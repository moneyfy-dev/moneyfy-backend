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431BC" w14:textId="77777777" w:rsidR="0053697C" w:rsidRDefault="0053697C">
      <w:pPr>
        <w:rPr>
          <w:sz w:val="18"/>
        </w:rPr>
      </w:pPr>
    </w:p>
    <w:tbl>
      <w:tblPr>
        <w:tblStyle w:val="Tablaconcuadrcula1"/>
        <w:tblW w:w="10348"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3908"/>
        <w:gridCol w:w="6440"/>
      </w:tblGrid>
      <w:tr w:rsidR="009B6ADE" w:rsidRPr="0053697C" w14:paraId="63429A13" w14:textId="77777777" w:rsidTr="009B6ADE">
        <w:tc>
          <w:tcPr>
            <w:tcW w:w="3908" w:type="dxa"/>
            <w:tcBorders>
              <w:top w:val="single" w:sz="4" w:space="0" w:color="999999"/>
              <w:left w:val="single" w:sz="4" w:space="0" w:color="999999"/>
              <w:bottom w:val="single" w:sz="4" w:space="0" w:color="999999"/>
              <w:right w:val="single" w:sz="4" w:space="0" w:color="999999"/>
            </w:tcBorders>
            <w:vAlign w:val="center"/>
          </w:tcPr>
          <w:p w14:paraId="78F8F412" w14:textId="77777777" w:rsidR="009B6ADE" w:rsidRPr="0053697C" w:rsidRDefault="009B6ADE" w:rsidP="00B01D26">
            <w:pPr>
              <w:pStyle w:val="Textoindependiente"/>
              <w:rPr>
                <w:rFonts w:ascii="Verdana" w:hAnsi="Verdana"/>
                <w:sz w:val="18"/>
                <w:szCs w:val="18"/>
                <w:lang w:val="es-CL"/>
              </w:rPr>
            </w:pPr>
            <w:r w:rsidRPr="0053697C">
              <w:rPr>
                <w:rFonts w:ascii="Verdana" w:hAnsi="Verdana"/>
                <w:sz w:val="18"/>
                <w:szCs w:val="18"/>
                <w:lang w:val="es-CL"/>
              </w:rPr>
              <w:t>Condiciones Generales del Seguro</w:t>
            </w:r>
          </w:p>
        </w:tc>
        <w:tc>
          <w:tcPr>
            <w:tcW w:w="6440" w:type="dxa"/>
            <w:tcBorders>
              <w:top w:val="single" w:sz="4" w:space="0" w:color="999999"/>
              <w:left w:val="single" w:sz="4" w:space="0" w:color="999999"/>
              <w:bottom w:val="single" w:sz="4" w:space="0" w:color="999999"/>
              <w:right w:val="single" w:sz="4" w:space="0" w:color="999999"/>
            </w:tcBorders>
            <w:vAlign w:val="center"/>
          </w:tcPr>
          <w:p w14:paraId="01B83D92" w14:textId="77777777" w:rsidR="009B6ADE" w:rsidRPr="0053697C" w:rsidRDefault="009B6ADE" w:rsidP="00B01D26">
            <w:pPr>
              <w:spacing w:line="240" w:lineRule="exact"/>
              <w:rPr>
                <w:rFonts w:ascii="Verdana" w:hAnsi="Verdana"/>
                <w:sz w:val="18"/>
                <w:szCs w:val="18"/>
                <w:lang w:val="es-CL" w:eastAsia="es-ES"/>
              </w:rPr>
            </w:pPr>
            <w:r w:rsidRPr="0053697C">
              <w:rPr>
                <w:rFonts w:ascii="Verdana" w:hAnsi="Verdana"/>
                <w:sz w:val="18"/>
                <w:szCs w:val="18"/>
                <w:lang w:val="es-CL"/>
              </w:rPr>
              <w:t xml:space="preserve">POL </w:t>
            </w:r>
            <w:r w:rsidRPr="0053697C">
              <w:rPr>
                <w:rFonts w:ascii="Verdana" w:hAnsi="Verdana"/>
                <w:sz w:val="18"/>
                <w:szCs w:val="18"/>
                <w:lang w:val="es-CL" w:eastAsia="es-ES"/>
              </w:rPr>
              <w:t>1 2013 0214</w:t>
            </w:r>
          </w:p>
          <w:p w14:paraId="141EB43A" w14:textId="77777777" w:rsidR="009B6ADE" w:rsidRDefault="009B6ADE" w:rsidP="00B01D26">
            <w:pPr>
              <w:spacing w:line="240" w:lineRule="exact"/>
              <w:rPr>
                <w:rFonts w:ascii="Verdana" w:hAnsi="Verdana"/>
                <w:sz w:val="18"/>
                <w:szCs w:val="18"/>
                <w:lang w:val="es-CL"/>
              </w:rPr>
            </w:pPr>
            <w:r w:rsidRPr="0053697C">
              <w:rPr>
                <w:rFonts w:ascii="Verdana" w:hAnsi="Verdana"/>
                <w:sz w:val="18"/>
                <w:szCs w:val="18"/>
                <w:lang w:val="es-CL"/>
              </w:rPr>
              <w:t>POL 1 2014 0303</w:t>
            </w:r>
          </w:p>
          <w:p w14:paraId="78F4D2A9" w14:textId="77777777" w:rsidR="009B6ADE" w:rsidRPr="0053697C" w:rsidRDefault="009B6ADE" w:rsidP="00B01D26">
            <w:pPr>
              <w:spacing w:line="240" w:lineRule="exact"/>
              <w:rPr>
                <w:rFonts w:ascii="Verdana" w:hAnsi="Verdana"/>
                <w:sz w:val="18"/>
                <w:szCs w:val="18"/>
                <w:lang w:val="es-CL"/>
              </w:rPr>
            </w:pPr>
            <w:r w:rsidRPr="0078353E">
              <w:rPr>
                <w:rFonts w:ascii="Verdana" w:hAnsi="Verdana"/>
                <w:sz w:val="18"/>
                <w:szCs w:val="18"/>
                <w:lang w:val="es-CL"/>
              </w:rPr>
              <w:t>POL</w:t>
            </w:r>
            <w:r>
              <w:rPr>
                <w:rFonts w:ascii="Verdana" w:hAnsi="Verdana"/>
                <w:sz w:val="18"/>
                <w:szCs w:val="18"/>
                <w:lang w:val="es-CL"/>
              </w:rPr>
              <w:t xml:space="preserve"> 3 2013 0366</w:t>
            </w:r>
          </w:p>
        </w:tc>
      </w:tr>
      <w:tr w:rsidR="009B6ADE" w:rsidRPr="0053697C" w14:paraId="47B21E0F" w14:textId="77777777" w:rsidTr="009B6ADE">
        <w:tc>
          <w:tcPr>
            <w:tcW w:w="3908" w:type="dxa"/>
            <w:tcBorders>
              <w:top w:val="single" w:sz="4" w:space="0" w:color="999999"/>
              <w:left w:val="single" w:sz="4" w:space="0" w:color="999999"/>
              <w:bottom w:val="single" w:sz="4" w:space="0" w:color="999999"/>
              <w:right w:val="single" w:sz="4" w:space="0" w:color="999999"/>
            </w:tcBorders>
            <w:vAlign w:val="center"/>
          </w:tcPr>
          <w:p w14:paraId="0D1DAE56" w14:textId="77777777" w:rsidR="009B6ADE" w:rsidRPr="0053697C" w:rsidRDefault="009B6ADE" w:rsidP="00B01D26">
            <w:pPr>
              <w:pStyle w:val="Textoindependiente"/>
              <w:rPr>
                <w:rFonts w:ascii="Verdana" w:hAnsi="Verdana"/>
                <w:sz w:val="18"/>
                <w:szCs w:val="18"/>
                <w:lang w:val="es-CL"/>
              </w:rPr>
            </w:pPr>
            <w:r w:rsidRPr="0053697C">
              <w:rPr>
                <w:rFonts w:ascii="Verdana" w:hAnsi="Verdana"/>
                <w:sz w:val="18"/>
                <w:szCs w:val="18"/>
                <w:lang w:val="es-CL"/>
              </w:rPr>
              <w:t>Ramo</w:t>
            </w:r>
          </w:p>
        </w:tc>
        <w:tc>
          <w:tcPr>
            <w:tcW w:w="6440" w:type="dxa"/>
            <w:tcBorders>
              <w:top w:val="single" w:sz="4" w:space="0" w:color="999999"/>
              <w:left w:val="single" w:sz="4" w:space="0" w:color="999999"/>
              <w:bottom w:val="single" w:sz="4" w:space="0" w:color="999999"/>
              <w:right w:val="single" w:sz="4" w:space="0" w:color="999999"/>
            </w:tcBorders>
            <w:vAlign w:val="center"/>
          </w:tcPr>
          <w:p w14:paraId="46B5CE24" w14:textId="77777777" w:rsidR="009B6ADE" w:rsidRPr="0053697C" w:rsidRDefault="009B6ADE" w:rsidP="00B01D26">
            <w:pPr>
              <w:pStyle w:val="Textoindependiente"/>
              <w:rPr>
                <w:rFonts w:ascii="Verdana" w:hAnsi="Verdana"/>
                <w:sz w:val="18"/>
                <w:szCs w:val="18"/>
                <w:lang w:val="es-CL"/>
              </w:rPr>
            </w:pPr>
            <w:r w:rsidRPr="0053697C">
              <w:rPr>
                <w:rFonts w:ascii="Verdana" w:hAnsi="Verdana"/>
                <w:sz w:val="18"/>
                <w:szCs w:val="18"/>
                <w:lang w:val="es-CL"/>
              </w:rPr>
              <w:t>VP</w:t>
            </w:r>
          </w:p>
        </w:tc>
      </w:tr>
      <w:tr w:rsidR="009B6ADE" w:rsidRPr="0053697C" w14:paraId="310E74EE" w14:textId="77777777" w:rsidTr="009B6ADE">
        <w:tc>
          <w:tcPr>
            <w:tcW w:w="3908" w:type="dxa"/>
            <w:tcBorders>
              <w:top w:val="single" w:sz="4" w:space="0" w:color="999999"/>
              <w:left w:val="single" w:sz="4" w:space="0" w:color="999999"/>
              <w:bottom w:val="single" w:sz="4" w:space="0" w:color="999999"/>
              <w:right w:val="single" w:sz="4" w:space="0" w:color="999999"/>
            </w:tcBorders>
            <w:vAlign w:val="center"/>
          </w:tcPr>
          <w:p w14:paraId="1737FD45" w14:textId="77777777" w:rsidR="009B6ADE" w:rsidRPr="0053697C" w:rsidRDefault="009B6ADE" w:rsidP="00B01D26">
            <w:pPr>
              <w:pStyle w:val="Textoindependiente"/>
              <w:rPr>
                <w:rFonts w:ascii="Verdana" w:hAnsi="Verdana"/>
                <w:sz w:val="18"/>
                <w:szCs w:val="18"/>
                <w:lang w:val="es-CL"/>
              </w:rPr>
            </w:pPr>
            <w:r w:rsidRPr="0053697C">
              <w:rPr>
                <w:rFonts w:ascii="Verdana" w:hAnsi="Verdana"/>
                <w:sz w:val="18"/>
                <w:szCs w:val="18"/>
                <w:lang w:val="es-CL"/>
              </w:rPr>
              <w:t>Tipo de Póliza (Individual/Colectiva o colectiva con tratamiento individual)</w:t>
            </w:r>
          </w:p>
        </w:tc>
        <w:tc>
          <w:tcPr>
            <w:tcW w:w="6440" w:type="dxa"/>
            <w:tcBorders>
              <w:top w:val="single" w:sz="4" w:space="0" w:color="999999"/>
              <w:left w:val="single" w:sz="4" w:space="0" w:color="999999"/>
              <w:bottom w:val="single" w:sz="4" w:space="0" w:color="999999"/>
              <w:right w:val="single" w:sz="4" w:space="0" w:color="999999"/>
            </w:tcBorders>
            <w:vAlign w:val="center"/>
          </w:tcPr>
          <w:p w14:paraId="59FBEF0C" w14:textId="77777777" w:rsidR="009B6ADE" w:rsidRPr="0053697C" w:rsidRDefault="009B6ADE" w:rsidP="00B01D26">
            <w:pPr>
              <w:pStyle w:val="Textoindependiente"/>
              <w:rPr>
                <w:rFonts w:ascii="Verdana" w:hAnsi="Verdana"/>
                <w:sz w:val="18"/>
                <w:szCs w:val="18"/>
                <w:lang w:val="es-CL"/>
              </w:rPr>
            </w:pPr>
            <w:r w:rsidRPr="0053697C">
              <w:rPr>
                <w:rFonts w:ascii="Verdana" w:hAnsi="Verdana"/>
                <w:sz w:val="18"/>
                <w:szCs w:val="18"/>
                <w:lang w:val="es-CL"/>
              </w:rPr>
              <w:t>Individual</w:t>
            </w:r>
          </w:p>
        </w:tc>
      </w:tr>
      <w:tr w:rsidR="009B6ADE" w:rsidRPr="0053697C" w14:paraId="2730960A" w14:textId="77777777" w:rsidTr="009B6ADE">
        <w:tc>
          <w:tcPr>
            <w:tcW w:w="3908" w:type="dxa"/>
            <w:tcBorders>
              <w:top w:val="single" w:sz="4" w:space="0" w:color="999999"/>
              <w:left w:val="single" w:sz="4" w:space="0" w:color="999999"/>
              <w:bottom w:val="single" w:sz="4" w:space="0" w:color="999999"/>
              <w:right w:val="single" w:sz="4" w:space="0" w:color="999999"/>
            </w:tcBorders>
            <w:vAlign w:val="center"/>
          </w:tcPr>
          <w:p w14:paraId="12A89293" w14:textId="77777777" w:rsidR="009B6ADE" w:rsidRPr="0053697C" w:rsidRDefault="009B6ADE" w:rsidP="00B01D26">
            <w:pPr>
              <w:pStyle w:val="Textoindependiente"/>
              <w:rPr>
                <w:rFonts w:ascii="Verdana" w:hAnsi="Verdana"/>
                <w:sz w:val="18"/>
                <w:szCs w:val="18"/>
                <w:lang w:val="es-CL"/>
              </w:rPr>
            </w:pPr>
            <w:r w:rsidRPr="0053697C">
              <w:rPr>
                <w:rFonts w:ascii="Verdana" w:hAnsi="Verdana"/>
                <w:sz w:val="18"/>
                <w:szCs w:val="18"/>
                <w:lang w:val="es-CL"/>
              </w:rPr>
              <w:t>Vigencia de la Póliza emitida Individual</w:t>
            </w:r>
          </w:p>
        </w:tc>
        <w:tc>
          <w:tcPr>
            <w:tcW w:w="6440" w:type="dxa"/>
            <w:tcBorders>
              <w:top w:val="single" w:sz="4" w:space="0" w:color="999999"/>
              <w:left w:val="single" w:sz="4" w:space="0" w:color="999999"/>
              <w:bottom w:val="single" w:sz="4" w:space="0" w:color="999999"/>
              <w:right w:val="single" w:sz="4" w:space="0" w:color="999999"/>
            </w:tcBorders>
            <w:vAlign w:val="center"/>
          </w:tcPr>
          <w:p w14:paraId="680BC926" w14:textId="77777777" w:rsidR="009B6ADE" w:rsidRPr="0053697C" w:rsidRDefault="009B6ADE" w:rsidP="00B01D26">
            <w:pPr>
              <w:pStyle w:val="Textoindependiente"/>
              <w:rPr>
                <w:rFonts w:ascii="Verdana" w:hAnsi="Verdana"/>
                <w:sz w:val="18"/>
                <w:szCs w:val="18"/>
                <w:lang w:val="es-CL"/>
              </w:rPr>
            </w:pPr>
            <w:r w:rsidRPr="0053697C">
              <w:rPr>
                <w:rFonts w:ascii="Verdana" w:hAnsi="Verdana"/>
                <w:sz w:val="18"/>
                <w:szCs w:val="18"/>
                <w:lang w:val="es-CL"/>
              </w:rPr>
              <w:t>Anual</w:t>
            </w:r>
          </w:p>
        </w:tc>
      </w:tr>
      <w:tr w:rsidR="00C0410C" w:rsidRPr="0053697C" w14:paraId="6E51CB61" w14:textId="77777777" w:rsidTr="009B6A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10348" w:type="dxa"/>
            <w:gridSpan w:val="2"/>
            <w:tcBorders>
              <w:top w:val="nil"/>
              <w:left w:val="nil"/>
              <w:bottom w:val="nil"/>
              <w:right w:val="nil"/>
            </w:tcBorders>
            <w:vAlign w:val="center"/>
          </w:tcPr>
          <w:p w14:paraId="0D29A628" w14:textId="77777777" w:rsidR="009B6ADE" w:rsidRDefault="009B6ADE" w:rsidP="00020051">
            <w:pPr>
              <w:pStyle w:val="Ttulo2"/>
              <w:spacing w:before="0"/>
              <w:rPr>
                <w:rFonts w:ascii="Verdana" w:hAnsi="Verdana"/>
                <w:sz w:val="18"/>
                <w:szCs w:val="18"/>
                <w:lang w:val="es-CL"/>
              </w:rPr>
            </w:pPr>
          </w:p>
          <w:p w14:paraId="271867C6" w14:textId="48B970D0" w:rsidR="00C0410C" w:rsidRPr="0053697C" w:rsidRDefault="00C0410C" w:rsidP="00020051">
            <w:pPr>
              <w:pStyle w:val="Ttulo2"/>
              <w:spacing w:before="0"/>
              <w:rPr>
                <w:rFonts w:ascii="Verdana" w:hAnsi="Verdana"/>
                <w:sz w:val="18"/>
                <w:szCs w:val="18"/>
                <w:lang w:val="es-CL"/>
              </w:rPr>
            </w:pPr>
            <w:r w:rsidRPr="0053697C">
              <w:rPr>
                <w:rFonts w:ascii="Verdana" w:hAnsi="Verdana"/>
                <w:sz w:val="18"/>
                <w:szCs w:val="18"/>
                <w:lang w:val="es-CL"/>
              </w:rPr>
              <w:t>Forma de Pago</w:t>
            </w:r>
          </w:p>
        </w:tc>
      </w:tr>
      <w:tr w:rsidR="00C0410C" w:rsidRPr="0053697C" w14:paraId="3AEC2D04" w14:textId="77777777" w:rsidTr="009B6A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908" w:type="dxa"/>
            <w:tcBorders>
              <w:top w:val="single" w:sz="4" w:space="0" w:color="999999"/>
              <w:left w:val="single" w:sz="4" w:space="0" w:color="999999"/>
              <w:bottom w:val="single" w:sz="4" w:space="0" w:color="999999"/>
              <w:right w:val="single" w:sz="4" w:space="0" w:color="999999"/>
            </w:tcBorders>
            <w:vAlign w:val="center"/>
          </w:tcPr>
          <w:p w14:paraId="52F427C5" w14:textId="2F9D6E4A" w:rsidR="00C0410C" w:rsidRPr="0053697C" w:rsidRDefault="00C0410C" w:rsidP="00020051">
            <w:pPr>
              <w:pStyle w:val="Textoindependiente"/>
              <w:rPr>
                <w:rFonts w:ascii="Verdana" w:hAnsi="Verdana"/>
                <w:sz w:val="18"/>
                <w:szCs w:val="18"/>
                <w:lang w:val="es-CL"/>
              </w:rPr>
            </w:pPr>
            <w:r w:rsidRPr="0053697C">
              <w:rPr>
                <w:rFonts w:ascii="Verdana" w:hAnsi="Verdana"/>
                <w:sz w:val="18"/>
                <w:szCs w:val="18"/>
                <w:lang w:val="es-CL"/>
              </w:rPr>
              <w:t>Medio de Pago</w:t>
            </w:r>
          </w:p>
        </w:tc>
        <w:tc>
          <w:tcPr>
            <w:tcW w:w="6440" w:type="dxa"/>
            <w:tcBorders>
              <w:top w:val="single" w:sz="4" w:space="0" w:color="999999"/>
              <w:left w:val="single" w:sz="4" w:space="0" w:color="999999"/>
              <w:bottom w:val="single" w:sz="4" w:space="0" w:color="999999"/>
              <w:right w:val="single" w:sz="4" w:space="0" w:color="999999"/>
            </w:tcBorders>
            <w:vAlign w:val="center"/>
          </w:tcPr>
          <w:p w14:paraId="1EFBBF72" w14:textId="5601865C" w:rsidR="00C0410C" w:rsidRPr="0053697C" w:rsidRDefault="009B6ADE" w:rsidP="001812C2">
            <w:pPr>
              <w:pStyle w:val="Textoindependiente"/>
              <w:rPr>
                <w:rFonts w:ascii="Verdana" w:hAnsi="Verdana"/>
                <w:sz w:val="18"/>
                <w:szCs w:val="18"/>
                <w:lang w:val="es-CL"/>
              </w:rPr>
            </w:pPr>
            <w:r>
              <w:rPr>
                <w:rFonts w:ascii="Verdana" w:hAnsi="Verdana"/>
                <w:sz w:val="18"/>
                <w:szCs w:val="18"/>
                <w:lang w:val="es-CL"/>
              </w:rPr>
              <w:t>Tarjeta Crédito</w:t>
            </w:r>
            <w:r w:rsidR="00207DDF">
              <w:rPr>
                <w:rFonts w:ascii="Verdana" w:hAnsi="Verdana"/>
                <w:sz w:val="18"/>
                <w:szCs w:val="18"/>
                <w:lang w:val="es-CL"/>
              </w:rPr>
              <w:t>-Débito</w:t>
            </w:r>
          </w:p>
        </w:tc>
      </w:tr>
      <w:tr w:rsidR="001812C2" w:rsidRPr="0053697C" w14:paraId="7B969FAB" w14:textId="77777777" w:rsidTr="009B6A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908" w:type="dxa"/>
            <w:tcBorders>
              <w:top w:val="single" w:sz="4" w:space="0" w:color="999999"/>
              <w:left w:val="single" w:sz="4" w:space="0" w:color="999999"/>
              <w:bottom w:val="single" w:sz="4" w:space="0" w:color="999999"/>
              <w:right w:val="single" w:sz="4" w:space="0" w:color="999999"/>
            </w:tcBorders>
            <w:vAlign w:val="center"/>
          </w:tcPr>
          <w:p w14:paraId="1187B990" w14:textId="526DE8A4" w:rsidR="001812C2" w:rsidRPr="0053697C" w:rsidRDefault="001812C2" w:rsidP="00020051">
            <w:pPr>
              <w:pStyle w:val="Textoindependiente"/>
              <w:rPr>
                <w:rFonts w:ascii="Verdana" w:hAnsi="Verdana"/>
                <w:sz w:val="18"/>
                <w:szCs w:val="18"/>
                <w:lang w:val="es-CL"/>
              </w:rPr>
            </w:pPr>
          </w:p>
        </w:tc>
        <w:tc>
          <w:tcPr>
            <w:tcW w:w="6440" w:type="dxa"/>
            <w:tcBorders>
              <w:top w:val="single" w:sz="4" w:space="0" w:color="999999"/>
              <w:left w:val="single" w:sz="4" w:space="0" w:color="999999"/>
              <w:bottom w:val="single" w:sz="4" w:space="0" w:color="999999"/>
              <w:right w:val="single" w:sz="4" w:space="0" w:color="999999"/>
            </w:tcBorders>
          </w:tcPr>
          <w:p w14:paraId="6CC924D3" w14:textId="11645DC4" w:rsidR="001812C2" w:rsidRPr="0053697C" w:rsidRDefault="001812C2" w:rsidP="00ED065F">
            <w:pPr>
              <w:pStyle w:val="Textoindependiente"/>
              <w:rPr>
                <w:rFonts w:ascii="Verdana" w:hAnsi="Verdana"/>
                <w:sz w:val="18"/>
                <w:szCs w:val="18"/>
                <w:lang w:val="es-CL"/>
              </w:rPr>
            </w:pPr>
          </w:p>
        </w:tc>
      </w:tr>
    </w:tbl>
    <w:p w14:paraId="5C786E69" w14:textId="77777777" w:rsidR="00935936" w:rsidRPr="0053697C" w:rsidRDefault="00935936">
      <w:pPr>
        <w:rPr>
          <w:rFonts w:ascii="Verdana" w:hAnsi="Verdana"/>
          <w:sz w:val="18"/>
          <w:szCs w:val="18"/>
          <w:lang w:val="es-CL"/>
        </w:rPr>
      </w:pPr>
    </w:p>
    <w:tbl>
      <w:tblPr>
        <w:tblStyle w:val="Tablaconcuadrcula1"/>
        <w:tblW w:w="10348" w:type="dxa"/>
        <w:tblLook w:val="01E0" w:firstRow="1" w:lastRow="1" w:firstColumn="1" w:lastColumn="1" w:noHBand="0" w:noVBand="0"/>
      </w:tblPr>
      <w:tblGrid>
        <w:gridCol w:w="3907"/>
        <w:gridCol w:w="5136"/>
        <w:gridCol w:w="1305"/>
      </w:tblGrid>
      <w:tr w:rsidR="00C0410C" w:rsidRPr="0053697C" w14:paraId="4C53E7BB" w14:textId="77777777" w:rsidTr="0049107A">
        <w:trPr>
          <w:gridAfter w:val="1"/>
          <w:wAfter w:w="1305" w:type="dxa"/>
          <w:tblHeader/>
        </w:trPr>
        <w:tc>
          <w:tcPr>
            <w:tcW w:w="9043" w:type="dxa"/>
            <w:gridSpan w:val="2"/>
            <w:tcBorders>
              <w:top w:val="nil"/>
              <w:left w:val="nil"/>
              <w:bottom w:val="single" w:sz="4" w:space="0" w:color="999999"/>
              <w:right w:val="nil"/>
            </w:tcBorders>
            <w:vAlign w:val="center"/>
          </w:tcPr>
          <w:p w14:paraId="1330A5C3" w14:textId="77777777" w:rsidR="00C0410C" w:rsidRPr="0053697C" w:rsidRDefault="00C0410C" w:rsidP="00020051">
            <w:pPr>
              <w:pStyle w:val="Ttulo2"/>
              <w:spacing w:before="0"/>
              <w:rPr>
                <w:rFonts w:ascii="Verdana" w:hAnsi="Verdana"/>
                <w:sz w:val="18"/>
                <w:szCs w:val="18"/>
                <w:lang w:val="es-CL"/>
              </w:rPr>
            </w:pPr>
            <w:r w:rsidRPr="0053697C">
              <w:rPr>
                <w:rFonts w:ascii="Verdana" w:hAnsi="Verdana"/>
                <w:sz w:val="18"/>
                <w:szCs w:val="18"/>
                <w:lang w:val="es-CL"/>
              </w:rPr>
              <w:t>Información de Intermediación</w:t>
            </w:r>
          </w:p>
        </w:tc>
      </w:tr>
      <w:tr w:rsidR="001812C2" w:rsidRPr="0053697C" w14:paraId="58EA625E" w14:textId="77777777" w:rsidTr="0049107A">
        <w:trPr>
          <w:trHeight w:val="70"/>
        </w:trPr>
        <w:tc>
          <w:tcPr>
            <w:tcW w:w="3907" w:type="dxa"/>
            <w:tcBorders>
              <w:top w:val="single" w:sz="4" w:space="0" w:color="999999"/>
              <w:left w:val="single" w:sz="4" w:space="0" w:color="999999"/>
              <w:bottom w:val="single" w:sz="4" w:space="0" w:color="999999"/>
              <w:right w:val="single" w:sz="4" w:space="0" w:color="999999"/>
            </w:tcBorders>
            <w:vAlign w:val="center"/>
          </w:tcPr>
          <w:p w14:paraId="49EDCC1F" w14:textId="7A36CB09" w:rsidR="001812C2" w:rsidRPr="0053697C" w:rsidRDefault="001812C2" w:rsidP="002E267B">
            <w:pPr>
              <w:pStyle w:val="Textoindependiente"/>
              <w:rPr>
                <w:rFonts w:ascii="Verdana" w:hAnsi="Verdana"/>
                <w:sz w:val="18"/>
                <w:szCs w:val="18"/>
                <w:lang w:val="es-CL"/>
              </w:rPr>
            </w:pPr>
            <w:r w:rsidRPr="0053697C">
              <w:rPr>
                <w:rFonts w:ascii="Verdana" w:hAnsi="Verdana"/>
                <w:sz w:val="18"/>
                <w:szCs w:val="18"/>
                <w:lang w:val="es-CL"/>
              </w:rPr>
              <w:t xml:space="preserve">Comisión de intermediación </w:t>
            </w:r>
          </w:p>
        </w:tc>
        <w:tc>
          <w:tcPr>
            <w:tcW w:w="6441" w:type="dxa"/>
            <w:gridSpan w:val="2"/>
            <w:tcBorders>
              <w:top w:val="single" w:sz="4" w:space="0" w:color="999999"/>
              <w:left w:val="single" w:sz="4" w:space="0" w:color="999999"/>
              <w:bottom w:val="single" w:sz="4" w:space="0" w:color="999999"/>
              <w:right w:val="single" w:sz="4" w:space="0" w:color="999999"/>
            </w:tcBorders>
            <w:vAlign w:val="center"/>
          </w:tcPr>
          <w:p w14:paraId="2318049E" w14:textId="77777777" w:rsidR="001812C2" w:rsidRPr="0053697C" w:rsidRDefault="001812C2" w:rsidP="0053697C">
            <w:pPr>
              <w:pStyle w:val="Ttulo"/>
              <w:spacing w:line="240" w:lineRule="exact"/>
              <w:jc w:val="left"/>
              <w:rPr>
                <w:rFonts w:ascii="Verdana" w:eastAsia="Calibri" w:hAnsi="Verdana" w:cs="Arial"/>
                <w:b w:val="0"/>
                <w:sz w:val="18"/>
                <w:szCs w:val="18"/>
              </w:rPr>
            </w:pPr>
            <w:r w:rsidRPr="0053697C">
              <w:rPr>
                <w:rFonts w:ascii="Verdana" w:eastAsia="Calibri" w:hAnsi="Verdana" w:cs="Arial"/>
                <w:b w:val="0"/>
                <w:sz w:val="18"/>
                <w:szCs w:val="18"/>
              </w:rPr>
              <w:t>Producto Sin Deducible: 12%</w:t>
            </w:r>
          </w:p>
          <w:p w14:paraId="42BC9D46" w14:textId="6B75EE0C" w:rsidR="001812C2" w:rsidRPr="0053697C" w:rsidRDefault="001812C2" w:rsidP="002E267B">
            <w:pPr>
              <w:pStyle w:val="Textoindependiente"/>
              <w:rPr>
                <w:rFonts w:ascii="Verdana" w:hAnsi="Verdana"/>
                <w:sz w:val="18"/>
                <w:szCs w:val="18"/>
                <w:lang w:val="es-CL"/>
              </w:rPr>
            </w:pPr>
            <w:r w:rsidRPr="0053697C">
              <w:rPr>
                <w:rFonts w:ascii="Verdana" w:eastAsia="Calibri" w:hAnsi="Verdana"/>
                <w:sz w:val="18"/>
                <w:szCs w:val="18"/>
              </w:rPr>
              <w:t>Producto Con Deducible: 15%</w:t>
            </w:r>
          </w:p>
        </w:tc>
      </w:tr>
      <w:tr w:rsidR="001812C2" w:rsidRPr="0053697C" w14:paraId="1F2ECAA1" w14:textId="77777777" w:rsidTr="0049107A">
        <w:trPr>
          <w:trHeight w:val="70"/>
        </w:trPr>
        <w:tc>
          <w:tcPr>
            <w:tcW w:w="3907" w:type="dxa"/>
            <w:tcBorders>
              <w:top w:val="single" w:sz="4" w:space="0" w:color="999999"/>
              <w:left w:val="single" w:sz="4" w:space="0" w:color="999999"/>
              <w:bottom w:val="single" w:sz="4" w:space="0" w:color="999999"/>
              <w:right w:val="single" w:sz="4" w:space="0" w:color="999999"/>
            </w:tcBorders>
            <w:vAlign w:val="center"/>
          </w:tcPr>
          <w:p w14:paraId="32CC851E" w14:textId="263A3B98" w:rsidR="001812C2" w:rsidRPr="0053697C" w:rsidRDefault="001812C2" w:rsidP="002E267B">
            <w:pPr>
              <w:pStyle w:val="Textoindependiente"/>
              <w:rPr>
                <w:rFonts w:ascii="Verdana" w:hAnsi="Verdana"/>
                <w:sz w:val="18"/>
                <w:szCs w:val="18"/>
                <w:lang w:val="es-CL"/>
              </w:rPr>
            </w:pPr>
            <w:r w:rsidRPr="0053697C">
              <w:rPr>
                <w:rFonts w:ascii="Verdana" w:hAnsi="Verdana"/>
                <w:sz w:val="18"/>
                <w:szCs w:val="18"/>
                <w:lang w:val="es-CL"/>
              </w:rPr>
              <w:t>Otra Comisión (indicar)</w:t>
            </w:r>
          </w:p>
        </w:tc>
        <w:tc>
          <w:tcPr>
            <w:tcW w:w="6441" w:type="dxa"/>
            <w:gridSpan w:val="2"/>
            <w:tcBorders>
              <w:top w:val="single" w:sz="4" w:space="0" w:color="999999"/>
              <w:left w:val="single" w:sz="4" w:space="0" w:color="999999"/>
              <w:bottom w:val="single" w:sz="4" w:space="0" w:color="999999"/>
              <w:right w:val="single" w:sz="4" w:space="0" w:color="999999"/>
            </w:tcBorders>
            <w:vAlign w:val="center"/>
          </w:tcPr>
          <w:p w14:paraId="6B1BA8FC" w14:textId="230D0C2A" w:rsidR="001812C2" w:rsidRPr="0053697C" w:rsidRDefault="001812C2" w:rsidP="002E267B">
            <w:pPr>
              <w:pStyle w:val="Textoindependiente"/>
              <w:rPr>
                <w:rFonts w:ascii="Verdana" w:hAnsi="Verdana"/>
                <w:sz w:val="18"/>
                <w:szCs w:val="18"/>
                <w:lang w:val="es-CL"/>
              </w:rPr>
            </w:pPr>
            <w:r>
              <w:rPr>
                <w:rFonts w:ascii="Verdana" w:hAnsi="Verdana"/>
                <w:sz w:val="18"/>
                <w:szCs w:val="18"/>
                <w:lang w:val="es-CL"/>
              </w:rPr>
              <w:t>No</w:t>
            </w:r>
          </w:p>
        </w:tc>
      </w:tr>
      <w:tr w:rsidR="002559C0" w:rsidRPr="0053697C" w14:paraId="48C45A8D" w14:textId="77777777" w:rsidTr="0049107A">
        <w:trPr>
          <w:tblHeader/>
        </w:trPr>
        <w:tc>
          <w:tcPr>
            <w:tcW w:w="10338" w:type="dxa"/>
            <w:gridSpan w:val="3"/>
            <w:tcBorders>
              <w:top w:val="nil"/>
              <w:left w:val="nil"/>
              <w:bottom w:val="single" w:sz="4" w:space="0" w:color="999999"/>
              <w:right w:val="nil"/>
            </w:tcBorders>
            <w:vAlign w:val="center"/>
          </w:tcPr>
          <w:p w14:paraId="6F94A6E9" w14:textId="77777777" w:rsidR="006A3A34" w:rsidRPr="0053697C" w:rsidRDefault="006A3A34" w:rsidP="0053697C">
            <w:pPr>
              <w:ind w:left="-397"/>
              <w:rPr>
                <w:rFonts w:ascii="Verdana" w:hAnsi="Verdana"/>
                <w:sz w:val="18"/>
                <w:szCs w:val="18"/>
                <w:lang w:val="es-CL"/>
              </w:rPr>
            </w:pPr>
          </w:p>
          <w:p w14:paraId="34D41F5F" w14:textId="77777777" w:rsidR="002559C0" w:rsidRPr="0053697C" w:rsidRDefault="002559C0" w:rsidP="0084392C">
            <w:pPr>
              <w:pStyle w:val="Ttulo2"/>
              <w:spacing w:before="0"/>
              <w:rPr>
                <w:rFonts w:ascii="Verdana" w:hAnsi="Verdana"/>
                <w:sz w:val="18"/>
                <w:szCs w:val="18"/>
                <w:lang w:val="es-CL"/>
              </w:rPr>
            </w:pPr>
            <w:r w:rsidRPr="0053697C">
              <w:rPr>
                <w:rFonts w:ascii="Verdana" w:hAnsi="Verdana"/>
                <w:sz w:val="18"/>
                <w:szCs w:val="18"/>
                <w:lang w:val="es-CL"/>
              </w:rPr>
              <w:t xml:space="preserve">Descripción General del Seguro </w:t>
            </w:r>
          </w:p>
        </w:tc>
      </w:tr>
      <w:tr w:rsidR="002559C0" w:rsidRPr="0053697C" w14:paraId="3E82C4CA" w14:textId="77777777" w:rsidTr="0049107A">
        <w:tc>
          <w:tcPr>
            <w:tcW w:w="10338" w:type="dxa"/>
            <w:gridSpan w:val="3"/>
            <w:tcBorders>
              <w:top w:val="single" w:sz="4" w:space="0" w:color="999999"/>
              <w:left w:val="single" w:sz="4" w:space="0" w:color="999999"/>
              <w:bottom w:val="single" w:sz="4" w:space="0" w:color="999999"/>
              <w:right w:val="single" w:sz="4" w:space="0" w:color="999999"/>
            </w:tcBorders>
            <w:vAlign w:val="center"/>
          </w:tcPr>
          <w:p w14:paraId="2FD2A14D" w14:textId="77777777" w:rsidR="002559C0" w:rsidRPr="0053697C" w:rsidRDefault="002559C0" w:rsidP="0084392C">
            <w:pPr>
              <w:rPr>
                <w:rFonts w:ascii="Verdana" w:hAnsi="Verdana"/>
                <w:sz w:val="18"/>
                <w:szCs w:val="18"/>
                <w:lang w:val="es-CL"/>
              </w:rPr>
            </w:pPr>
            <w:r w:rsidRPr="0053697C">
              <w:rPr>
                <w:rFonts w:ascii="Verdana" w:hAnsi="Verdana"/>
                <w:sz w:val="18"/>
                <w:szCs w:val="18"/>
                <w:lang w:val="es-CL"/>
              </w:rPr>
              <w:t>Seguro para vehículos nuevos y usados de uso Particular</w:t>
            </w:r>
            <w:r w:rsidR="0084392C" w:rsidRPr="0053697C">
              <w:rPr>
                <w:rFonts w:ascii="Verdana" w:hAnsi="Verdana"/>
                <w:sz w:val="18"/>
                <w:szCs w:val="18"/>
                <w:lang w:val="es-CL"/>
              </w:rPr>
              <w:t>.</w:t>
            </w:r>
          </w:p>
        </w:tc>
      </w:tr>
    </w:tbl>
    <w:p w14:paraId="39C44D9A" w14:textId="77777777" w:rsidR="002559C0" w:rsidRPr="0053697C" w:rsidRDefault="002559C0" w:rsidP="00020051">
      <w:pPr>
        <w:rPr>
          <w:rFonts w:ascii="Verdana" w:hAnsi="Verdana"/>
          <w:sz w:val="18"/>
          <w:szCs w:val="18"/>
          <w:lang w:val="es-CL"/>
        </w:rPr>
      </w:pPr>
    </w:p>
    <w:p w14:paraId="3AE1ED14" w14:textId="77777777" w:rsidR="006A2F69" w:rsidRPr="0053697C" w:rsidRDefault="006A2F69" w:rsidP="00020051">
      <w:pPr>
        <w:pStyle w:val="Ttulo2"/>
        <w:spacing w:before="0"/>
        <w:rPr>
          <w:rFonts w:ascii="Verdana" w:hAnsi="Verdana"/>
          <w:sz w:val="18"/>
          <w:szCs w:val="18"/>
          <w:lang w:val="es-CL"/>
        </w:rPr>
      </w:pPr>
      <w:r w:rsidRPr="0053697C">
        <w:rPr>
          <w:rFonts w:ascii="Verdana" w:hAnsi="Verdana"/>
          <w:sz w:val="18"/>
          <w:szCs w:val="18"/>
          <w:lang w:val="es-CL"/>
        </w:rPr>
        <w:t>Descripción de las Coberturas y Códigos S.V.S.</w:t>
      </w:r>
      <w:r w:rsidR="00832B02" w:rsidRPr="0053697C">
        <w:rPr>
          <w:rFonts w:ascii="Verdana" w:hAnsi="Verdana"/>
          <w:sz w:val="18"/>
          <w:szCs w:val="18"/>
          <w:lang w:val="es-CL"/>
        </w:rPr>
        <w:t xml:space="preserve"> (POLIZA NORMAL DE USO CÍA.)</w:t>
      </w:r>
    </w:p>
    <w:tbl>
      <w:tblPr>
        <w:tblStyle w:val="Tablaconcuadrcula"/>
        <w:tblW w:w="10485" w:type="dxa"/>
        <w:shd w:val="pct10" w:color="auto" w:fill="auto"/>
        <w:tblLook w:val="04A0" w:firstRow="1" w:lastRow="0" w:firstColumn="1" w:lastColumn="0" w:noHBand="0" w:noVBand="1"/>
      </w:tblPr>
      <w:tblGrid>
        <w:gridCol w:w="4248"/>
        <w:gridCol w:w="2268"/>
        <w:gridCol w:w="3969"/>
      </w:tblGrid>
      <w:tr w:rsidR="00DC1750" w:rsidRPr="0053697C" w14:paraId="3199168F" w14:textId="66EDFEBF" w:rsidTr="00DC1750">
        <w:tc>
          <w:tcPr>
            <w:tcW w:w="4248" w:type="dxa"/>
            <w:shd w:val="pct10" w:color="auto" w:fill="auto"/>
            <w:vAlign w:val="center"/>
          </w:tcPr>
          <w:p w14:paraId="0850F3D5" w14:textId="77777777" w:rsidR="00DC1750" w:rsidRPr="0053697C" w:rsidRDefault="00DC1750" w:rsidP="0053697C">
            <w:pPr>
              <w:spacing w:line="240" w:lineRule="exact"/>
              <w:rPr>
                <w:rFonts w:ascii="Verdana" w:hAnsi="Verdana" w:cs="Arial"/>
                <w:b/>
                <w:bCs/>
                <w:iCs/>
                <w:color w:val="333399"/>
                <w:sz w:val="18"/>
                <w:szCs w:val="18"/>
                <w:lang w:val="es-CL"/>
              </w:rPr>
            </w:pPr>
            <w:r w:rsidRPr="0053697C">
              <w:rPr>
                <w:rFonts w:ascii="Verdana" w:hAnsi="Verdana" w:cs="Arial"/>
                <w:b/>
                <w:bCs/>
                <w:iCs/>
                <w:color w:val="333399"/>
                <w:sz w:val="18"/>
                <w:szCs w:val="18"/>
                <w:lang w:val="es-CL"/>
              </w:rPr>
              <w:t>COBERTURA</w:t>
            </w:r>
            <w:r>
              <w:rPr>
                <w:rFonts w:ascii="Verdana" w:hAnsi="Verdana" w:cs="Arial"/>
                <w:b/>
                <w:bCs/>
                <w:iCs/>
                <w:color w:val="333399"/>
                <w:sz w:val="18"/>
                <w:szCs w:val="18"/>
                <w:lang w:val="es-CL"/>
              </w:rPr>
              <w:t>S</w:t>
            </w:r>
            <w:r w:rsidRPr="0053697C">
              <w:rPr>
                <w:rFonts w:ascii="Verdana" w:hAnsi="Verdana" w:cs="Arial"/>
                <w:b/>
                <w:bCs/>
                <w:iCs/>
                <w:color w:val="333399"/>
                <w:sz w:val="18"/>
                <w:szCs w:val="18"/>
                <w:lang w:val="es-CL"/>
              </w:rPr>
              <w:t xml:space="preserve"> BASE</w:t>
            </w:r>
            <w:r>
              <w:rPr>
                <w:rFonts w:ascii="Verdana" w:hAnsi="Verdana" w:cs="Arial"/>
                <w:b/>
                <w:bCs/>
                <w:iCs/>
                <w:color w:val="333399"/>
                <w:sz w:val="18"/>
                <w:szCs w:val="18"/>
                <w:lang w:val="es-CL"/>
              </w:rPr>
              <w:t>S</w:t>
            </w:r>
          </w:p>
        </w:tc>
        <w:tc>
          <w:tcPr>
            <w:tcW w:w="2268" w:type="dxa"/>
            <w:shd w:val="pct10" w:color="auto" w:fill="auto"/>
            <w:vAlign w:val="center"/>
          </w:tcPr>
          <w:p w14:paraId="24A6E482" w14:textId="77777777" w:rsidR="00DC1750" w:rsidRPr="0053697C" w:rsidRDefault="00DC1750" w:rsidP="0053697C">
            <w:pPr>
              <w:spacing w:line="240" w:lineRule="exact"/>
              <w:jc w:val="center"/>
              <w:rPr>
                <w:rFonts w:ascii="Verdana" w:hAnsi="Verdana" w:cs="Arial"/>
                <w:b/>
                <w:bCs/>
                <w:iCs/>
                <w:color w:val="333399"/>
                <w:sz w:val="18"/>
                <w:szCs w:val="18"/>
                <w:lang w:val="es-CL"/>
              </w:rPr>
            </w:pPr>
            <w:r w:rsidRPr="0053697C">
              <w:rPr>
                <w:rFonts w:ascii="Verdana" w:hAnsi="Verdana" w:cs="Arial"/>
                <w:b/>
                <w:bCs/>
                <w:iCs/>
                <w:color w:val="333399"/>
                <w:sz w:val="18"/>
                <w:szCs w:val="18"/>
                <w:lang w:val="es-CL"/>
              </w:rPr>
              <w:t>CODIGO S.V.S.</w:t>
            </w:r>
          </w:p>
        </w:tc>
        <w:tc>
          <w:tcPr>
            <w:tcW w:w="3969" w:type="dxa"/>
            <w:shd w:val="pct10" w:color="auto" w:fill="auto"/>
          </w:tcPr>
          <w:p w14:paraId="5352D780" w14:textId="77777777" w:rsidR="00DC1750" w:rsidRPr="0053697C" w:rsidRDefault="00DC1750" w:rsidP="008F1711">
            <w:pPr>
              <w:spacing w:line="240" w:lineRule="exact"/>
              <w:jc w:val="center"/>
              <w:rPr>
                <w:rFonts w:ascii="Verdana" w:hAnsi="Verdana" w:cs="Arial"/>
                <w:b/>
                <w:bCs/>
                <w:iCs/>
                <w:color w:val="333399"/>
                <w:sz w:val="18"/>
                <w:szCs w:val="18"/>
                <w:lang w:val="es-CL"/>
              </w:rPr>
            </w:pPr>
          </w:p>
        </w:tc>
      </w:tr>
      <w:tr w:rsidR="008F1711" w:rsidRPr="0053697C" w14:paraId="6CA1EED9" w14:textId="1D93C96F" w:rsidTr="002C49CE">
        <w:tc>
          <w:tcPr>
            <w:tcW w:w="4248" w:type="dxa"/>
            <w:shd w:val="clear" w:color="auto" w:fill="auto"/>
            <w:vAlign w:val="center"/>
          </w:tcPr>
          <w:p w14:paraId="590342CA" w14:textId="77777777" w:rsidR="008F1711" w:rsidRPr="0053697C" w:rsidRDefault="008F1711" w:rsidP="008F1711">
            <w:pPr>
              <w:pStyle w:val="Sinespaciado"/>
              <w:rPr>
                <w:szCs w:val="18"/>
              </w:rPr>
            </w:pPr>
            <w:r w:rsidRPr="0053697C">
              <w:rPr>
                <w:szCs w:val="18"/>
              </w:rPr>
              <w:t>Daños materiales</w:t>
            </w:r>
          </w:p>
        </w:tc>
        <w:tc>
          <w:tcPr>
            <w:tcW w:w="2268" w:type="dxa"/>
            <w:shd w:val="clear" w:color="auto" w:fill="auto"/>
            <w:vAlign w:val="center"/>
          </w:tcPr>
          <w:p w14:paraId="6D262D3A" w14:textId="77777777" w:rsidR="008F1711" w:rsidRPr="0053697C" w:rsidRDefault="008F1711" w:rsidP="008F1711">
            <w:pPr>
              <w:pStyle w:val="Sinespaciado"/>
              <w:jc w:val="center"/>
              <w:rPr>
                <w:szCs w:val="18"/>
              </w:rPr>
            </w:pPr>
            <w:r w:rsidRPr="0053697C">
              <w:rPr>
                <w:szCs w:val="18"/>
              </w:rPr>
              <w:t>POL 1 2013 0214</w:t>
            </w:r>
          </w:p>
        </w:tc>
        <w:tc>
          <w:tcPr>
            <w:tcW w:w="3969" w:type="dxa"/>
            <w:vAlign w:val="center"/>
          </w:tcPr>
          <w:p w14:paraId="49A3569B" w14:textId="6DD0DE66" w:rsidR="008F1711" w:rsidRPr="0053697C" w:rsidRDefault="008F1711" w:rsidP="008F1711">
            <w:pPr>
              <w:pStyle w:val="Sinespaciado"/>
              <w:jc w:val="center"/>
              <w:rPr>
                <w:szCs w:val="18"/>
              </w:rPr>
            </w:pPr>
            <w:r>
              <w:rPr>
                <w:szCs w:val="18"/>
              </w:rPr>
              <w:t xml:space="preserve">Valor </w:t>
            </w:r>
            <w:proofErr w:type="spellStart"/>
            <w:r>
              <w:rPr>
                <w:szCs w:val="18"/>
              </w:rPr>
              <w:t>mercial</w:t>
            </w:r>
            <w:proofErr w:type="spellEnd"/>
          </w:p>
        </w:tc>
      </w:tr>
      <w:tr w:rsidR="008F1711" w:rsidRPr="0053697C" w14:paraId="043EBE85" w14:textId="1F939E40" w:rsidTr="002C49CE">
        <w:tc>
          <w:tcPr>
            <w:tcW w:w="4248" w:type="dxa"/>
            <w:shd w:val="clear" w:color="auto" w:fill="auto"/>
            <w:vAlign w:val="center"/>
          </w:tcPr>
          <w:p w14:paraId="1B54E083" w14:textId="77777777" w:rsidR="008F1711" w:rsidRPr="0053697C" w:rsidRDefault="008F1711" w:rsidP="008F1711">
            <w:pPr>
              <w:pStyle w:val="Sinespaciado"/>
              <w:rPr>
                <w:szCs w:val="18"/>
              </w:rPr>
            </w:pPr>
            <w:r w:rsidRPr="0053697C">
              <w:rPr>
                <w:szCs w:val="18"/>
              </w:rPr>
              <w:t>Robo, hurto o uso no autorizado</w:t>
            </w:r>
          </w:p>
        </w:tc>
        <w:tc>
          <w:tcPr>
            <w:tcW w:w="2268" w:type="dxa"/>
            <w:shd w:val="clear" w:color="auto" w:fill="auto"/>
            <w:vAlign w:val="center"/>
          </w:tcPr>
          <w:p w14:paraId="2235C7CD" w14:textId="77777777" w:rsidR="008F1711" w:rsidRPr="0053697C" w:rsidRDefault="008F1711" w:rsidP="008F1711">
            <w:pPr>
              <w:pStyle w:val="Sinespaciado"/>
              <w:jc w:val="center"/>
              <w:rPr>
                <w:szCs w:val="18"/>
              </w:rPr>
            </w:pPr>
            <w:r w:rsidRPr="0053697C">
              <w:rPr>
                <w:szCs w:val="18"/>
              </w:rPr>
              <w:t>POL 1 2013 0214</w:t>
            </w:r>
          </w:p>
        </w:tc>
        <w:tc>
          <w:tcPr>
            <w:tcW w:w="3969" w:type="dxa"/>
            <w:vAlign w:val="center"/>
          </w:tcPr>
          <w:p w14:paraId="7D2ACE65" w14:textId="5A20DEA7" w:rsidR="008F1711" w:rsidRPr="0053697C" w:rsidRDefault="008F1711" w:rsidP="008F1711">
            <w:pPr>
              <w:pStyle w:val="Sinespaciado"/>
              <w:jc w:val="center"/>
              <w:rPr>
                <w:szCs w:val="18"/>
              </w:rPr>
            </w:pPr>
            <w:r>
              <w:rPr>
                <w:szCs w:val="18"/>
              </w:rPr>
              <w:t>Valor Comercial</w:t>
            </w:r>
          </w:p>
        </w:tc>
      </w:tr>
      <w:tr w:rsidR="008F1711" w:rsidRPr="0053697C" w14:paraId="65B94AF9" w14:textId="1D73CF59" w:rsidTr="00E30C6C">
        <w:tc>
          <w:tcPr>
            <w:tcW w:w="4248" w:type="dxa"/>
            <w:shd w:val="clear" w:color="auto" w:fill="auto"/>
            <w:vAlign w:val="center"/>
          </w:tcPr>
          <w:p w14:paraId="761FACE2" w14:textId="77777777" w:rsidR="008F1711" w:rsidRPr="0053697C" w:rsidRDefault="008F1711" w:rsidP="008F1711">
            <w:pPr>
              <w:pStyle w:val="Sinespaciado"/>
              <w:rPr>
                <w:szCs w:val="18"/>
              </w:rPr>
            </w:pPr>
            <w:r w:rsidRPr="0053697C">
              <w:rPr>
                <w:szCs w:val="18"/>
              </w:rPr>
              <w:t>Robo de Accesorios</w:t>
            </w:r>
          </w:p>
        </w:tc>
        <w:tc>
          <w:tcPr>
            <w:tcW w:w="2268" w:type="dxa"/>
            <w:shd w:val="clear" w:color="auto" w:fill="auto"/>
            <w:vAlign w:val="center"/>
          </w:tcPr>
          <w:p w14:paraId="38385FA0" w14:textId="77777777" w:rsidR="008F1711" w:rsidRPr="0053697C" w:rsidRDefault="008F1711" w:rsidP="008F1711">
            <w:pPr>
              <w:pStyle w:val="Sinespaciado"/>
              <w:jc w:val="center"/>
              <w:rPr>
                <w:szCs w:val="18"/>
              </w:rPr>
            </w:pPr>
            <w:r w:rsidRPr="0053697C">
              <w:rPr>
                <w:szCs w:val="18"/>
              </w:rPr>
              <w:t>CAD 1 2013 0335</w:t>
            </w:r>
          </w:p>
        </w:tc>
        <w:tc>
          <w:tcPr>
            <w:tcW w:w="3969" w:type="dxa"/>
            <w:vAlign w:val="center"/>
          </w:tcPr>
          <w:p w14:paraId="7EE64652" w14:textId="2B6ECD9C" w:rsidR="008F1711" w:rsidRPr="0053697C" w:rsidRDefault="008F1711" w:rsidP="008F1711">
            <w:pPr>
              <w:pStyle w:val="Sinespaciado"/>
              <w:jc w:val="center"/>
              <w:rPr>
                <w:szCs w:val="18"/>
              </w:rPr>
            </w:pPr>
            <w:r w:rsidRPr="00944DED">
              <w:rPr>
                <w:rFonts w:eastAsia="Arial Unicode MS"/>
              </w:rPr>
              <w:t>Máximo de UF 40</w:t>
            </w:r>
          </w:p>
        </w:tc>
      </w:tr>
      <w:tr w:rsidR="008F1711" w:rsidRPr="0053697C" w14:paraId="509FC5FB" w14:textId="25A9CD44" w:rsidTr="00E30C6C">
        <w:tc>
          <w:tcPr>
            <w:tcW w:w="4248" w:type="dxa"/>
            <w:shd w:val="clear" w:color="auto" w:fill="auto"/>
            <w:vAlign w:val="center"/>
          </w:tcPr>
          <w:p w14:paraId="107E2819" w14:textId="77777777" w:rsidR="008F1711" w:rsidRPr="0053697C" w:rsidRDefault="008F1711" w:rsidP="008F1711">
            <w:pPr>
              <w:pStyle w:val="Sinespaciado"/>
              <w:rPr>
                <w:szCs w:val="18"/>
              </w:rPr>
            </w:pPr>
            <w:r w:rsidRPr="0053697C">
              <w:rPr>
                <w:szCs w:val="18"/>
              </w:rPr>
              <w:t>Responsabilidad civil daño emergente</w:t>
            </w:r>
          </w:p>
        </w:tc>
        <w:tc>
          <w:tcPr>
            <w:tcW w:w="2268" w:type="dxa"/>
            <w:shd w:val="clear" w:color="auto" w:fill="auto"/>
            <w:vAlign w:val="center"/>
          </w:tcPr>
          <w:p w14:paraId="52D5014D" w14:textId="77777777" w:rsidR="008F1711" w:rsidRPr="0053697C" w:rsidRDefault="008F1711" w:rsidP="008F1711">
            <w:pPr>
              <w:pStyle w:val="Sinespaciado"/>
              <w:jc w:val="center"/>
              <w:rPr>
                <w:szCs w:val="18"/>
              </w:rPr>
            </w:pPr>
            <w:r w:rsidRPr="0053697C">
              <w:rPr>
                <w:szCs w:val="18"/>
              </w:rPr>
              <w:t>POL 1 2013 0214</w:t>
            </w:r>
          </w:p>
        </w:tc>
        <w:tc>
          <w:tcPr>
            <w:tcW w:w="3969" w:type="dxa"/>
            <w:vAlign w:val="center"/>
          </w:tcPr>
          <w:p w14:paraId="7E347E72" w14:textId="54D29743" w:rsidR="008F1711" w:rsidRPr="0053697C" w:rsidRDefault="008F1711" w:rsidP="008F1711">
            <w:pPr>
              <w:pStyle w:val="Sinespaciado"/>
              <w:jc w:val="center"/>
              <w:rPr>
                <w:szCs w:val="18"/>
              </w:rPr>
            </w:pPr>
            <w:r w:rsidRPr="007713B8">
              <w:rPr>
                <w:rFonts w:eastAsia="Arial Unicode MS"/>
              </w:rPr>
              <w:t>UF 500 Independiente</w:t>
            </w:r>
          </w:p>
        </w:tc>
      </w:tr>
      <w:tr w:rsidR="008F1711" w:rsidRPr="0053697C" w14:paraId="46F01DA7" w14:textId="6349D744" w:rsidTr="00E30C6C">
        <w:tc>
          <w:tcPr>
            <w:tcW w:w="4248" w:type="dxa"/>
            <w:shd w:val="clear" w:color="auto" w:fill="auto"/>
            <w:vAlign w:val="center"/>
          </w:tcPr>
          <w:p w14:paraId="1C7B1450" w14:textId="77777777" w:rsidR="008F1711" w:rsidRPr="0053697C" w:rsidRDefault="008F1711" w:rsidP="008F1711">
            <w:pPr>
              <w:pStyle w:val="Sinespaciado"/>
              <w:rPr>
                <w:szCs w:val="18"/>
              </w:rPr>
            </w:pPr>
            <w:r w:rsidRPr="0053697C">
              <w:rPr>
                <w:szCs w:val="18"/>
              </w:rPr>
              <w:t>Responsabilidad civil daño moral</w:t>
            </w:r>
          </w:p>
        </w:tc>
        <w:tc>
          <w:tcPr>
            <w:tcW w:w="2268" w:type="dxa"/>
            <w:shd w:val="clear" w:color="auto" w:fill="auto"/>
            <w:vAlign w:val="center"/>
          </w:tcPr>
          <w:p w14:paraId="38C70AA5" w14:textId="77777777" w:rsidR="008F1711" w:rsidRPr="0053697C" w:rsidRDefault="008F1711" w:rsidP="008F1711">
            <w:pPr>
              <w:pStyle w:val="Sinespaciado"/>
              <w:jc w:val="center"/>
              <w:rPr>
                <w:szCs w:val="18"/>
              </w:rPr>
            </w:pPr>
            <w:r w:rsidRPr="0053697C">
              <w:rPr>
                <w:szCs w:val="18"/>
              </w:rPr>
              <w:t>POL 1 2013 0214</w:t>
            </w:r>
          </w:p>
        </w:tc>
        <w:tc>
          <w:tcPr>
            <w:tcW w:w="3969" w:type="dxa"/>
            <w:vAlign w:val="center"/>
          </w:tcPr>
          <w:p w14:paraId="22D43EDF" w14:textId="2E01CB05" w:rsidR="008F1711" w:rsidRPr="0053697C" w:rsidRDefault="008F1711" w:rsidP="008F1711">
            <w:pPr>
              <w:pStyle w:val="Sinespaciado"/>
              <w:jc w:val="center"/>
              <w:rPr>
                <w:szCs w:val="18"/>
              </w:rPr>
            </w:pPr>
            <w:r w:rsidRPr="007713B8">
              <w:rPr>
                <w:rFonts w:eastAsia="Arial Unicode MS"/>
              </w:rPr>
              <w:t>UF 500 Independiente</w:t>
            </w:r>
          </w:p>
        </w:tc>
      </w:tr>
      <w:tr w:rsidR="008F1711" w:rsidRPr="0053697C" w14:paraId="70BDA737" w14:textId="11F973DA" w:rsidTr="00E30C6C">
        <w:tc>
          <w:tcPr>
            <w:tcW w:w="4248" w:type="dxa"/>
            <w:shd w:val="clear" w:color="auto" w:fill="auto"/>
            <w:vAlign w:val="center"/>
          </w:tcPr>
          <w:p w14:paraId="04AE74FA" w14:textId="77777777" w:rsidR="008F1711" w:rsidRPr="0053697C" w:rsidRDefault="008F1711" w:rsidP="008F1711">
            <w:pPr>
              <w:pStyle w:val="Sinespaciado"/>
              <w:rPr>
                <w:szCs w:val="18"/>
              </w:rPr>
            </w:pPr>
            <w:r w:rsidRPr="0053697C">
              <w:rPr>
                <w:szCs w:val="18"/>
              </w:rPr>
              <w:t>Responsabilidad civil lucro cesante</w:t>
            </w:r>
          </w:p>
        </w:tc>
        <w:tc>
          <w:tcPr>
            <w:tcW w:w="2268" w:type="dxa"/>
            <w:shd w:val="clear" w:color="auto" w:fill="auto"/>
            <w:vAlign w:val="center"/>
          </w:tcPr>
          <w:p w14:paraId="33CA3E1D" w14:textId="77777777" w:rsidR="008F1711" w:rsidRPr="0053697C" w:rsidRDefault="008F1711" w:rsidP="008F1711">
            <w:pPr>
              <w:pStyle w:val="Sinespaciado"/>
              <w:jc w:val="center"/>
              <w:rPr>
                <w:szCs w:val="18"/>
              </w:rPr>
            </w:pPr>
            <w:r w:rsidRPr="0053697C">
              <w:rPr>
                <w:szCs w:val="18"/>
              </w:rPr>
              <w:t>POL 1 2013 0214</w:t>
            </w:r>
          </w:p>
        </w:tc>
        <w:tc>
          <w:tcPr>
            <w:tcW w:w="3969" w:type="dxa"/>
            <w:vAlign w:val="center"/>
          </w:tcPr>
          <w:p w14:paraId="29DE3CE7" w14:textId="15D644F4" w:rsidR="008F1711" w:rsidRPr="0053697C" w:rsidRDefault="008F1711" w:rsidP="008F1711">
            <w:pPr>
              <w:pStyle w:val="Sinespaciado"/>
              <w:jc w:val="center"/>
              <w:rPr>
                <w:szCs w:val="18"/>
              </w:rPr>
            </w:pPr>
            <w:r w:rsidRPr="007713B8">
              <w:rPr>
                <w:rFonts w:eastAsia="Arial Unicode MS"/>
              </w:rPr>
              <w:t>UF 500 Independiente</w:t>
            </w:r>
          </w:p>
        </w:tc>
      </w:tr>
      <w:tr w:rsidR="008F1711" w:rsidRPr="0053697C" w14:paraId="45CBF6EA" w14:textId="501F76D1" w:rsidTr="000F478A">
        <w:tc>
          <w:tcPr>
            <w:tcW w:w="4248" w:type="dxa"/>
            <w:shd w:val="clear" w:color="auto" w:fill="auto"/>
            <w:vAlign w:val="center"/>
          </w:tcPr>
          <w:p w14:paraId="36C4CA2A" w14:textId="77777777" w:rsidR="008F1711" w:rsidRPr="0053697C" w:rsidRDefault="008F1711" w:rsidP="008F1711">
            <w:pPr>
              <w:pStyle w:val="Sinespaciado"/>
              <w:rPr>
                <w:szCs w:val="18"/>
              </w:rPr>
            </w:pPr>
            <w:r w:rsidRPr="0053697C">
              <w:rPr>
                <w:szCs w:val="18"/>
              </w:rPr>
              <w:t>Huelga y terrorismo</w:t>
            </w:r>
          </w:p>
        </w:tc>
        <w:tc>
          <w:tcPr>
            <w:tcW w:w="2268" w:type="dxa"/>
            <w:shd w:val="clear" w:color="auto" w:fill="auto"/>
            <w:vAlign w:val="center"/>
          </w:tcPr>
          <w:p w14:paraId="368C775D" w14:textId="77777777" w:rsidR="008F1711" w:rsidRPr="0053697C" w:rsidRDefault="008F1711" w:rsidP="008F1711">
            <w:pPr>
              <w:pStyle w:val="Sinespaciado"/>
              <w:jc w:val="center"/>
              <w:rPr>
                <w:szCs w:val="18"/>
              </w:rPr>
            </w:pPr>
            <w:r w:rsidRPr="0053697C">
              <w:rPr>
                <w:szCs w:val="18"/>
              </w:rPr>
              <w:t>CAD 1 2013 0336</w:t>
            </w:r>
          </w:p>
        </w:tc>
        <w:tc>
          <w:tcPr>
            <w:tcW w:w="3969" w:type="dxa"/>
            <w:vAlign w:val="center"/>
          </w:tcPr>
          <w:p w14:paraId="621E1082" w14:textId="2DBE87F8" w:rsidR="008F1711" w:rsidRPr="0053697C" w:rsidRDefault="008F1711" w:rsidP="008F1711">
            <w:pPr>
              <w:pStyle w:val="Sinespaciado"/>
              <w:jc w:val="center"/>
              <w:rPr>
                <w:szCs w:val="18"/>
              </w:rPr>
            </w:pPr>
            <w:r w:rsidRPr="00944DED">
              <w:t>Valor Comercial</w:t>
            </w:r>
          </w:p>
        </w:tc>
      </w:tr>
      <w:tr w:rsidR="008F1711" w:rsidRPr="0053697C" w14:paraId="0B18FD9F" w14:textId="1DC4BEAE" w:rsidTr="000F478A">
        <w:tc>
          <w:tcPr>
            <w:tcW w:w="4248" w:type="dxa"/>
            <w:shd w:val="clear" w:color="auto" w:fill="auto"/>
            <w:vAlign w:val="center"/>
          </w:tcPr>
          <w:p w14:paraId="3CCC3777" w14:textId="77777777" w:rsidR="008F1711" w:rsidRPr="0053697C" w:rsidRDefault="008F1711" w:rsidP="008F1711">
            <w:pPr>
              <w:pStyle w:val="Sinespaciado"/>
              <w:rPr>
                <w:szCs w:val="18"/>
              </w:rPr>
            </w:pPr>
            <w:r w:rsidRPr="0053697C">
              <w:rPr>
                <w:szCs w:val="18"/>
              </w:rPr>
              <w:t>Actos maliciosos</w:t>
            </w:r>
          </w:p>
        </w:tc>
        <w:tc>
          <w:tcPr>
            <w:tcW w:w="2268" w:type="dxa"/>
            <w:shd w:val="clear" w:color="auto" w:fill="auto"/>
            <w:vAlign w:val="center"/>
          </w:tcPr>
          <w:p w14:paraId="01789C83" w14:textId="77777777" w:rsidR="008F1711" w:rsidRPr="0053697C" w:rsidRDefault="008F1711" w:rsidP="008F1711">
            <w:pPr>
              <w:pStyle w:val="Sinespaciado"/>
              <w:jc w:val="center"/>
              <w:rPr>
                <w:szCs w:val="18"/>
              </w:rPr>
            </w:pPr>
            <w:r w:rsidRPr="0053697C">
              <w:rPr>
                <w:szCs w:val="18"/>
              </w:rPr>
              <w:t>CAD 1 2013 0337</w:t>
            </w:r>
          </w:p>
        </w:tc>
        <w:tc>
          <w:tcPr>
            <w:tcW w:w="3969" w:type="dxa"/>
            <w:vAlign w:val="center"/>
          </w:tcPr>
          <w:p w14:paraId="1FD3DB13" w14:textId="01730246" w:rsidR="008F1711" w:rsidRPr="0053697C" w:rsidRDefault="008F1711" w:rsidP="008F1711">
            <w:pPr>
              <w:pStyle w:val="Sinespaciado"/>
              <w:jc w:val="center"/>
              <w:rPr>
                <w:szCs w:val="18"/>
              </w:rPr>
            </w:pPr>
            <w:r w:rsidRPr="00944DED">
              <w:t>Valor Comercial</w:t>
            </w:r>
          </w:p>
        </w:tc>
      </w:tr>
      <w:tr w:rsidR="008F1711" w:rsidRPr="0053697C" w14:paraId="701F3FC1" w14:textId="5B85E1F8" w:rsidTr="000F478A">
        <w:tc>
          <w:tcPr>
            <w:tcW w:w="4248" w:type="dxa"/>
            <w:shd w:val="clear" w:color="auto" w:fill="auto"/>
            <w:vAlign w:val="center"/>
          </w:tcPr>
          <w:p w14:paraId="58C680CC" w14:textId="77777777" w:rsidR="008F1711" w:rsidRPr="0053697C" w:rsidRDefault="008F1711" w:rsidP="008F1711">
            <w:pPr>
              <w:pStyle w:val="Sinespaciado"/>
              <w:rPr>
                <w:szCs w:val="18"/>
              </w:rPr>
            </w:pPr>
            <w:r w:rsidRPr="0053697C">
              <w:rPr>
                <w:szCs w:val="18"/>
              </w:rPr>
              <w:t>Granizo y Riesgos de la naturaleza</w:t>
            </w:r>
          </w:p>
        </w:tc>
        <w:tc>
          <w:tcPr>
            <w:tcW w:w="2268" w:type="dxa"/>
            <w:shd w:val="clear" w:color="auto" w:fill="auto"/>
            <w:vAlign w:val="center"/>
          </w:tcPr>
          <w:p w14:paraId="5247F4C0" w14:textId="77777777" w:rsidR="008F1711" w:rsidRPr="0053697C" w:rsidRDefault="008F1711" w:rsidP="008F1711">
            <w:pPr>
              <w:pStyle w:val="Sinespaciado"/>
              <w:jc w:val="center"/>
              <w:rPr>
                <w:szCs w:val="18"/>
              </w:rPr>
            </w:pPr>
            <w:r w:rsidRPr="0053697C">
              <w:rPr>
                <w:szCs w:val="18"/>
              </w:rPr>
              <w:t>CAD 1 2013 0339</w:t>
            </w:r>
          </w:p>
          <w:p w14:paraId="2D855BCB" w14:textId="77777777" w:rsidR="008F1711" w:rsidRPr="0053697C" w:rsidRDefault="008F1711" w:rsidP="008F1711">
            <w:pPr>
              <w:pStyle w:val="Sinespaciado"/>
              <w:jc w:val="center"/>
              <w:rPr>
                <w:szCs w:val="18"/>
              </w:rPr>
            </w:pPr>
            <w:r w:rsidRPr="0053697C">
              <w:rPr>
                <w:szCs w:val="18"/>
              </w:rPr>
              <w:t>CAD 1 2013 0338</w:t>
            </w:r>
          </w:p>
        </w:tc>
        <w:tc>
          <w:tcPr>
            <w:tcW w:w="3969" w:type="dxa"/>
            <w:vAlign w:val="center"/>
          </w:tcPr>
          <w:p w14:paraId="3A3AC13C" w14:textId="342AEE5A" w:rsidR="008F1711" w:rsidRPr="0053697C" w:rsidRDefault="008F1711" w:rsidP="008F1711">
            <w:pPr>
              <w:pStyle w:val="Sinespaciado"/>
              <w:jc w:val="center"/>
              <w:rPr>
                <w:szCs w:val="18"/>
              </w:rPr>
            </w:pPr>
            <w:r w:rsidRPr="00944DED">
              <w:t>Valor Comercial</w:t>
            </w:r>
          </w:p>
        </w:tc>
      </w:tr>
      <w:tr w:rsidR="008F1711" w:rsidRPr="0053697C" w14:paraId="2BA1FA3D" w14:textId="263BF928" w:rsidTr="000F478A">
        <w:tc>
          <w:tcPr>
            <w:tcW w:w="4248" w:type="dxa"/>
            <w:shd w:val="clear" w:color="auto" w:fill="auto"/>
            <w:vAlign w:val="center"/>
          </w:tcPr>
          <w:p w14:paraId="79DDB41D" w14:textId="77777777" w:rsidR="008F1711" w:rsidRPr="00732034" w:rsidRDefault="008F1711" w:rsidP="008F1711">
            <w:pPr>
              <w:pStyle w:val="Sinespaciado"/>
              <w:rPr>
                <w:color w:val="000000" w:themeColor="text1"/>
                <w:szCs w:val="18"/>
              </w:rPr>
            </w:pPr>
            <w:r w:rsidRPr="00732034">
              <w:rPr>
                <w:color w:val="000000" w:themeColor="text1"/>
                <w:szCs w:val="18"/>
              </w:rPr>
              <w:t>Daños materiales por sismo</w:t>
            </w:r>
          </w:p>
        </w:tc>
        <w:tc>
          <w:tcPr>
            <w:tcW w:w="2268" w:type="dxa"/>
            <w:shd w:val="clear" w:color="auto" w:fill="auto"/>
            <w:vAlign w:val="center"/>
          </w:tcPr>
          <w:p w14:paraId="4953B70B" w14:textId="77777777" w:rsidR="008F1711" w:rsidRPr="00732034" w:rsidRDefault="008F1711" w:rsidP="008F1711">
            <w:pPr>
              <w:pStyle w:val="Sinespaciado"/>
              <w:jc w:val="center"/>
              <w:rPr>
                <w:color w:val="000000" w:themeColor="text1"/>
                <w:szCs w:val="18"/>
              </w:rPr>
            </w:pPr>
            <w:r w:rsidRPr="00732034">
              <w:rPr>
                <w:color w:val="000000" w:themeColor="text1"/>
                <w:szCs w:val="18"/>
              </w:rPr>
              <w:t>CAD 1 2013 0340</w:t>
            </w:r>
          </w:p>
        </w:tc>
        <w:tc>
          <w:tcPr>
            <w:tcW w:w="3969" w:type="dxa"/>
            <w:vAlign w:val="center"/>
          </w:tcPr>
          <w:p w14:paraId="65D2382A" w14:textId="6E06D201" w:rsidR="008F1711" w:rsidRPr="00732034" w:rsidRDefault="008F1711" w:rsidP="008F1711">
            <w:pPr>
              <w:pStyle w:val="Sinespaciado"/>
              <w:jc w:val="center"/>
              <w:rPr>
                <w:color w:val="000000" w:themeColor="text1"/>
                <w:szCs w:val="18"/>
              </w:rPr>
            </w:pPr>
            <w:r w:rsidRPr="00944DED">
              <w:t>Valor Comercial</w:t>
            </w:r>
          </w:p>
        </w:tc>
      </w:tr>
      <w:tr w:rsidR="008F1711" w:rsidRPr="0053697C" w14:paraId="684DD028" w14:textId="33AB4D13" w:rsidTr="000F478A">
        <w:tc>
          <w:tcPr>
            <w:tcW w:w="4248" w:type="dxa"/>
            <w:shd w:val="clear" w:color="auto" w:fill="auto"/>
            <w:vAlign w:val="center"/>
          </w:tcPr>
          <w:p w14:paraId="0009B674" w14:textId="6FD0D03A" w:rsidR="008F1711" w:rsidRPr="00732034" w:rsidRDefault="008F1711" w:rsidP="008F1711">
            <w:pPr>
              <w:pStyle w:val="Sinespaciado"/>
              <w:rPr>
                <w:color w:val="000000" w:themeColor="text1"/>
                <w:szCs w:val="18"/>
              </w:rPr>
            </w:pPr>
            <w:r w:rsidRPr="00732034">
              <w:rPr>
                <w:color w:val="000000" w:themeColor="text1"/>
                <w:szCs w:val="18"/>
              </w:rPr>
              <w:t>Indemnización 0 Km por 12 meses</w:t>
            </w:r>
          </w:p>
        </w:tc>
        <w:tc>
          <w:tcPr>
            <w:tcW w:w="2268" w:type="dxa"/>
            <w:shd w:val="clear" w:color="auto" w:fill="auto"/>
            <w:vAlign w:val="center"/>
          </w:tcPr>
          <w:p w14:paraId="0FA92DC6" w14:textId="77777777" w:rsidR="008F1711" w:rsidRPr="00732034" w:rsidRDefault="008F1711" w:rsidP="008F1711">
            <w:pPr>
              <w:pStyle w:val="Sinespaciado"/>
              <w:jc w:val="center"/>
              <w:rPr>
                <w:color w:val="000000" w:themeColor="text1"/>
                <w:szCs w:val="18"/>
              </w:rPr>
            </w:pPr>
            <w:r w:rsidRPr="00732034">
              <w:rPr>
                <w:color w:val="000000" w:themeColor="text1"/>
                <w:szCs w:val="18"/>
              </w:rPr>
              <w:t>Cond. Particular</w:t>
            </w:r>
          </w:p>
        </w:tc>
        <w:tc>
          <w:tcPr>
            <w:tcW w:w="3969" w:type="dxa"/>
            <w:vAlign w:val="center"/>
          </w:tcPr>
          <w:p w14:paraId="4DB89CD5" w14:textId="16B35781" w:rsidR="008F1711" w:rsidRPr="00732034" w:rsidRDefault="008F1711" w:rsidP="008F1711">
            <w:pPr>
              <w:pStyle w:val="Sinespaciado"/>
              <w:jc w:val="center"/>
              <w:rPr>
                <w:color w:val="000000" w:themeColor="text1"/>
                <w:szCs w:val="18"/>
              </w:rPr>
            </w:pPr>
            <w:r w:rsidRPr="00732034">
              <w:rPr>
                <w:color w:val="000000" w:themeColor="text1"/>
              </w:rPr>
              <w:t>Valor Comercial</w:t>
            </w:r>
          </w:p>
        </w:tc>
      </w:tr>
      <w:tr w:rsidR="008F1711" w:rsidRPr="0053697C" w14:paraId="0C9A9084" w14:textId="063CADF7" w:rsidTr="00DC1750">
        <w:tc>
          <w:tcPr>
            <w:tcW w:w="4248" w:type="dxa"/>
            <w:shd w:val="clear" w:color="auto" w:fill="auto"/>
            <w:vAlign w:val="center"/>
          </w:tcPr>
          <w:p w14:paraId="0C37841E" w14:textId="77777777" w:rsidR="008F1711" w:rsidRPr="0053697C" w:rsidRDefault="008F1711" w:rsidP="008F1711">
            <w:pPr>
              <w:pStyle w:val="Sinespaciado"/>
              <w:rPr>
                <w:szCs w:val="18"/>
              </w:rPr>
            </w:pPr>
            <w:r w:rsidRPr="0053697C">
              <w:rPr>
                <w:szCs w:val="18"/>
              </w:rPr>
              <w:t>Asistencia al vehículo</w:t>
            </w:r>
          </w:p>
        </w:tc>
        <w:tc>
          <w:tcPr>
            <w:tcW w:w="2268" w:type="dxa"/>
            <w:shd w:val="clear" w:color="auto" w:fill="auto"/>
            <w:vAlign w:val="center"/>
          </w:tcPr>
          <w:p w14:paraId="48D41E48" w14:textId="77777777" w:rsidR="008F1711" w:rsidRPr="0053697C" w:rsidRDefault="008F1711" w:rsidP="008F1711">
            <w:pPr>
              <w:pStyle w:val="Sinespaciado"/>
              <w:jc w:val="center"/>
              <w:rPr>
                <w:szCs w:val="18"/>
              </w:rPr>
            </w:pPr>
            <w:r w:rsidRPr="0053697C">
              <w:rPr>
                <w:szCs w:val="18"/>
              </w:rPr>
              <w:t>POL 1 2014 0303</w:t>
            </w:r>
          </w:p>
        </w:tc>
        <w:tc>
          <w:tcPr>
            <w:tcW w:w="3969" w:type="dxa"/>
          </w:tcPr>
          <w:p w14:paraId="60EA8C62" w14:textId="71816C6C" w:rsidR="008F1711" w:rsidRPr="0053697C" w:rsidRDefault="008F1711" w:rsidP="008F1711">
            <w:pPr>
              <w:pStyle w:val="Sinespaciado"/>
              <w:jc w:val="center"/>
              <w:rPr>
                <w:szCs w:val="18"/>
              </w:rPr>
            </w:pPr>
            <w:r>
              <w:rPr>
                <w:szCs w:val="18"/>
              </w:rPr>
              <w:t>Condición Particular</w:t>
            </w:r>
          </w:p>
        </w:tc>
      </w:tr>
      <w:tr w:rsidR="008F1711" w:rsidRPr="0053697C" w14:paraId="3091FF97" w14:textId="2AE67A4C" w:rsidTr="008F21D9">
        <w:tc>
          <w:tcPr>
            <w:tcW w:w="4248" w:type="dxa"/>
            <w:shd w:val="clear" w:color="auto" w:fill="auto"/>
            <w:vAlign w:val="center"/>
          </w:tcPr>
          <w:p w14:paraId="000DC1FD" w14:textId="77777777" w:rsidR="008F1711" w:rsidRPr="004829F8" w:rsidRDefault="008F1711" w:rsidP="008F1711">
            <w:pPr>
              <w:pStyle w:val="Sinespaciado"/>
            </w:pPr>
            <w:r w:rsidRPr="00A73EB4">
              <w:rPr>
                <w:szCs w:val="18"/>
              </w:rPr>
              <w:t>RC por la carga</w:t>
            </w:r>
          </w:p>
        </w:tc>
        <w:tc>
          <w:tcPr>
            <w:tcW w:w="2268" w:type="dxa"/>
            <w:shd w:val="clear" w:color="auto" w:fill="auto"/>
            <w:vAlign w:val="center"/>
          </w:tcPr>
          <w:p w14:paraId="2AD7B6F1" w14:textId="77777777" w:rsidR="008F1711" w:rsidRPr="0053697C" w:rsidRDefault="008F1711" w:rsidP="008F1711">
            <w:pPr>
              <w:pStyle w:val="Sinespaciado"/>
              <w:jc w:val="center"/>
              <w:rPr>
                <w:szCs w:val="18"/>
              </w:rPr>
            </w:pPr>
            <w:r w:rsidRPr="00A73EB4">
              <w:rPr>
                <w:szCs w:val="18"/>
              </w:rPr>
              <w:t>CAD 1 2013 0345</w:t>
            </w:r>
          </w:p>
        </w:tc>
        <w:tc>
          <w:tcPr>
            <w:tcW w:w="3969" w:type="dxa"/>
            <w:vAlign w:val="center"/>
          </w:tcPr>
          <w:p w14:paraId="66EE7526" w14:textId="37F7BBBC" w:rsidR="008F1711" w:rsidRPr="00A73EB4" w:rsidRDefault="008F1711" w:rsidP="008F1711">
            <w:pPr>
              <w:pStyle w:val="Sinespaciado"/>
              <w:jc w:val="center"/>
              <w:rPr>
                <w:szCs w:val="18"/>
              </w:rPr>
            </w:pPr>
            <w:r>
              <w:rPr>
                <w:szCs w:val="18"/>
              </w:rPr>
              <w:t>Incluido RC</w:t>
            </w:r>
          </w:p>
        </w:tc>
      </w:tr>
      <w:tr w:rsidR="008F1711" w:rsidRPr="0053697C" w14:paraId="6179E3A6" w14:textId="530EE9AD" w:rsidTr="008F21D9">
        <w:tc>
          <w:tcPr>
            <w:tcW w:w="4248" w:type="dxa"/>
            <w:shd w:val="clear" w:color="auto" w:fill="auto"/>
            <w:vAlign w:val="center"/>
          </w:tcPr>
          <w:p w14:paraId="6C070245" w14:textId="77777777" w:rsidR="008F1711" w:rsidRPr="004829F8" w:rsidRDefault="008F1711" w:rsidP="008F1711">
            <w:pPr>
              <w:pStyle w:val="Sinespaciado"/>
            </w:pPr>
            <w:r w:rsidRPr="00A73EB4">
              <w:rPr>
                <w:szCs w:val="18"/>
              </w:rPr>
              <w:t>Daños Materiales por Propia Carga</w:t>
            </w:r>
          </w:p>
        </w:tc>
        <w:tc>
          <w:tcPr>
            <w:tcW w:w="2268" w:type="dxa"/>
            <w:shd w:val="clear" w:color="auto" w:fill="auto"/>
            <w:vAlign w:val="center"/>
          </w:tcPr>
          <w:p w14:paraId="63EEF6AB" w14:textId="77777777" w:rsidR="008F1711" w:rsidRPr="0053697C" w:rsidRDefault="008F1711" w:rsidP="008F1711">
            <w:pPr>
              <w:pStyle w:val="Sinespaciado"/>
              <w:jc w:val="center"/>
              <w:rPr>
                <w:szCs w:val="18"/>
              </w:rPr>
            </w:pPr>
            <w:r w:rsidRPr="00A73EB4">
              <w:rPr>
                <w:szCs w:val="18"/>
              </w:rPr>
              <w:t>CAD 1 2013 0342</w:t>
            </w:r>
          </w:p>
        </w:tc>
        <w:tc>
          <w:tcPr>
            <w:tcW w:w="3969" w:type="dxa"/>
            <w:vAlign w:val="center"/>
          </w:tcPr>
          <w:p w14:paraId="7E276610" w14:textId="35E9E58D" w:rsidR="008F1711" w:rsidRPr="00A73EB4" w:rsidRDefault="008F1711" w:rsidP="008F1711">
            <w:pPr>
              <w:pStyle w:val="Sinespaciado"/>
              <w:jc w:val="center"/>
              <w:rPr>
                <w:szCs w:val="18"/>
              </w:rPr>
            </w:pPr>
            <w:r w:rsidRPr="00944DED">
              <w:rPr>
                <w:szCs w:val="18"/>
              </w:rPr>
              <w:t>Valor Comercial</w:t>
            </w:r>
          </w:p>
        </w:tc>
      </w:tr>
      <w:tr w:rsidR="008F1711" w:rsidRPr="0053697C" w14:paraId="78898309" w14:textId="23CB36B4" w:rsidTr="008F21D9">
        <w:tc>
          <w:tcPr>
            <w:tcW w:w="4248" w:type="dxa"/>
            <w:shd w:val="clear" w:color="auto" w:fill="auto"/>
            <w:vAlign w:val="center"/>
          </w:tcPr>
          <w:p w14:paraId="1C1F35DE" w14:textId="77777777" w:rsidR="008F1711" w:rsidRPr="004829F8" w:rsidRDefault="008F1711" w:rsidP="008F1711">
            <w:pPr>
              <w:pStyle w:val="Sinespaciado"/>
            </w:pPr>
            <w:r w:rsidRPr="00A73EB4">
              <w:rPr>
                <w:szCs w:val="18"/>
              </w:rPr>
              <w:t>Daños materiales por conductor dependiente</w:t>
            </w:r>
          </w:p>
        </w:tc>
        <w:tc>
          <w:tcPr>
            <w:tcW w:w="2268" w:type="dxa"/>
            <w:shd w:val="clear" w:color="auto" w:fill="auto"/>
            <w:vAlign w:val="center"/>
          </w:tcPr>
          <w:p w14:paraId="746241F6" w14:textId="77777777" w:rsidR="008F1711" w:rsidRPr="0053697C" w:rsidRDefault="008F1711" w:rsidP="008F1711">
            <w:pPr>
              <w:pStyle w:val="Sinespaciado"/>
              <w:jc w:val="center"/>
              <w:rPr>
                <w:szCs w:val="18"/>
              </w:rPr>
            </w:pPr>
            <w:r w:rsidRPr="00A73EB4">
              <w:rPr>
                <w:szCs w:val="18"/>
              </w:rPr>
              <w:t>CAD 1 2013 0346</w:t>
            </w:r>
          </w:p>
        </w:tc>
        <w:tc>
          <w:tcPr>
            <w:tcW w:w="3969" w:type="dxa"/>
            <w:vAlign w:val="center"/>
          </w:tcPr>
          <w:p w14:paraId="45FE5AC0" w14:textId="69182C49" w:rsidR="008F1711" w:rsidRPr="00A73EB4" w:rsidRDefault="008F1711" w:rsidP="008F1711">
            <w:pPr>
              <w:pStyle w:val="Sinespaciado"/>
              <w:jc w:val="center"/>
              <w:rPr>
                <w:szCs w:val="18"/>
              </w:rPr>
            </w:pPr>
            <w:r w:rsidRPr="00944DED">
              <w:rPr>
                <w:szCs w:val="18"/>
              </w:rPr>
              <w:t>Valor Comercial</w:t>
            </w:r>
          </w:p>
        </w:tc>
      </w:tr>
      <w:tr w:rsidR="008F1711" w:rsidRPr="0053697C" w14:paraId="6BA6F73C" w14:textId="36CE8CEC" w:rsidTr="008F21D9">
        <w:tc>
          <w:tcPr>
            <w:tcW w:w="4248" w:type="dxa"/>
            <w:shd w:val="clear" w:color="auto" w:fill="auto"/>
            <w:vAlign w:val="center"/>
          </w:tcPr>
          <w:p w14:paraId="4E74D619" w14:textId="77777777" w:rsidR="008F1711" w:rsidRPr="004829F8" w:rsidRDefault="008F1711" w:rsidP="008F1711">
            <w:pPr>
              <w:pStyle w:val="Sinespaciado"/>
            </w:pPr>
            <w:r w:rsidRPr="00A73EB4">
              <w:rPr>
                <w:szCs w:val="18"/>
              </w:rPr>
              <w:t>Daños a terceros por conductor dependiente</w:t>
            </w:r>
          </w:p>
        </w:tc>
        <w:tc>
          <w:tcPr>
            <w:tcW w:w="2268" w:type="dxa"/>
            <w:shd w:val="clear" w:color="auto" w:fill="auto"/>
            <w:vAlign w:val="center"/>
          </w:tcPr>
          <w:p w14:paraId="73465139" w14:textId="77777777" w:rsidR="008F1711" w:rsidRPr="0053697C" w:rsidRDefault="008F1711" w:rsidP="008F1711">
            <w:pPr>
              <w:pStyle w:val="Sinespaciado"/>
              <w:jc w:val="center"/>
              <w:rPr>
                <w:szCs w:val="18"/>
              </w:rPr>
            </w:pPr>
            <w:r w:rsidRPr="00A73EB4">
              <w:rPr>
                <w:szCs w:val="18"/>
              </w:rPr>
              <w:t>CAD 1 2013 0347</w:t>
            </w:r>
          </w:p>
        </w:tc>
        <w:tc>
          <w:tcPr>
            <w:tcW w:w="3969" w:type="dxa"/>
            <w:vAlign w:val="center"/>
          </w:tcPr>
          <w:p w14:paraId="2D011A2B" w14:textId="5F67D318" w:rsidR="008F1711" w:rsidRPr="00A73EB4" w:rsidRDefault="008F1711" w:rsidP="008F1711">
            <w:pPr>
              <w:pStyle w:val="Sinespaciado"/>
              <w:jc w:val="center"/>
              <w:rPr>
                <w:szCs w:val="18"/>
              </w:rPr>
            </w:pPr>
            <w:r>
              <w:rPr>
                <w:szCs w:val="18"/>
              </w:rPr>
              <w:t>Incluido RC</w:t>
            </w:r>
          </w:p>
        </w:tc>
      </w:tr>
      <w:tr w:rsidR="00E6245C" w:rsidRPr="0053697C" w14:paraId="179A79FF" w14:textId="36E20751" w:rsidTr="003F3A8B">
        <w:tc>
          <w:tcPr>
            <w:tcW w:w="4248" w:type="dxa"/>
            <w:shd w:val="clear" w:color="auto" w:fill="auto"/>
            <w:vAlign w:val="center"/>
          </w:tcPr>
          <w:p w14:paraId="343DCAC4" w14:textId="77777777" w:rsidR="00E6245C" w:rsidRPr="004829F8" w:rsidRDefault="00E6245C" w:rsidP="00E6245C">
            <w:pPr>
              <w:pStyle w:val="Sinespaciado"/>
            </w:pPr>
            <w:r w:rsidRPr="00A73EB4">
              <w:rPr>
                <w:szCs w:val="18"/>
              </w:rPr>
              <w:t>Muerte Accidental Plan A</w:t>
            </w:r>
          </w:p>
        </w:tc>
        <w:tc>
          <w:tcPr>
            <w:tcW w:w="2268" w:type="dxa"/>
            <w:shd w:val="clear" w:color="auto" w:fill="auto"/>
            <w:vAlign w:val="center"/>
          </w:tcPr>
          <w:p w14:paraId="4198A263" w14:textId="77777777" w:rsidR="00E6245C" w:rsidRPr="0053697C" w:rsidRDefault="00E6245C" w:rsidP="00E6245C">
            <w:pPr>
              <w:pStyle w:val="Sinespaciado"/>
              <w:jc w:val="center"/>
              <w:rPr>
                <w:szCs w:val="18"/>
              </w:rPr>
            </w:pPr>
            <w:r w:rsidRPr="00A73EB4">
              <w:rPr>
                <w:szCs w:val="18"/>
              </w:rPr>
              <w:t>POL 3 2013 0366</w:t>
            </w:r>
          </w:p>
        </w:tc>
        <w:tc>
          <w:tcPr>
            <w:tcW w:w="3969" w:type="dxa"/>
            <w:vAlign w:val="center"/>
          </w:tcPr>
          <w:p w14:paraId="183F772F" w14:textId="254AB0F3" w:rsidR="00E6245C" w:rsidRPr="00A73EB4" w:rsidRDefault="00E6245C" w:rsidP="00E6245C">
            <w:pPr>
              <w:pStyle w:val="Sinespaciado"/>
              <w:jc w:val="center"/>
              <w:rPr>
                <w:szCs w:val="18"/>
              </w:rPr>
            </w:pPr>
            <w:r w:rsidRPr="00944DED">
              <w:rPr>
                <w:szCs w:val="18"/>
              </w:rPr>
              <w:t>UF 500</w:t>
            </w:r>
          </w:p>
        </w:tc>
      </w:tr>
      <w:tr w:rsidR="00E6245C" w:rsidRPr="0053697C" w14:paraId="0CBEC1D8" w14:textId="01F496B4" w:rsidTr="003F3A8B">
        <w:tc>
          <w:tcPr>
            <w:tcW w:w="4248" w:type="dxa"/>
            <w:shd w:val="clear" w:color="auto" w:fill="auto"/>
            <w:vAlign w:val="center"/>
          </w:tcPr>
          <w:p w14:paraId="1C46F0CC" w14:textId="77777777" w:rsidR="00E6245C" w:rsidRPr="004829F8" w:rsidRDefault="00E6245C" w:rsidP="00E6245C">
            <w:pPr>
              <w:pStyle w:val="Sinespaciado"/>
            </w:pPr>
            <w:r w:rsidRPr="00A73EB4">
              <w:rPr>
                <w:szCs w:val="18"/>
              </w:rPr>
              <w:t>Incapacidad Total Plan B</w:t>
            </w:r>
          </w:p>
        </w:tc>
        <w:tc>
          <w:tcPr>
            <w:tcW w:w="2268" w:type="dxa"/>
            <w:shd w:val="clear" w:color="auto" w:fill="auto"/>
            <w:vAlign w:val="center"/>
          </w:tcPr>
          <w:p w14:paraId="68908EAF" w14:textId="77777777" w:rsidR="00E6245C" w:rsidRPr="0053697C" w:rsidRDefault="00E6245C" w:rsidP="00E6245C">
            <w:pPr>
              <w:pStyle w:val="Sinespaciado"/>
              <w:jc w:val="center"/>
              <w:rPr>
                <w:szCs w:val="18"/>
              </w:rPr>
            </w:pPr>
            <w:r w:rsidRPr="00A73EB4">
              <w:rPr>
                <w:szCs w:val="18"/>
              </w:rPr>
              <w:t>POL 3 2013 0366</w:t>
            </w:r>
          </w:p>
        </w:tc>
        <w:tc>
          <w:tcPr>
            <w:tcW w:w="3969" w:type="dxa"/>
            <w:vAlign w:val="center"/>
          </w:tcPr>
          <w:p w14:paraId="1F461A16" w14:textId="3D731014" w:rsidR="00E6245C" w:rsidRPr="00A73EB4" w:rsidRDefault="00E6245C" w:rsidP="00E6245C">
            <w:pPr>
              <w:pStyle w:val="Sinespaciado"/>
              <w:jc w:val="center"/>
              <w:rPr>
                <w:szCs w:val="18"/>
              </w:rPr>
            </w:pPr>
            <w:r w:rsidRPr="00944DED">
              <w:t>-</w:t>
            </w:r>
          </w:p>
        </w:tc>
      </w:tr>
      <w:tr w:rsidR="00E6245C" w:rsidRPr="0053697C" w14:paraId="57CD7CC5" w14:textId="21AFCCD1" w:rsidTr="003F3A8B">
        <w:tc>
          <w:tcPr>
            <w:tcW w:w="4248" w:type="dxa"/>
            <w:shd w:val="clear" w:color="auto" w:fill="auto"/>
            <w:vAlign w:val="center"/>
          </w:tcPr>
          <w:p w14:paraId="0D1F2F06" w14:textId="77777777" w:rsidR="00E6245C" w:rsidRPr="004829F8" w:rsidRDefault="00E6245C" w:rsidP="00E6245C">
            <w:pPr>
              <w:pStyle w:val="Sinespaciado"/>
            </w:pPr>
            <w:r w:rsidRPr="00A73EB4">
              <w:rPr>
                <w:szCs w:val="18"/>
              </w:rPr>
              <w:t>Defensa penal y constitución de fianzas</w:t>
            </w:r>
          </w:p>
        </w:tc>
        <w:tc>
          <w:tcPr>
            <w:tcW w:w="2268" w:type="dxa"/>
            <w:shd w:val="clear" w:color="auto" w:fill="auto"/>
            <w:vAlign w:val="center"/>
          </w:tcPr>
          <w:p w14:paraId="005BAB76" w14:textId="77777777" w:rsidR="00E6245C" w:rsidRPr="0053697C" w:rsidRDefault="00E6245C" w:rsidP="00E6245C">
            <w:pPr>
              <w:pStyle w:val="Sinespaciado"/>
              <w:jc w:val="center"/>
              <w:rPr>
                <w:szCs w:val="18"/>
              </w:rPr>
            </w:pPr>
            <w:r w:rsidRPr="00A73EB4">
              <w:rPr>
                <w:snapToGrid w:val="0"/>
                <w:szCs w:val="18"/>
              </w:rPr>
              <w:t>CAD 1 2013 0344</w:t>
            </w:r>
          </w:p>
        </w:tc>
        <w:tc>
          <w:tcPr>
            <w:tcW w:w="3969" w:type="dxa"/>
            <w:vAlign w:val="center"/>
          </w:tcPr>
          <w:p w14:paraId="705129B7" w14:textId="023C92C8" w:rsidR="00E6245C" w:rsidRPr="00A73EB4" w:rsidRDefault="00E6245C" w:rsidP="00E6245C">
            <w:pPr>
              <w:pStyle w:val="Sinespaciado"/>
              <w:jc w:val="center"/>
              <w:rPr>
                <w:snapToGrid w:val="0"/>
                <w:szCs w:val="18"/>
              </w:rPr>
            </w:pPr>
            <w:r>
              <w:rPr>
                <w:szCs w:val="18"/>
              </w:rPr>
              <w:t xml:space="preserve">UF </w:t>
            </w:r>
            <w:r w:rsidRPr="00A73EB4">
              <w:rPr>
                <w:szCs w:val="18"/>
              </w:rPr>
              <w:t>150</w:t>
            </w:r>
          </w:p>
        </w:tc>
      </w:tr>
      <w:tr w:rsidR="00E6245C" w:rsidRPr="0053697C" w14:paraId="16594462" w14:textId="33DA0111" w:rsidTr="00DC1750">
        <w:tblPrEx>
          <w:shd w:val="clear" w:color="auto" w:fill="auto"/>
        </w:tblPrEx>
        <w:trPr>
          <w:trHeight w:val="70"/>
        </w:trPr>
        <w:tc>
          <w:tcPr>
            <w:tcW w:w="4248" w:type="dxa"/>
            <w:vAlign w:val="center"/>
          </w:tcPr>
          <w:p w14:paraId="33D372AE" w14:textId="2577E94B" w:rsidR="00E6245C" w:rsidRPr="006C6F82" w:rsidRDefault="00E6245C" w:rsidP="00E6245C">
            <w:pPr>
              <w:pStyle w:val="Sinespaciado"/>
              <w:rPr>
                <w:snapToGrid w:val="0"/>
                <w:szCs w:val="18"/>
              </w:rPr>
            </w:pPr>
            <w:r w:rsidRPr="006C6F82">
              <w:rPr>
                <w:snapToGrid w:val="0"/>
                <w:szCs w:val="18"/>
              </w:rPr>
              <w:t>Asignación de Taller</w:t>
            </w:r>
          </w:p>
        </w:tc>
        <w:tc>
          <w:tcPr>
            <w:tcW w:w="2268" w:type="dxa"/>
            <w:vAlign w:val="center"/>
          </w:tcPr>
          <w:p w14:paraId="51E3419F" w14:textId="043DB439" w:rsidR="00E6245C" w:rsidRPr="006C6F82" w:rsidRDefault="00E6245C" w:rsidP="00E6245C">
            <w:pPr>
              <w:pStyle w:val="Sinespaciado"/>
              <w:jc w:val="center"/>
              <w:rPr>
                <w:snapToGrid w:val="0"/>
                <w:szCs w:val="18"/>
              </w:rPr>
            </w:pPr>
            <w:r w:rsidRPr="006C6F82">
              <w:rPr>
                <w:snapToGrid w:val="0"/>
                <w:szCs w:val="18"/>
              </w:rPr>
              <w:t>Cond. Particular</w:t>
            </w:r>
          </w:p>
        </w:tc>
        <w:tc>
          <w:tcPr>
            <w:tcW w:w="3969" w:type="dxa"/>
          </w:tcPr>
          <w:p w14:paraId="4D67B082" w14:textId="197182BD" w:rsidR="00E6245C" w:rsidRPr="006C6F82" w:rsidRDefault="00E6245C" w:rsidP="00E6245C">
            <w:pPr>
              <w:pStyle w:val="Sinespaciado"/>
              <w:jc w:val="center"/>
              <w:rPr>
                <w:snapToGrid w:val="0"/>
                <w:szCs w:val="18"/>
              </w:rPr>
            </w:pPr>
            <w:r>
              <w:rPr>
                <w:szCs w:val="18"/>
              </w:rPr>
              <w:t>Condición Particular</w:t>
            </w:r>
          </w:p>
        </w:tc>
      </w:tr>
      <w:tr w:rsidR="00E6245C" w:rsidRPr="0053697C" w14:paraId="3705FBB7" w14:textId="2739C899" w:rsidTr="00DC1750">
        <w:tblPrEx>
          <w:shd w:val="clear" w:color="auto" w:fill="auto"/>
        </w:tblPrEx>
        <w:trPr>
          <w:trHeight w:val="70"/>
        </w:trPr>
        <w:tc>
          <w:tcPr>
            <w:tcW w:w="4248" w:type="dxa"/>
            <w:vAlign w:val="center"/>
          </w:tcPr>
          <w:p w14:paraId="7EC60597" w14:textId="4FABBFE5" w:rsidR="00E6245C" w:rsidRPr="006C6F82" w:rsidRDefault="00E6245C" w:rsidP="00E6245C">
            <w:pPr>
              <w:pStyle w:val="Sinespaciado"/>
              <w:rPr>
                <w:snapToGrid w:val="0"/>
                <w:szCs w:val="18"/>
              </w:rPr>
            </w:pPr>
            <w:r w:rsidRPr="0053697C">
              <w:rPr>
                <w:szCs w:val="18"/>
              </w:rPr>
              <w:t xml:space="preserve">Vehículo de reemplazo </w:t>
            </w:r>
            <w:r>
              <w:rPr>
                <w:szCs w:val="18"/>
              </w:rPr>
              <w:t>30</w:t>
            </w:r>
            <w:r w:rsidRPr="0053697C">
              <w:rPr>
                <w:szCs w:val="18"/>
              </w:rPr>
              <w:t xml:space="preserve"> días</w:t>
            </w:r>
          </w:p>
        </w:tc>
        <w:tc>
          <w:tcPr>
            <w:tcW w:w="2268" w:type="dxa"/>
            <w:vAlign w:val="center"/>
          </w:tcPr>
          <w:p w14:paraId="0DD171C3" w14:textId="0AED87F7" w:rsidR="00E6245C" w:rsidRPr="006C6F82" w:rsidRDefault="00E6245C" w:rsidP="00E6245C">
            <w:pPr>
              <w:pStyle w:val="Sinespaciado"/>
              <w:jc w:val="center"/>
              <w:rPr>
                <w:snapToGrid w:val="0"/>
                <w:szCs w:val="18"/>
              </w:rPr>
            </w:pPr>
            <w:r w:rsidRPr="0053697C">
              <w:rPr>
                <w:szCs w:val="18"/>
              </w:rPr>
              <w:t>Cond. Particular</w:t>
            </w:r>
          </w:p>
        </w:tc>
        <w:tc>
          <w:tcPr>
            <w:tcW w:w="3969" w:type="dxa"/>
          </w:tcPr>
          <w:p w14:paraId="6ED154D2" w14:textId="32B147C8" w:rsidR="00E6245C" w:rsidRPr="0053697C" w:rsidRDefault="00E6245C" w:rsidP="00E6245C">
            <w:pPr>
              <w:pStyle w:val="Sinespaciado"/>
              <w:jc w:val="center"/>
              <w:rPr>
                <w:szCs w:val="18"/>
              </w:rPr>
            </w:pPr>
            <w:r>
              <w:rPr>
                <w:szCs w:val="18"/>
              </w:rPr>
              <w:t>Condición Particular</w:t>
            </w:r>
          </w:p>
        </w:tc>
      </w:tr>
    </w:tbl>
    <w:p w14:paraId="43D58A89" w14:textId="77777777" w:rsidR="00897B83" w:rsidRPr="0053697C" w:rsidRDefault="00897B83" w:rsidP="00020051">
      <w:pPr>
        <w:rPr>
          <w:rFonts w:ascii="Verdana" w:hAnsi="Verdana"/>
          <w:sz w:val="18"/>
          <w:szCs w:val="18"/>
          <w:lang w:val="es-CL"/>
        </w:rPr>
      </w:pPr>
    </w:p>
    <w:tbl>
      <w:tblPr>
        <w:tblStyle w:val="Tablaconcuadrcula"/>
        <w:tblW w:w="10343" w:type="dxa"/>
        <w:shd w:val="pct10" w:color="auto" w:fill="auto"/>
        <w:tblLook w:val="04A0" w:firstRow="1" w:lastRow="0" w:firstColumn="1" w:lastColumn="0" w:noHBand="0" w:noVBand="1"/>
      </w:tblPr>
      <w:tblGrid>
        <w:gridCol w:w="10343"/>
      </w:tblGrid>
      <w:tr w:rsidR="00CA6DE7" w:rsidRPr="0053697C" w14:paraId="55CEDE15" w14:textId="77777777" w:rsidTr="000A6648">
        <w:trPr>
          <w:trHeight w:val="77"/>
        </w:trPr>
        <w:tc>
          <w:tcPr>
            <w:tcW w:w="10343" w:type="dxa"/>
            <w:shd w:val="pct10" w:color="auto" w:fill="auto"/>
            <w:vAlign w:val="center"/>
          </w:tcPr>
          <w:p w14:paraId="3DA74A01" w14:textId="77777777" w:rsidR="00CA6DE7" w:rsidRPr="0053697C" w:rsidRDefault="001107F3" w:rsidP="0072199D">
            <w:pPr>
              <w:rPr>
                <w:rFonts w:ascii="Verdana" w:hAnsi="Verdana" w:cs="Arial"/>
                <w:b/>
                <w:bCs/>
                <w:iCs/>
                <w:color w:val="333399"/>
                <w:sz w:val="18"/>
                <w:szCs w:val="18"/>
                <w:lang w:val="es-CL"/>
              </w:rPr>
            </w:pPr>
            <w:r w:rsidRPr="0053697C">
              <w:rPr>
                <w:rFonts w:ascii="Verdana" w:hAnsi="Verdana" w:cs="Arial"/>
                <w:b/>
                <w:bCs/>
                <w:iCs/>
                <w:color w:val="333399"/>
                <w:sz w:val="18"/>
                <w:szCs w:val="18"/>
                <w:lang w:val="es-CL"/>
              </w:rPr>
              <w:t>CONDICIONES PARTICULARES</w:t>
            </w:r>
            <w:r w:rsidR="0025602B" w:rsidRPr="0053697C">
              <w:rPr>
                <w:rFonts w:ascii="Verdana" w:hAnsi="Verdana" w:cs="Arial"/>
                <w:b/>
                <w:bCs/>
                <w:iCs/>
                <w:color w:val="333399"/>
                <w:sz w:val="18"/>
                <w:szCs w:val="18"/>
                <w:lang w:val="es-CL"/>
              </w:rPr>
              <w:t xml:space="preserve"> DEL SEGURO</w:t>
            </w:r>
          </w:p>
        </w:tc>
      </w:tr>
    </w:tbl>
    <w:p w14:paraId="7C2A9DAC" w14:textId="77777777" w:rsidR="001107F3" w:rsidRPr="0053697C" w:rsidRDefault="001107F3" w:rsidP="00020051">
      <w:pPr>
        <w:rPr>
          <w:rFonts w:ascii="Verdana" w:hAnsi="Verdana"/>
          <w:sz w:val="18"/>
          <w:szCs w:val="18"/>
          <w:lang w:val="es-CL"/>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ayout w:type="fixed"/>
        <w:tblLook w:val="04A0" w:firstRow="1" w:lastRow="0" w:firstColumn="1" w:lastColumn="0" w:noHBand="0" w:noVBand="1"/>
      </w:tblPr>
      <w:tblGrid>
        <w:gridCol w:w="2376"/>
        <w:gridCol w:w="7967"/>
      </w:tblGrid>
      <w:tr w:rsidR="0025602B" w:rsidRPr="0053697C" w14:paraId="3F356199" w14:textId="77777777" w:rsidTr="000A6648">
        <w:trPr>
          <w:trHeight w:val="213"/>
        </w:trPr>
        <w:tc>
          <w:tcPr>
            <w:tcW w:w="2376" w:type="dxa"/>
            <w:tcBorders>
              <w:top w:val="single" w:sz="4" w:space="0" w:color="auto"/>
              <w:left w:val="single" w:sz="4" w:space="0" w:color="auto"/>
              <w:bottom w:val="single" w:sz="4" w:space="0" w:color="auto"/>
              <w:right w:val="single" w:sz="4" w:space="0" w:color="auto"/>
            </w:tcBorders>
            <w:shd w:val="clear" w:color="auto" w:fill="FFFFFF"/>
            <w:vAlign w:val="center"/>
          </w:tcPr>
          <w:p w14:paraId="09EFCBB8" w14:textId="77777777" w:rsidR="0025602B" w:rsidRPr="0053697C" w:rsidRDefault="0025602B" w:rsidP="0072199D">
            <w:pPr>
              <w:rPr>
                <w:rFonts w:ascii="Verdana" w:hAnsi="Verdana" w:cs="Arial"/>
                <w:b/>
                <w:bCs/>
                <w:iCs/>
                <w:color w:val="333399"/>
                <w:sz w:val="18"/>
                <w:szCs w:val="18"/>
                <w:lang w:val="es-CL"/>
              </w:rPr>
            </w:pPr>
            <w:r w:rsidRPr="0053697C">
              <w:rPr>
                <w:rFonts w:ascii="Verdana" w:hAnsi="Verdana" w:cs="Arial"/>
                <w:b/>
                <w:bCs/>
                <w:iCs/>
                <w:color w:val="333399"/>
                <w:sz w:val="18"/>
                <w:szCs w:val="18"/>
                <w:lang w:val="es-CL"/>
              </w:rPr>
              <w:t xml:space="preserve">MATERIA ASEGURADA </w:t>
            </w:r>
          </w:p>
        </w:tc>
        <w:tc>
          <w:tcPr>
            <w:tcW w:w="7967" w:type="dxa"/>
            <w:tcBorders>
              <w:top w:val="single" w:sz="4" w:space="0" w:color="auto"/>
              <w:left w:val="single" w:sz="4" w:space="0" w:color="auto"/>
              <w:bottom w:val="single" w:sz="4" w:space="0" w:color="auto"/>
              <w:right w:val="single" w:sz="4" w:space="0" w:color="auto"/>
            </w:tcBorders>
            <w:shd w:val="clear" w:color="auto" w:fill="FFFFFF"/>
            <w:vAlign w:val="center"/>
          </w:tcPr>
          <w:p w14:paraId="4F670B9D" w14:textId="77777777" w:rsidR="0025602B" w:rsidRPr="0053697C" w:rsidRDefault="0072199D" w:rsidP="0072199D">
            <w:pPr>
              <w:spacing w:line="240" w:lineRule="exact"/>
              <w:rPr>
                <w:rFonts w:ascii="Verdana" w:hAnsi="Verdana"/>
                <w:bCs/>
                <w:sz w:val="18"/>
                <w:szCs w:val="18"/>
                <w:lang w:val="es-CL"/>
              </w:rPr>
            </w:pPr>
            <w:r w:rsidRPr="0053697C">
              <w:rPr>
                <w:rFonts w:ascii="Verdana" w:hAnsi="Verdana"/>
                <w:bCs/>
                <w:sz w:val="18"/>
                <w:szCs w:val="18"/>
                <w:lang w:val="es-CL"/>
              </w:rPr>
              <w:t xml:space="preserve">La materia asegurada será el vehículo </w:t>
            </w:r>
            <w:r w:rsidR="000E62E2" w:rsidRPr="0053697C">
              <w:rPr>
                <w:rFonts w:ascii="Verdana" w:hAnsi="Verdana"/>
                <w:bCs/>
                <w:sz w:val="18"/>
                <w:szCs w:val="18"/>
                <w:lang w:val="es-CL"/>
              </w:rPr>
              <w:t xml:space="preserve">particular </w:t>
            </w:r>
            <w:r w:rsidRPr="0053697C">
              <w:rPr>
                <w:rFonts w:ascii="Verdana" w:hAnsi="Verdana"/>
                <w:bCs/>
                <w:sz w:val="18"/>
                <w:szCs w:val="18"/>
                <w:lang w:val="es-CL"/>
              </w:rPr>
              <w:t>del asegurado, con todos los datos de éste.</w:t>
            </w:r>
          </w:p>
        </w:tc>
      </w:tr>
    </w:tbl>
    <w:p w14:paraId="7DEE0312" w14:textId="77777777" w:rsidR="0025602B" w:rsidRPr="0053697C" w:rsidRDefault="0025602B" w:rsidP="00020051">
      <w:pPr>
        <w:rPr>
          <w:rFonts w:ascii="Verdana" w:hAnsi="Verdana"/>
          <w:sz w:val="18"/>
          <w:szCs w:val="18"/>
          <w:lang w:val="es-CL"/>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ayout w:type="fixed"/>
        <w:tblLook w:val="04A0" w:firstRow="1" w:lastRow="0" w:firstColumn="1" w:lastColumn="0" w:noHBand="0" w:noVBand="1"/>
      </w:tblPr>
      <w:tblGrid>
        <w:gridCol w:w="3227"/>
        <w:gridCol w:w="7116"/>
      </w:tblGrid>
      <w:tr w:rsidR="003370ED" w:rsidRPr="0053697C" w14:paraId="104FB404" w14:textId="77777777" w:rsidTr="000A6648">
        <w:trPr>
          <w:trHeight w:val="213"/>
        </w:trPr>
        <w:tc>
          <w:tcPr>
            <w:tcW w:w="3227" w:type="dxa"/>
            <w:shd w:val="clear" w:color="auto" w:fill="FFFFFF"/>
            <w:vAlign w:val="center"/>
          </w:tcPr>
          <w:p w14:paraId="2EF8B73C" w14:textId="77777777" w:rsidR="003370ED" w:rsidRPr="0053697C" w:rsidRDefault="00A72C46" w:rsidP="0072199D">
            <w:pPr>
              <w:rPr>
                <w:rFonts w:ascii="Verdana" w:hAnsi="Verdana" w:cs="Arial"/>
                <w:b/>
                <w:bCs/>
                <w:iCs/>
                <w:color w:val="333399"/>
                <w:sz w:val="18"/>
                <w:szCs w:val="18"/>
                <w:lang w:val="es-CL"/>
              </w:rPr>
            </w:pPr>
            <w:r w:rsidRPr="0053697C">
              <w:rPr>
                <w:rFonts w:ascii="Verdana" w:hAnsi="Verdana" w:cs="Arial"/>
                <w:b/>
                <w:bCs/>
                <w:iCs/>
                <w:color w:val="333399"/>
                <w:sz w:val="18"/>
                <w:szCs w:val="18"/>
                <w:lang w:val="es-CL"/>
              </w:rPr>
              <w:t xml:space="preserve">OPCIONES DE </w:t>
            </w:r>
            <w:r w:rsidR="003370ED" w:rsidRPr="0053697C">
              <w:rPr>
                <w:rFonts w:ascii="Verdana" w:hAnsi="Verdana" w:cs="Arial"/>
                <w:b/>
                <w:bCs/>
                <w:iCs/>
                <w:color w:val="333399"/>
                <w:sz w:val="18"/>
                <w:szCs w:val="18"/>
                <w:lang w:val="es-CL"/>
              </w:rPr>
              <w:t>DEDUCIBLES</w:t>
            </w:r>
            <w:r w:rsidRPr="0053697C">
              <w:rPr>
                <w:rFonts w:ascii="Verdana" w:hAnsi="Verdana" w:cs="Arial"/>
                <w:b/>
                <w:bCs/>
                <w:iCs/>
                <w:color w:val="333399"/>
                <w:sz w:val="18"/>
                <w:szCs w:val="18"/>
                <w:lang w:val="es-CL"/>
              </w:rPr>
              <w:t xml:space="preserve"> NORMALES CÍA.</w:t>
            </w:r>
          </w:p>
        </w:tc>
        <w:tc>
          <w:tcPr>
            <w:tcW w:w="7116" w:type="dxa"/>
            <w:shd w:val="clear" w:color="auto" w:fill="FFFFFF"/>
            <w:vAlign w:val="center"/>
          </w:tcPr>
          <w:p w14:paraId="169A4FA4" w14:textId="77777777" w:rsidR="00C241EC" w:rsidRPr="0053697C" w:rsidRDefault="00C241EC" w:rsidP="00C241EC">
            <w:pPr>
              <w:pStyle w:val="Sinespaciado"/>
              <w:rPr>
                <w:szCs w:val="18"/>
              </w:rPr>
            </w:pPr>
            <w:r w:rsidRPr="0053697C">
              <w:rPr>
                <w:szCs w:val="18"/>
              </w:rPr>
              <w:t>Deducible UF 0</w:t>
            </w:r>
          </w:p>
          <w:p w14:paraId="38EE0E0F" w14:textId="77777777" w:rsidR="00C241EC" w:rsidRPr="0053697C" w:rsidRDefault="00C241EC" w:rsidP="00C241EC">
            <w:pPr>
              <w:pStyle w:val="Sinespaciado"/>
              <w:rPr>
                <w:szCs w:val="18"/>
              </w:rPr>
            </w:pPr>
            <w:r w:rsidRPr="0053697C">
              <w:rPr>
                <w:szCs w:val="18"/>
              </w:rPr>
              <w:t>Deducible UF 3</w:t>
            </w:r>
          </w:p>
          <w:p w14:paraId="1F9E3A3B" w14:textId="77777777" w:rsidR="00C241EC" w:rsidRPr="0053697C" w:rsidRDefault="00C241EC" w:rsidP="00C241EC">
            <w:pPr>
              <w:pStyle w:val="Sinespaciado"/>
              <w:rPr>
                <w:szCs w:val="18"/>
              </w:rPr>
            </w:pPr>
            <w:r w:rsidRPr="0053697C">
              <w:rPr>
                <w:szCs w:val="18"/>
              </w:rPr>
              <w:t>Deducible UF 5</w:t>
            </w:r>
          </w:p>
          <w:p w14:paraId="0F7E2896" w14:textId="77777777" w:rsidR="003370ED" w:rsidRDefault="00C241EC" w:rsidP="00B13FDB">
            <w:pPr>
              <w:pStyle w:val="Sinespaciado"/>
              <w:rPr>
                <w:szCs w:val="18"/>
              </w:rPr>
            </w:pPr>
            <w:r w:rsidRPr="0053697C">
              <w:rPr>
                <w:szCs w:val="18"/>
              </w:rPr>
              <w:t xml:space="preserve">Deducible UF </w:t>
            </w:r>
            <w:r w:rsidR="00B13FDB" w:rsidRPr="0053697C">
              <w:rPr>
                <w:szCs w:val="18"/>
              </w:rPr>
              <w:t>10</w:t>
            </w:r>
          </w:p>
          <w:p w14:paraId="7F5B5872" w14:textId="58C54FD5" w:rsidR="00897B83" w:rsidRDefault="00897B83" w:rsidP="00B13FDB">
            <w:pPr>
              <w:pStyle w:val="Sinespaciado"/>
              <w:rPr>
                <w:szCs w:val="18"/>
              </w:rPr>
            </w:pPr>
            <w:r w:rsidRPr="0053697C">
              <w:rPr>
                <w:szCs w:val="18"/>
              </w:rPr>
              <w:t xml:space="preserve">Deducible UF </w:t>
            </w:r>
            <w:r>
              <w:rPr>
                <w:szCs w:val="18"/>
              </w:rPr>
              <w:t>15</w:t>
            </w:r>
          </w:p>
          <w:p w14:paraId="142CA8AD" w14:textId="360C6126" w:rsidR="00897B83" w:rsidRPr="0053697C" w:rsidRDefault="00897B83" w:rsidP="00B13FDB">
            <w:pPr>
              <w:pStyle w:val="Sinespaciado"/>
              <w:rPr>
                <w:szCs w:val="18"/>
              </w:rPr>
            </w:pPr>
            <w:r w:rsidRPr="0053697C">
              <w:rPr>
                <w:szCs w:val="18"/>
              </w:rPr>
              <w:t xml:space="preserve">Deducible UF </w:t>
            </w:r>
            <w:r>
              <w:rPr>
                <w:szCs w:val="18"/>
              </w:rPr>
              <w:t>20</w:t>
            </w:r>
          </w:p>
        </w:tc>
      </w:tr>
    </w:tbl>
    <w:p w14:paraId="5788A7A4" w14:textId="77777777" w:rsidR="00743128" w:rsidRPr="0053697C" w:rsidRDefault="00743128" w:rsidP="00020051">
      <w:pPr>
        <w:rPr>
          <w:rFonts w:ascii="Verdana" w:hAnsi="Verdana" w:cs="Arial"/>
          <w:b/>
          <w:bCs/>
          <w:iCs/>
          <w:color w:val="333399"/>
          <w:sz w:val="18"/>
          <w:szCs w:val="18"/>
          <w:lang w:val="es-CL"/>
        </w:rPr>
      </w:pPr>
    </w:p>
    <w:p w14:paraId="71023259" w14:textId="77777777" w:rsidR="009429A2" w:rsidRDefault="009429A2">
      <w:pPr>
        <w:rPr>
          <w:rFonts w:ascii="Verdana" w:hAnsi="Verdana" w:cs="Arial"/>
          <w:b/>
          <w:bCs/>
          <w:iCs/>
          <w:color w:val="333399"/>
          <w:sz w:val="18"/>
          <w:szCs w:val="18"/>
          <w:lang w:val="es-CL"/>
        </w:rPr>
      </w:pPr>
      <w:r>
        <w:rPr>
          <w:rFonts w:ascii="Verdana" w:hAnsi="Verdana"/>
          <w:sz w:val="18"/>
          <w:szCs w:val="18"/>
          <w:lang w:val="es-CL"/>
        </w:rPr>
        <w:br w:type="page"/>
      </w:r>
    </w:p>
    <w:p w14:paraId="3936314F" w14:textId="77777777" w:rsidR="007C4C87" w:rsidRDefault="007C4C87" w:rsidP="00A478EC">
      <w:pPr>
        <w:rPr>
          <w:rFonts w:ascii="Verdana" w:hAnsi="Verdana"/>
          <w:sz w:val="18"/>
          <w:szCs w:val="18"/>
          <w:lang w:val="es-CL"/>
        </w:rPr>
      </w:pPr>
    </w:p>
    <w:p w14:paraId="5F34BD15" w14:textId="77777777" w:rsidR="00850472" w:rsidRPr="0053697C" w:rsidRDefault="00C65761" w:rsidP="00020051">
      <w:pPr>
        <w:rPr>
          <w:rFonts w:ascii="Verdana" w:hAnsi="Verdana" w:cs="Arial"/>
          <w:b/>
          <w:bCs/>
          <w:iCs/>
          <w:color w:val="333399"/>
          <w:sz w:val="18"/>
          <w:szCs w:val="18"/>
          <w:lang w:val="es-CL"/>
        </w:rPr>
      </w:pPr>
      <w:r w:rsidRPr="0053697C">
        <w:rPr>
          <w:rFonts w:ascii="Verdana" w:hAnsi="Verdana" w:cs="Arial"/>
          <w:b/>
          <w:bCs/>
          <w:iCs/>
          <w:color w:val="333399"/>
          <w:sz w:val="18"/>
          <w:szCs w:val="18"/>
          <w:lang w:val="es-CL"/>
        </w:rPr>
        <w:t>CONDICIONES PARTICULARES Y DEDUCIBLES</w:t>
      </w:r>
    </w:p>
    <w:tbl>
      <w:tblPr>
        <w:tblW w:w="1037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77"/>
      </w:tblGrid>
      <w:tr w:rsidR="0004563D" w:rsidRPr="0053697C" w14:paraId="06B6475C" w14:textId="77777777" w:rsidTr="008C2272">
        <w:trPr>
          <w:trHeight w:val="77"/>
        </w:trPr>
        <w:tc>
          <w:tcPr>
            <w:tcW w:w="10377" w:type="dxa"/>
            <w:tcBorders>
              <w:top w:val="single" w:sz="4" w:space="0" w:color="auto"/>
              <w:left w:val="single" w:sz="4" w:space="0" w:color="auto"/>
              <w:bottom w:val="single" w:sz="4" w:space="0" w:color="auto"/>
              <w:right w:val="single" w:sz="4" w:space="0" w:color="auto"/>
            </w:tcBorders>
            <w:shd w:val="pct25" w:color="auto" w:fill="auto"/>
            <w:vAlign w:val="center"/>
          </w:tcPr>
          <w:p w14:paraId="0546C312" w14:textId="09754A97" w:rsidR="0004563D" w:rsidRPr="0053697C" w:rsidRDefault="0004563D" w:rsidP="0082162A">
            <w:pPr>
              <w:rPr>
                <w:rFonts w:ascii="Verdana" w:hAnsi="Verdana"/>
                <w:b/>
                <w:sz w:val="18"/>
                <w:szCs w:val="18"/>
                <w:lang w:val="es-CL"/>
              </w:rPr>
            </w:pPr>
            <w:r w:rsidRPr="0053697C">
              <w:rPr>
                <w:rFonts w:ascii="Verdana" w:hAnsi="Verdana"/>
                <w:b/>
                <w:sz w:val="18"/>
                <w:szCs w:val="18"/>
                <w:lang w:val="es-CL"/>
              </w:rPr>
              <w:t>(autos nuevos con factura)</w:t>
            </w:r>
          </w:p>
        </w:tc>
      </w:tr>
      <w:tr w:rsidR="0004563D" w:rsidRPr="0053697C" w14:paraId="6CB972CB" w14:textId="77777777" w:rsidTr="00D26DB4">
        <w:trPr>
          <w:trHeight w:val="77"/>
        </w:trPr>
        <w:tc>
          <w:tcPr>
            <w:tcW w:w="10377" w:type="dxa"/>
            <w:tcBorders>
              <w:top w:val="single" w:sz="4" w:space="0" w:color="auto"/>
              <w:left w:val="single" w:sz="4" w:space="0" w:color="auto"/>
              <w:bottom w:val="single" w:sz="4" w:space="0" w:color="auto"/>
              <w:right w:val="single" w:sz="4" w:space="0" w:color="auto"/>
            </w:tcBorders>
            <w:vAlign w:val="center"/>
          </w:tcPr>
          <w:p w14:paraId="19DC4248" w14:textId="77777777" w:rsidR="0004563D" w:rsidRPr="0053697C" w:rsidRDefault="0004563D" w:rsidP="0082162A">
            <w:pPr>
              <w:rPr>
                <w:rFonts w:ascii="Verdana" w:hAnsi="Verdana"/>
                <w:sz w:val="18"/>
                <w:szCs w:val="18"/>
                <w:lang w:val="es-CL"/>
              </w:rPr>
            </w:pPr>
            <w:r w:rsidRPr="0053697C">
              <w:rPr>
                <w:rFonts w:ascii="Verdana" w:hAnsi="Verdana"/>
                <w:sz w:val="18"/>
                <w:szCs w:val="18"/>
                <w:lang w:val="es-CL"/>
              </w:rPr>
              <w:t>Se considerarán cubiertos los accesorios no desmontables instalados al vehículo e individualizados según el siguiente detalle:</w:t>
            </w:r>
          </w:p>
          <w:p w14:paraId="31E77DED" w14:textId="77777777" w:rsidR="0004563D" w:rsidRPr="0053697C" w:rsidRDefault="0004563D" w:rsidP="0082162A">
            <w:pPr>
              <w:rPr>
                <w:rFonts w:ascii="Verdana" w:hAnsi="Verdana"/>
                <w:sz w:val="18"/>
                <w:szCs w:val="18"/>
                <w:lang w:val="es-CL"/>
              </w:rPr>
            </w:pPr>
            <w:r w:rsidRPr="0053697C">
              <w:rPr>
                <w:rFonts w:ascii="Verdana" w:hAnsi="Verdana"/>
                <w:sz w:val="18"/>
                <w:szCs w:val="18"/>
                <w:lang w:val="es-CL"/>
              </w:rPr>
              <w:t xml:space="preserve">   Fabricante y/o</w:t>
            </w:r>
          </w:p>
          <w:p w14:paraId="18D6C8AA" w14:textId="77777777" w:rsidR="0004563D" w:rsidRPr="0053697C" w:rsidRDefault="0004563D" w:rsidP="0082162A">
            <w:pPr>
              <w:rPr>
                <w:rFonts w:ascii="Verdana" w:hAnsi="Verdana"/>
                <w:sz w:val="18"/>
                <w:szCs w:val="18"/>
                <w:lang w:val="es-CL"/>
              </w:rPr>
            </w:pPr>
            <w:r w:rsidRPr="0053697C">
              <w:rPr>
                <w:rFonts w:ascii="Verdana" w:hAnsi="Verdana"/>
                <w:sz w:val="18"/>
                <w:szCs w:val="18"/>
                <w:lang w:val="es-CL"/>
              </w:rPr>
              <w:t xml:space="preserve">   Factura/Guía Despacho de Venta Nro.</w:t>
            </w:r>
          </w:p>
          <w:p w14:paraId="02DCD3E4" w14:textId="77777777" w:rsidR="0004563D" w:rsidRPr="0053697C" w:rsidRDefault="0004563D" w:rsidP="0082162A">
            <w:pPr>
              <w:rPr>
                <w:rFonts w:ascii="Verdana" w:hAnsi="Verdana"/>
                <w:sz w:val="18"/>
                <w:szCs w:val="18"/>
                <w:lang w:val="es-CL"/>
              </w:rPr>
            </w:pPr>
            <w:r w:rsidRPr="0053697C">
              <w:rPr>
                <w:rFonts w:ascii="Verdana" w:hAnsi="Verdana"/>
                <w:sz w:val="18"/>
                <w:szCs w:val="18"/>
                <w:lang w:val="es-CL"/>
              </w:rPr>
              <w:t xml:space="preserve">   Fecha Factura/Guía Despacho</w:t>
            </w:r>
          </w:p>
        </w:tc>
      </w:tr>
    </w:tbl>
    <w:p w14:paraId="2175D2F5" w14:textId="77777777" w:rsidR="000A7178" w:rsidRPr="0053697C" w:rsidRDefault="000A7178" w:rsidP="00020051">
      <w:pPr>
        <w:rPr>
          <w:rFonts w:ascii="Verdana" w:hAnsi="Verdana"/>
          <w:b/>
          <w:sz w:val="18"/>
          <w:szCs w:val="18"/>
          <w:lang w:val="es-CL"/>
        </w:rPr>
      </w:pPr>
    </w:p>
    <w:tbl>
      <w:tblPr>
        <w:tblStyle w:val="Tablaconcuadrcula"/>
        <w:tblW w:w="10377" w:type="dxa"/>
        <w:tblInd w:w="-34" w:type="dxa"/>
        <w:tblLook w:val="04A0" w:firstRow="1" w:lastRow="0" w:firstColumn="1" w:lastColumn="0" w:noHBand="0" w:noVBand="1"/>
      </w:tblPr>
      <w:tblGrid>
        <w:gridCol w:w="10377"/>
      </w:tblGrid>
      <w:tr w:rsidR="00B13FDB" w:rsidRPr="0053697C" w14:paraId="420CDC56" w14:textId="77777777" w:rsidTr="008C2272">
        <w:trPr>
          <w:trHeight w:val="77"/>
        </w:trPr>
        <w:tc>
          <w:tcPr>
            <w:tcW w:w="10377" w:type="dxa"/>
            <w:shd w:val="pct25" w:color="auto" w:fill="auto"/>
            <w:vAlign w:val="center"/>
          </w:tcPr>
          <w:p w14:paraId="402AB920" w14:textId="6F8F9768" w:rsidR="00B13FDB" w:rsidRPr="0053697C" w:rsidRDefault="00B13FDB" w:rsidP="00431F91">
            <w:pPr>
              <w:pStyle w:val="Sinespaciado"/>
              <w:rPr>
                <w:b/>
                <w:szCs w:val="18"/>
              </w:rPr>
            </w:pPr>
            <w:r w:rsidRPr="0053697C">
              <w:rPr>
                <w:b/>
                <w:szCs w:val="18"/>
              </w:rPr>
              <w:t>(Aplica para opción sin deducible)</w:t>
            </w:r>
          </w:p>
        </w:tc>
      </w:tr>
      <w:tr w:rsidR="00B13FDB" w:rsidRPr="0053697C" w14:paraId="7B26FFDE" w14:textId="77777777" w:rsidTr="008C2272">
        <w:tc>
          <w:tcPr>
            <w:tcW w:w="10377" w:type="dxa"/>
            <w:tcBorders>
              <w:bottom w:val="single" w:sz="4" w:space="0" w:color="auto"/>
            </w:tcBorders>
            <w:vAlign w:val="center"/>
          </w:tcPr>
          <w:p w14:paraId="026DB5AC" w14:textId="77777777" w:rsidR="00B13FDB" w:rsidRPr="0053697C" w:rsidRDefault="00B13FDB" w:rsidP="00431F91">
            <w:pPr>
              <w:pStyle w:val="Sinespaciado"/>
              <w:rPr>
                <w:szCs w:val="18"/>
              </w:rPr>
            </w:pPr>
            <w:r w:rsidRPr="0053697C">
              <w:rPr>
                <w:szCs w:val="18"/>
              </w:rPr>
              <w:t>Rigen los siguientes deducibles obligatorios, aplicables en toda y cada pérdida:</w:t>
            </w:r>
          </w:p>
          <w:tbl>
            <w:tblPr>
              <w:tblW w:w="866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89"/>
              <w:gridCol w:w="2614"/>
              <w:gridCol w:w="1659"/>
            </w:tblGrid>
            <w:tr w:rsidR="00B13FDB" w:rsidRPr="0053697C" w14:paraId="3D029A22"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shd w:val="clear" w:color="auto" w:fill="auto"/>
                </w:tcPr>
                <w:p w14:paraId="45DF4693" w14:textId="77777777" w:rsidR="00B13FDB" w:rsidRPr="0053697C" w:rsidRDefault="00B13FDB" w:rsidP="00431F91">
                  <w:pPr>
                    <w:pStyle w:val="Sinespaciado"/>
                    <w:rPr>
                      <w:b/>
                      <w:szCs w:val="18"/>
                    </w:rPr>
                  </w:pPr>
                  <w:r w:rsidRPr="0053697C">
                    <w:rPr>
                      <w:b/>
                      <w:szCs w:val="18"/>
                    </w:rPr>
                    <w:t>Cobertura</w:t>
                  </w:r>
                </w:p>
              </w:tc>
              <w:tc>
                <w:tcPr>
                  <w:tcW w:w="2614" w:type="dxa"/>
                  <w:tcBorders>
                    <w:top w:val="single" w:sz="4" w:space="0" w:color="auto"/>
                    <w:left w:val="single" w:sz="4" w:space="0" w:color="auto"/>
                    <w:bottom w:val="single" w:sz="4" w:space="0" w:color="auto"/>
                    <w:right w:val="single" w:sz="4" w:space="0" w:color="auto"/>
                  </w:tcBorders>
                  <w:shd w:val="clear" w:color="auto" w:fill="auto"/>
                </w:tcPr>
                <w:p w14:paraId="21A34CFF" w14:textId="77777777" w:rsidR="00B13FDB" w:rsidRPr="0053697C" w:rsidRDefault="00B13FDB" w:rsidP="00431F91">
                  <w:pPr>
                    <w:pStyle w:val="Sinespaciado"/>
                    <w:rPr>
                      <w:b/>
                      <w:szCs w:val="18"/>
                    </w:rPr>
                  </w:pPr>
                  <w:r w:rsidRPr="0053697C">
                    <w:rPr>
                      <w:b/>
                      <w:szCs w:val="18"/>
                    </w:rPr>
                    <w:t>Código Registro S.V.S.</w:t>
                  </w:r>
                </w:p>
              </w:tc>
              <w:tc>
                <w:tcPr>
                  <w:tcW w:w="1659" w:type="dxa"/>
                  <w:tcBorders>
                    <w:top w:val="single" w:sz="4" w:space="0" w:color="auto"/>
                    <w:left w:val="single" w:sz="4" w:space="0" w:color="auto"/>
                    <w:bottom w:val="single" w:sz="4" w:space="0" w:color="auto"/>
                    <w:right w:val="single" w:sz="4" w:space="0" w:color="auto"/>
                  </w:tcBorders>
                  <w:shd w:val="clear" w:color="auto" w:fill="auto"/>
                </w:tcPr>
                <w:p w14:paraId="10CDAA15" w14:textId="77777777" w:rsidR="00B13FDB" w:rsidRPr="0053697C" w:rsidRDefault="00B13FDB" w:rsidP="00431F91">
                  <w:pPr>
                    <w:pStyle w:val="Sinespaciado"/>
                    <w:rPr>
                      <w:b/>
                      <w:szCs w:val="18"/>
                    </w:rPr>
                  </w:pPr>
                  <w:r w:rsidRPr="0053697C">
                    <w:rPr>
                      <w:b/>
                      <w:szCs w:val="18"/>
                    </w:rPr>
                    <w:t xml:space="preserve">Deducible </w:t>
                  </w:r>
                </w:p>
              </w:tc>
            </w:tr>
            <w:tr w:rsidR="00B13FDB" w:rsidRPr="0053697C" w14:paraId="1E91DCF2"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tcPr>
                <w:p w14:paraId="27DFCE2A" w14:textId="77777777" w:rsidR="00B13FDB" w:rsidRPr="0053697C" w:rsidRDefault="00B13FDB" w:rsidP="00431F91">
                  <w:pPr>
                    <w:pStyle w:val="Sinespaciado"/>
                    <w:rPr>
                      <w:szCs w:val="18"/>
                    </w:rPr>
                  </w:pPr>
                  <w:r w:rsidRPr="0053697C">
                    <w:rPr>
                      <w:szCs w:val="18"/>
                    </w:rPr>
                    <w:t xml:space="preserve">Robo Accesorios </w:t>
                  </w:r>
                </w:p>
              </w:tc>
              <w:tc>
                <w:tcPr>
                  <w:tcW w:w="2614" w:type="dxa"/>
                  <w:tcBorders>
                    <w:top w:val="single" w:sz="4" w:space="0" w:color="auto"/>
                    <w:left w:val="single" w:sz="4" w:space="0" w:color="auto"/>
                    <w:bottom w:val="single" w:sz="4" w:space="0" w:color="auto"/>
                    <w:right w:val="single" w:sz="4" w:space="0" w:color="auto"/>
                  </w:tcBorders>
                  <w:vAlign w:val="center"/>
                </w:tcPr>
                <w:p w14:paraId="4FF4E37E" w14:textId="77777777" w:rsidR="00B13FDB" w:rsidRPr="0053697C" w:rsidRDefault="00B13FDB" w:rsidP="00431F91">
                  <w:pPr>
                    <w:pStyle w:val="Sinespaciado"/>
                    <w:jc w:val="center"/>
                    <w:rPr>
                      <w:szCs w:val="18"/>
                    </w:rPr>
                  </w:pPr>
                  <w:r w:rsidRPr="0053697C">
                    <w:rPr>
                      <w:szCs w:val="18"/>
                    </w:rPr>
                    <w:t>CAD 1 2013 0335</w:t>
                  </w:r>
                </w:p>
              </w:tc>
              <w:tc>
                <w:tcPr>
                  <w:tcW w:w="1659" w:type="dxa"/>
                  <w:tcBorders>
                    <w:top w:val="single" w:sz="4" w:space="0" w:color="auto"/>
                    <w:left w:val="single" w:sz="4" w:space="0" w:color="auto"/>
                    <w:bottom w:val="single" w:sz="4" w:space="0" w:color="auto"/>
                    <w:right w:val="single" w:sz="4" w:space="0" w:color="auto"/>
                  </w:tcBorders>
                  <w:vAlign w:val="center"/>
                </w:tcPr>
                <w:p w14:paraId="00C8487F" w14:textId="77777777" w:rsidR="00B13FDB" w:rsidRPr="0053697C" w:rsidRDefault="00B13FDB" w:rsidP="00431F91">
                  <w:pPr>
                    <w:pStyle w:val="Sinespaciado"/>
                    <w:jc w:val="center"/>
                    <w:rPr>
                      <w:szCs w:val="18"/>
                    </w:rPr>
                  </w:pPr>
                  <w:r w:rsidRPr="0053697C">
                    <w:rPr>
                      <w:szCs w:val="18"/>
                    </w:rPr>
                    <w:t>UF 2,5</w:t>
                  </w:r>
                </w:p>
              </w:tc>
            </w:tr>
            <w:tr w:rsidR="00B13FDB" w:rsidRPr="0053697C" w14:paraId="136F7B51"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tcPr>
                <w:p w14:paraId="5CD5FB37" w14:textId="77777777" w:rsidR="00B13FDB" w:rsidRPr="0053697C" w:rsidRDefault="00B13FDB" w:rsidP="00431F91">
                  <w:pPr>
                    <w:pStyle w:val="Sinespaciado"/>
                    <w:rPr>
                      <w:szCs w:val="18"/>
                    </w:rPr>
                  </w:pPr>
                  <w:r w:rsidRPr="0053697C">
                    <w:rPr>
                      <w:szCs w:val="18"/>
                    </w:rPr>
                    <w:t xml:space="preserve">Actos Maliciosos                          </w:t>
                  </w:r>
                </w:p>
              </w:tc>
              <w:tc>
                <w:tcPr>
                  <w:tcW w:w="2614" w:type="dxa"/>
                  <w:tcBorders>
                    <w:top w:val="single" w:sz="4" w:space="0" w:color="auto"/>
                    <w:left w:val="single" w:sz="4" w:space="0" w:color="auto"/>
                    <w:bottom w:val="single" w:sz="4" w:space="0" w:color="auto"/>
                    <w:right w:val="single" w:sz="4" w:space="0" w:color="auto"/>
                  </w:tcBorders>
                  <w:vAlign w:val="center"/>
                </w:tcPr>
                <w:p w14:paraId="18136761" w14:textId="77777777" w:rsidR="00B13FDB" w:rsidRPr="0053697C" w:rsidRDefault="00B13FDB" w:rsidP="00431F91">
                  <w:pPr>
                    <w:pStyle w:val="Sinespaciado"/>
                    <w:jc w:val="center"/>
                    <w:rPr>
                      <w:szCs w:val="18"/>
                    </w:rPr>
                  </w:pPr>
                  <w:r w:rsidRPr="0053697C">
                    <w:rPr>
                      <w:szCs w:val="18"/>
                    </w:rPr>
                    <w:t>CAD 1 2013 0337</w:t>
                  </w:r>
                </w:p>
              </w:tc>
              <w:tc>
                <w:tcPr>
                  <w:tcW w:w="1659" w:type="dxa"/>
                  <w:tcBorders>
                    <w:top w:val="single" w:sz="4" w:space="0" w:color="auto"/>
                    <w:left w:val="single" w:sz="4" w:space="0" w:color="auto"/>
                    <w:bottom w:val="single" w:sz="4" w:space="0" w:color="auto"/>
                    <w:right w:val="single" w:sz="4" w:space="0" w:color="auto"/>
                  </w:tcBorders>
                  <w:vAlign w:val="center"/>
                </w:tcPr>
                <w:p w14:paraId="3B71AFBB" w14:textId="77777777" w:rsidR="00B13FDB" w:rsidRPr="0053697C" w:rsidRDefault="00B13FDB" w:rsidP="00431F91">
                  <w:pPr>
                    <w:pStyle w:val="Sinespaciado"/>
                    <w:jc w:val="center"/>
                    <w:rPr>
                      <w:szCs w:val="18"/>
                    </w:rPr>
                  </w:pPr>
                  <w:r w:rsidRPr="0053697C">
                    <w:rPr>
                      <w:szCs w:val="18"/>
                    </w:rPr>
                    <w:t>UF 2,5</w:t>
                  </w:r>
                </w:p>
              </w:tc>
            </w:tr>
          </w:tbl>
          <w:p w14:paraId="36DA98DC" w14:textId="77777777" w:rsidR="00B13FDB" w:rsidRPr="0053697C" w:rsidRDefault="00B13FDB" w:rsidP="00431F91">
            <w:pPr>
              <w:pStyle w:val="Sinespaciado"/>
              <w:rPr>
                <w:b/>
                <w:szCs w:val="18"/>
              </w:rPr>
            </w:pPr>
          </w:p>
        </w:tc>
      </w:tr>
    </w:tbl>
    <w:p w14:paraId="2232E096" w14:textId="77777777" w:rsidR="00B13FDB" w:rsidRPr="0053697C" w:rsidRDefault="00B13FDB" w:rsidP="00B13FDB">
      <w:pPr>
        <w:pStyle w:val="Sinespaciado"/>
        <w:rPr>
          <w:szCs w:val="18"/>
        </w:rPr>
      </w:pPr>
    </w:p>
    <w:tbl>
      <w:tblPr>
        <w:tblStyle w:val="Tablaconcuadrcula"/>
        <w:tblW w:w="10348" w:type="dxa"/>
        <w:tblInd w:w="-5" w:type="dxa"/>
        <w:tblLook w:val="04A0" w:firstRow="1" w:lastRow="0" w:firstColumn="1" w:lastColumn="0" w:noHBand="0" w:noVBand="1"/>
      </w:tblPr>
      <w:tblGrid>
        <w:gridCol w:w="10348"/>
      </w:tblGrid>
      <w:tr w:rsidR="00ED5DA6" w:rsidRPr="00ED5DA6" w14:paraId="39F62963" w14:textId="77777777" w:rsidTr="00ED5DA6">
        <w:trPr>
          <w:trHeight w:val="77"/>
        </w:trPr>
        <w:tc>
          <w:tcPr>
            <w:tcW w:w="10348" w:type="dxa"/>
            <w:shd w:val="pct25" w:color="auto" w:fill="auto"/>
            <w:vAlign w:val="center"/>
          </w:tcPr>
          <w:p w14:paraId="14DE9491" w14:textId="1424F07F" w:rsidR="00ED5DA6" w:rsidRPr="00ED5DA6" w:rsidRDefault="00ED5DA6" w:rsidP="00ED5DA6">
            <w:pPr>
              <w:rPr>
                <w:rFonts w:ascii="Verdana" w:hAnsi="Verdana"/>
                <w:b/>
                <w:sz w:val="18"/>
                <w:szCs w:val="18"/>
              </w:rPr>
            </w:pPr>
            <w:r w:rsidRPr="00ED5DA6">
              <w:rPr>
                <w:rFonts w:ascii="Verdana" w:hAnsi="Verdana"/>
                <w:b/>
                <w:sz w:val="18"/>
                <w:szCs w:val="18"/>
              </w:rPr>
              <w:t>(Aplica para opción Deducible UF 3)</w:t>
            </w:r>
          </w:p>
        </w:tc>
      </w:tr>
      <w:tr w:rsidR="00ED5DA6" w:rsidRPr="00ED5DA6" w14:paraId="461A09E4" w14:textId="77777777" w:rsidTr="00ED5DA6">
        <w:tc>
          <w:tcPr>
            <w:tcW w:w="10348" w:type="dxa"/>
            <w:tcBorders>
              <w:bottom w:val="single" w:sz="4" w:space="0" w:color="auto"/>
            </w:tcBorders>
            <w:vAlign w:val="center"/>
          </w:tcPr>
          <w:p w14:paraId="339E82F9" w14:textId="77777777" w:rsidR="00ED5DA6" w:rsidRPr="00ED5DA6" w:rsidRDefault="00ED5DA6" w:rsidP="00ED5DA6">
            <w:pPr>
              <w:rPr>
                <w:rFonts w:ascii="Verdana" w:hAnsi="Verdana"/>
                <w:sz w:val="18"/>
                <w:szCs w:val="18"/>
              </w:rPr>
            </w:pPr>
            <w:r w:rsidRPr="00ED5DA6">
              <w:rPr>
                <w:rFonts w:ascii="Verdana" w:hAnsi="Verdana"/>
                <w:sz w:val="18"/>
                <w:szCs w:val="18"/>
              </w:rPr>
              <w:t>Rigen los siguientes deducibles obligatorios, aplicables en toda y cada pérdida:</w:t>
            </w:r>
          </w:p>
          <w:tbl>
            <w:tblPr>
              <w:tblW w:w="8675"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89"/>
              <w:gridCol w:w="2585"/>
              <w:gridCol w:w="1701"/>
            </w:tblGrid>
            <w:tr w:rsidR="00ED5DA6" w:rsidRPr="00ED5DA6" w14:paraId="39E27335"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63135349" w14:textId="77777777" w:rsidR="00ED5DA6" w:rsidRPr="00ED5DA6" w:rsidRDefault="00ED5DA6" w:rsidP="00ED5DA6">
                  <w:pPr>
                    <w:rPr>
                      <w:rFonts w:ascii="Verdana" w:hAnsi="Verdana"/>
                      <w:b/>
                      <w:sz w:val="18"/>
                      <w:szCs w:val="18"/>
                    </w:rPr>
                  </w:pPr>
                  <w:r w:rsidRPr="00ED5DA6">
                    <w:rPr>
                      <w:rFonts w:ascii="Verdana" w:hAnsi="Verdana"/>
                      <w:b/>
                      <w:sz w:val="18"/>
                      <w:szCs w:val="18"/>
                    </w:rPr>
                    <w:t>Cobertura</w:t>
                  </w:r>
                </w:p>
              </w:tc>
              <w:tc>
                <w:tcPr>
                  <w:tcW w:w="2585" w:type="dxa"/>
                  <w:tcBorders>
                    <w:top w:val="single" w:sz="4" w:space="0" w:color="auto"/>
                    <w:left w:val="single" w:sz="4" w:space="0" w:color="auto"/>
                    <w:bottom w:val="single" w:sz="4" w:space="0" w:color="auto"/>
                    <w:right w:val="single" w:sz="4" w:space="0" w:color="auto"/>
                  </w:tcBorders>
                  <w:vAlign w:val="center"/>
                </w:tcPr>
                <w:p w14:paraId="776F06A3" w14:textId="77777777" w:rsidR="00ED5DA6" w:rsidRPr="00ED5DA6" w:rsidRDefault="00ED5DA6" w:rsidP="00ED5DA6">
                  <w:pPr>
                    <w:rPr>
                      <w:rFonts w:ascii="Verdana" w:hAnsi="Verdana"/>
                      <w:b/>
                      <w:sz w:val="18"/>
                      <w:szCs w:val="18"/>
                    </w:rPr>
                  </w:pPr>
                  <w:r w:rsidRPr="00ED5DA6">
                    <w:rPr>
                      <w:rFonts w:ascii="Verdana" w:hAnsi="Verdana"/>
                      <w:b/>
                      <w:sz w:val="18"/>
                      <w:szCs w:val="18"/>
                    </w:rPr>
                    <w:t>Código Registro S.V.S.</w:t>
                  </w:r>
                </w:p>
              </w:tc>
              <w:tc>
                <w:tcPr>
                  <w:tcW w:w="1701" w:type="dxa"/>
                  <w:tcBorders>
                    <w:top w:val="single" w:sz="4" w:space="0" w:color="auto"/>
                    <w:left w:val="single" w:sz="4" w:space="0" w:color="auto"/>
                    <w:bottom w:val="single" w:sz="4" w:space="0" w:color="auto"/>
                    <w:right w:val="single" w:sz="4" w:space="0" w:color="auto"/>
                  </w:tcBorders>
                  <w:vAlign w:val="center"/>
                </w:tcPr>
                <w:p w14:paraId="795E835D" w14:textId="77777777" w:rsidR="00ED5DA6" w:rsidRPr="00ED5DA6" w:rsidRDefault="00ED5DA6" w:rsidP="00ED5DA6">
                  <w:pPr>
                    <w:rPr>
                      <w:rFonts w:ascii="Verdana" w:hAnsi="Verdana"/>
                      <w:b/>
                      <w:sz w:val="18"/>
                      <w:szCs w:val="18"/>
                    </w:rPr>
                  </w:pPr>
                  <w:r w:rsidRPr="00ED5DA6">
                    <w:rPr>
                      <w:rFonts w:ascii="Verdana" w:hAnsi="Verdana"/>
                      <w:b/>
                      <w:sz w:val="18"/>
                      <w:szCs w:val="18"/>
                    </w:rPr>
                    <w:t xml:space="preserve">Deducible </w:t>
                  </w:r>
                </w:p>
              </w:tc>
            </w:tr>
            <w:tr w:rsidR="00ED5DA6" w:rsidRPr="00ED5DA6" w14:paraId="4A22851C" w14:textId="77777777" w:rsidTr="00ED5DA6">
              <w:trPr>
                <w:trHeight w:val="187"/>
              </w:trPr>
              <w:tc>
                <w:tcPr>
                  <w:tcW w:w="4389" w:type="dxa"/>
                  <w:tcBorders>
                    <w:top w:val="single" w:sz="4" w:space="0" w:color="auto"/>
                    <w:left w:val="single" w:sz="4" w:space="0" w:color="auto"/>
                    <w:bottom w:val="single" w:sz="4" w:space="0" w:color="auto"/>
                    <w:right w:val="single" w:sz="4" w:space="0" w:color="auto"/>
                  </w:tcBorders>
                  <w:vAlign w:val="center"/>
                </w:tcPr>
                <w:p w14:paraId="3F6A8BCD" w14:textId="77777777" w:rsidR="00ED5DA6" w:rsidRPr="00ED5DA6" w:rsidRDefault="00ED5DA6" w:rsidP="00ED5DA6">
                  <w:pPr>
                    <w:pStyle w:val="Sinespaciado"/>
                    <w:rPr>
                      <w:szCs w:val="18"/>
                    </w:rPr>
                  </w:pPr>
                  <w:r w:rsidRPr="00ED5DA6">
                    <w:rPr>
                      <w:szCs w:val="18"/>
                    </w:rPr>
                    <w:t>Daños Materiales</w:t>
                  </w:r>
                </w:p>
              </w:tc>
              <w:tc>
                <w:tcPr>
                  <w:tcW w:w="2585" w:type="dxa"/>
                  <w:tcBorders>
                    <w:top w:val="single" w:sz="4" w:space="0" w:color="auto"/>
                    <w:left w:val="single" w:sz="4" w:space="0" w:color="auto"/>
                    <w:bottom w:val="single" w:sz="4" w:space="0" w:color="auto"/>
                    <w:right w:val="single" w:sz="4" w:space="0" w:color="auto"/>
                  </w:tcBorders>
                  <w:vAlign w:val="center"/>
                </w:tcPr>
                <w:p w14:paraId="7581FF40" w14:textId="77777777" w:rsidR="00ED5DA6" w:rsidRPr="00ED5DA6" w:rsidRDefault="00ED5DA6" w:rsidP="00ED5DA6">
                  <w:pPr>
                    <w:pStyle w:val="Sinespaciado"/>
                    <w:jc w:val="center"/>
                    <w:rPr>
                      <w:bCs/>
                      <w:szCs w:val="18"/>
                    </w:rPr>
                  </w:pPr>
                  <w:r w:rsidRPr="00ED5DA6">
                    <w:rPr>
                      <w:bCs/>
                      <w:szCs w:val="18"/>
                    </w:rPr>
                    <w:t>POL 1 2013 0214</w:t>
                  </w:r>
                </w:p>
              </w:tc>
              <w:tc>
                <w:tcPr>
                  <w:tcW w:w="1701" w:type="dxa"/>
                  <w:tcBorders>
                    <w:top w:val="single" w:sz="4" w:space="0" w:color="auto"/>
                    <w:left w:val="single" w:sz="4" w:space="0" w:color="auto"/>
                    <w:bottom w:val="single" w:sz="4" w:space="0" w:color="auto"/>
                    <w:right w:val="single" w:sz="4" w:space="0" w:color="auto"/>
                  </w:tcBorders>
                  <w:vAlign w:val="center"/>
                </w:tcPr>
                <w:p w14:paraId="172A3AE8" w14:textId="77777777" w:rsidR="00ED5DA6" w:rsidRPr="00ED5DA6" w:rsidRDefault="00ED5DA6" w:rsidP="00ED5DA6">
                  <w:pPr>
                    <w:jc w:val="center"/>
                    <w:rPr>
                      <w:rFonts w:ascii="Verdana" w:hAnsi="Verdana"/>
                      <w:sz w:val="18"/>
                      <w:szCs w:val="18"/>
                    </w:rPr>
                  </w:pPr>
                  <w:r w:rsidRPr="00ED5DA6">
                    <w:rPr>
                      <w:rFonts w:ascii="Verdana" w:hAnsi="Verdana"/>
                      <w:sz w:val="18"/>
                      <w:szCs w:val="18"/>
                    </w:rPr>
                    <w:t>UF 3,0</w:t>
                  </w:r>
                </w:p>
              </w:tc>
            </w:tr>
            <w:tr w:rsidR="00ED5DA6" w:rsidRPr="00ED5DA6" w14:paraId="3A3FAB34"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2959712B" w14:textId="77777777" w:rsidR="00ED5DA6" w:rsidRPr="00ED5DA6" w:rsidRDefault="00ED5DA6" w:rsidP="00ED5DA6">
                  <w:pPr>
                    <w:pStyle w:val="Sinespaciado"/>
                    <w:rPr>
                      <w:szCs w:val="18"/>
                    </w:rPr>
                  </w:pPr>
                  <w:r w:rsidRPr="00ED5DA6">
                    <w:rPr>
                      <w:szCs w:val="18"/>
                    </w:rPr>
                    <w:t>Robo, hurto o uso no autorizado</w:t>
                  </w:r>
                </w:p>
              </w:tc>
              <w:tc>
                <w:tcPr>
                  <w:tcW w:w="2585" w:type="dxa"/>
                  <w:tcBorders>
                    <w:top w:val="single" w:sz="4" w:space="0" w:color="auto"/>
                    <w:left w:val="single" w:sz="4" w:space="0" w:color="auto"/>
                    <w:bottom w:val="single" w:sz="4" w:space="0" w:color="auto"/>
                    <w:right w:val="single" w:sz="4" w:space="0" w:color="auto"/>
                  </w:tcBorders>
                  <w:vAlign w:val="center"/>
                </w:tcPr>
                <w:p w14:paraId="67574AF9" w14:textId="77777777" w:rsidR="00ED5DA6" w:rsidRPr="00ED5DA6" w:rsidRDefault="00ED5DA6" w:rsidP="00ED5DA6">
                  <w:pPr>
                    <w:pStyle w:val="Sinespaciado"/>
                    <w:jc w:val="center"/>
                    <w:rPr>
                      <w:bCs/>
                      <w:szCs w:val="18"/>
                    </w:rPr>
                  </w:pPr>
                  <w:r w:rsidRPr="00ED5DA6">
                    <w:rPr>
                      <w:bCs/>
                      <w:szCs w:val="18"/>
                    </w:rPr>
                    <w:t>POL 1 2013 0214</w:t>
                  </w:r>
                </w:p>
              </w:tc>
              <w:tc>
                <w:tcPr>
                  <w:tcW w:w="1701" w:type="dxa"/>
                  <w:tcBorders>
                    <w:top w:val="single" w:sz="4" w:space="0" w:color="auto"/>
                    <w:left w:val="single" w:sz="4" w:space="0" w:color="auto"/>
                    <w:bottom w:val="single" w:sz="4" w:space="0" w:color="auto"/>
                    <w:right w:val="single" w:sz="4" w:space="0" w:color="auto"/>
                  </w:tcBorders>
                  <w:vAlign w:val="center"/>
                </w:tcPr>
                <w:p w14:paraId="1AE40FD2" w14:textId="77777777" w:rsidR="00ED5DA6" w:rsidRPr="00ED5DA6" w:rsidRDefault="00ED5DA6" w:rsidP="00ED5DA6">
                  <w:pPr>
                    <w:jc w:val="center"/>
                    <w:rPr>
                      <w:rFonts w:ascii="Verdana" w:hAnsi="Verdana"/>
                      <w:sz w:val="18"/>
                      <w:szCs w:val="18"/>
                    </w:rPr>
                  </w:pPr>
                  <w:r w:rsidRPr="00ED5DA6">
                    <w:rPr>
                      <w:rFonts w:ascii="Verdana" w:hAnsi="Verdana"/>
                      <w:sz w:val="18"/>
                      <w:szCs w:val="18"/>
                    </w:rPr>
                    <w:t>UF 3,0</w:t>
                  </w:r>
                </w:p>
              </w:tc>
            </w:tr>
            <w:tr w:rsidR="00ED5DA6" w:rsidRPr="00ED5DA6" w14:paraId="2DF16FF8" w14:textId="77777777" w:rsidTr="00ED5DA6">
              <w:trPr>
                <w:trHeight w:val="187"/>
              </w:trPr>
              <w:tc>
                <w:tcPr>
                  <w:tcW w:w="4389" w:type="dxa"/>
                  <w:tcBorders>
                    <w:top w:val="single" w:sz="4" w:space="0" w:color="auto"/>
                    <w:left w:val="single" w:sz="4" w:space="0" w:color="auto"/>
                    <w:bottom w:val="single" w:sz="4" w:space="0" w:color="auto"/>
                    <w:right w:val="single" w:sz="4" w:space="0" w:color="auto"/>
                  </w:tcBorders>
                  <w:vAlign w:val="center"/>
                </w:tcPr>
                <w:p w14:paraId="3797C168" w14:textId="77777777" w:rsidR="00ED5DA6" w:rsidRPr="00ED5DA6" w:rsidRDefault="00ED5DA6" w:rsidP="00ED5DA6">
                  <w:pPr>
                    <w:pStyle w:val="Sinespaciado"/>
                    <w:rPr>
                      <w:szCs w:val="18"/>
                    </w:rPr>
                  </w:pPr>
                  <w:r w:rsidRPr="00ED5DA6">
                    <w:rPr>
                      <w:szCs w:val="18"/>
                    </w:rPr>
                    <w:t xml:space="preserve">Robo Accesorios </w:t>
                  </w:r>
                </w:p>
              </w:tc>
              <w:tc>
                <w:tcPr>
                  <w:tcW w:w="2585" w:type="dxa"/>
                  <w:tcBorders>
                    <w:top w:val="single" w:sz="4" w:space="0" w:color="auto"/>
                    <w:left w:val="single" w:sz="4" w:space="0" w:color="auto"/>
                    <w:bottom w:val="single" w:sz="4" w:space="0" w:color="auto"/>
                    <w:right w:val="single" w:sz="4" w:space="0" w:color="auto"/>
                  </w:tcBorders>
                  <w:vAlign w:val="center"/>
                </w:tcPr>
                <w:p w14:paraId="53E3929D" w14:textId="77777777" w:rsidR="00ED5DA6" w:rsidRPr="00ED5DA6" w:rsidRDefault="00ED5DA6" w:rsidP="00ED5DA6">
                  <w:pPr>
                    <w:pStyle w:val="Sinespaciado"/>
                    <w:jc w:val="center"/>
                    <w:rPr>
                      <w:bCs/>
                      <w:szCs w:val="18"/>
                    </w:rPr>
                  </w:pPr>
                  <w:r w:rsidRPr="00ED5DA6">
                    <w:rPr>
                      <w:bCs/>
                      <w:szCs w:val="18"/>
                    </w:rPr>
                    <w:t>CAD 1 2013 0335</w:t>
                  </w:r>
                </w:p>
              </w:tc>
              <w:tc>
                <w:tcPr>
                  <w:tcW w:w="1701" w:type="dxa"/>
                  <w:tcBorders>
                    <w:top w:val="single" w:sz="4" w:space="0" w:color="auto"/>
                    <w:left w:val="single" w:sz="4" w:space="0" w:color="auto"/>
                    <w:bottom w:val="single" w:sz="4" w:space="0" w:color="auto"/>
                    <w:right w:val="single" w:sz="4" w:space="0" w:color="auto"/>
                  </w:tcBorders>
                  <w:vAlign w:val="center"/>
                </w:tcPr>
                <w:p w14:paraId="5C7C7716" w14:textId="77777777" w:rsidR="00ED5DA6" w:rsidRPr="00ED5DA6" w:rsidRDefault="00ED5DA6" w:rsidP="00ED5DA6">
                  <w:pPr>
                    <w:jc w:val="center"/>
                    <w:rPr>
                      <w:rFonts w:ascii="Verdana" w:hAnsi="Verdana"/>
                      <w:sz w:val="18"/>
                      <w:szCs w:val="18"/>
                    </w:rPr>
                  </w:pPr>
                  <w:r w:rsidRPr="00ED5DA6">
                    <w:rPr>
                      <w:rFonts w:ascii="Verdana" w:hAnsi="Verdana"/>
                      <w:sz w:val="18"/>
                      <w:szCs w:val="18"/>
                    </w:rPr>
                    <w:t>UF 2,5</w:t>
                  </w:r>
                </w:p>
              </w:tc>
            </w:tr>
            <w:tr w:rsidR="00ED5DA6" w:rsidRPr="00ED5DA6" w14:paraId="78640020"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226142EE" w14:textId="77777777" w:rsidR="00ED5DA6" w:rsidRPr="00ED5DA6" w:rsidRDefault="00ED5DA6" w:rsidP="00ED5DA6">
                  <w:pPr>
                    <w:pStyle w:val="Sinespaciado"/>
                    <w:rPr>
                      <w:szCs w:val="18"/>
                    </w:rPr>
                  </w:pPr>
                  <w:r w:rsidRPr="00ED5DA6">
                    <w:rPr>
                      <w:szCs w:val="18"/>
                    </w:rPr>
                    <w:t xml:space="preserve">Huelga y Terrorismo                       </w:t>
                  </w:r>
                </w:p>
              </w:tc>
              <w:tc>
                <w:tcPr>
                  <w:tcW w:w="2585" w:type="dxa"/>
                  <w:tcBorders>
                    <w:top w:val="single" w:sz="4" w:space="0" w:color="auto"/>
                    <w:left w:val="single" w:sz="4" w:space="0" w:color="auto"/>
                    <w:bottom w:val="single" w:sz="4" w:space="0" w:color="auto"/>
                    <w:right w:val="single" w:sz="4" w:space="0" w:color="auto"/>
                  </w:tcBorders>
                  <w:vAlign w:val="center"/>
                </w:tcPr>
                <w:p w14:paraId="08516308" w14:textId="77777777" w:rsidR="00ED5DA6" w:rsidRPr="00ED5DA6" w:rsidRDefault="00ED5DA6" w:rsidP="00ED5DA6">
                  <w:pPr>
                    <w:pStyle w:val="Sinespaciado"/>
                    <w:jc w:val="center"/>
                    <w:rPr>
                      <w:szCs w:val="18"/>
                    </w:rPr>
                  </w:pPr>
                  <w:r w:rsidRPr="00ED5DA6">
                    <w:rPr>
                      <w:szCs w:val="18"/>
                    </w:rPr>
                    <w:t>CAD 1 2013 0336</w:t>
                  </w:r>
                </w:p>
              </w:tc>
              <w:tc>
                <w:tcPr>
                  <w:tcW w:w="1701" w:type="dxa"/>
                  <w:tcBorders>
                    <w:top w:val="single" w:sz="4" w:space="0" w:color="auto"/>
                    <w:left w:val="single" w:sz="4" w:space="0" w:color="auto"/>
                    <w:bottom w:val="single" w:sz="4" w:space="0" w:color="auto"/>
                    <w:right w:val="single" w:sz="4" w:space="0" w:color="auto"/>
                  </w:tcBorders>
                  <w:vAlign w:val="center"/>
                </w:tcPr>
                <w:p w14:paraId="3550D0B8" w14:textId="77777777" w:rsidR="00ED5DA6" w:rsidRPr="00ED5DA6" w:rsidRDefault="00ED5DA6" w:rsidP="00ED5DA6">
                  <w:pPr>
                    <w:jc w:val="center"/>
                    <w:rPr>
                      <w:rFonts w:ascii="Verdana" w:hAnsi="Verdana"/>
                      <w:sz w:val="18"/>
                      <w:szCs w:val="18"/>
                    </w:rPr>
                  </w:pPr>
                  <w:r w:rsidRPr="00ED5DA6">
                    <w:rPr>
                      <w:rFonts w:ascii="Verdana" w:hAnsi="Verdana"/>
                      <w:sz w:val="18"/>
                      <w:szCs w:val="18"/>
                    </w:rPr>
                    <w:t>UF 3,0</w:t>
                  </w:r>
                </w:p>
              </w:tc>
            </w:tr>
            <w:tr w:rsidR="00ED5DA6" w:rsidRPr="00ED5DA6" w14:paraId="2AE6B5B2"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2F65D14C" w14:textId="77777777" w:rsidR="00ED5DA6" w:rsidRPr="00ED5DA6" w:rsidRDefault="00ED5DA6" w:rsidP="00ED5DA6">
                  <w:pPr>
                    <w:pStyle w:val="Sinespaciado"/>
                    <w:rPr>
                      <w:szCs w:val="18"/>
                    </w:rPr>
                  </w:pPr>
                  <w:r w:rsidRPr="00ED5DA6">
                    <w:rPr>
                      <w:szCs w:val="18"/>
                    </w:rPr>
                    <w:t xml:space="preserve">Actos Maliciosos                          </w:t>
                  </w:r>
                </w:p>
              </w:tc>
              <w:tc>
                <w:tcPr>
                  <w:tcW w:w="2585" w:type="dxa"/>
                  <w:tcBorders>
                    <w:top w:val="single" w:sz="4" w:space="0" w:color="auto"/>
                    <w:left w:val="single" w:sz="4" w:space="0" w:color="auto"/>
                    <w:bottom w:val="single" w:sz="4" w:space="0" w:color="auto"/>
                    <w:right w:val="single" w:sz="4" w:space="0" w:color="auto"/>
                  </w:tcBorders>
                  <w:vAlign w:val="center"/>
                </w:tcPr>
                <w:p w14:paraId="701B2C3E" w14:textId="77777777" w:rsidR="00ED5DA6" w:rsidRPr="00ED5DA6" w:rsidRDefault="00ED5DA6" w:rsidP="00ED5DA6">
                  <w:pPr>
                    <w:pStyle w:val="Sinespaciado"/>
                    <w:jc w:val="center"/>
                    <w:rPr>
                      <w:szCs w:val="18"/>
                    </w:rPr>
                  </w:pPr>
                  <w:r w:rsidRPr="00ED5DA6">
                    <w:rPr>
                      <w:szCs w:val="18"/>
                    </w:rPr>
                    <w:t>CAD 1 2013 0337</w:t>
                  </w:r>
                </w:p>
              </w:tc>
              <w:tc>
                <w:tcPr>
                  <w:tcW w:w="1701" w:type="dxa"/>
                  <w:tcBorders>
                    <w:top w:val="single" w:sz="4" w:space="0" w:color="auto"/>
                    <w:left w:val="single" w:sz="4" w:space="0" w:color="auto"/>
                    <w:bottom w:val="single" w:sz="4" w:space="0" w:color="auto"/>
                    <w:right w:val="single" w:sz="4" w:space="0" w:color="auto"/>
                  </w:tcBorders>
                  <w:vAlign w:val="center"/>
                </w:tcPr>
                <w:p w14:paraId="5D7D4C58" w14:textId="77777777" w:rsidR="00ED5DA6" w:rsidRPr="00ED5DA6" w:rsidRDefault="00ED5DA6" w:rsidP="00ED5DA6">
                  <w:pPr>
                    <w:jc w:val="center"/>
                    <w:rPr>
                      <w:rFonts w:ascii="Verdana" w:hAnsi="Verdana"/>
                      <w:sz w:val="18"/>
                      <w:szCs w:val="18"/>
                    </w:rPr>
                  </w:pPr>
                  <w:r w:rsidRPr="00ED5DA6">
                    <w:rPr>
                      <w:rFonts w:ascii="Verdana" w:hAnsi="Verdana"/>
                      <w:sz w:val="18"/>
                      <w:szCs w:val="18"/>
                    </w:rPr>
                    <w:t>UF 3,0</w:t>
                  </w:r>
                </w:p>
              </w:tc>
            </w:tr>
            <w:tr w:rsidR="00ED5DA6" w:rsidRPr="00ED5DA6" w14:paraId="79ED2FCA"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6FD52C74" w14:textId="77777777" w:rsidR="00ED5DA6" w:rsidRPr="00ED5DA6" w:rsidRDefault="00ED5DA6" w:rsidP="00ED5DA6">
                  <w:pPr>
                    <w:pStyle w:val="Sinespaciado"/>
                    <w:rPr>
                      <w:szCs w:val="18"/>
                    </w:rPr>
                  </w:pPr>
                  <w:r w:rsidRPr="00ED5DA6">
                    <w:rPr>
                      <w:szCs w:val="18"/>
                    </w:rPr>
                    <w:t>Granizo</w:t>
                  </w:r>
                </w:p>
              </w:tc>
              <w:tc>
                <w:tcPr>
                  <w:tcW w:w="2585" w:type="dxa"/>
                  <w:tcBorders>
                    <w:top w:val="single" w:sz="4" w:space="0" w:color="auto"/>
                    <w:left w:val="single" w:sz="4" w:space="0" w:color="auto"/>
                    <w:bottom w:val="single" w:sz="4" w:space="0" w:color="auto"/>
                    <w:right w:val="single" w:sz="4" w:space="0" w:color="auto"/>
                  </w:tcBorders>
                  <w:vAlign w:val="center"/>
                </w:tcPr>
                <w:p w14:paraId="60174038" w14:textId="77777777" w:rsidR="00ED5DA6" w:rsidRPr="00ED5DA6" w:rsidRDefault="00ED5DA6" w:rsidP="00ED5DA6">
                  <w:pPr>
                    <w:pStyle w:val="Sinespaciado"/>
                    <w:jc w:val="center"/>
                    <w:rPr>
                      <w:szCs w:val="18"/>
                    </w:rPr>
                  </w:pPr>
                  <w:r w:rsidRPr="00ED5DA6">
                    <w:rPr>
                      <w:szCs w:val="18"/>
                    </w:rPr>
                    <w:t>CAD 1 2013 0339</w:t>
                  </w:r>
                </w:p>
              </w:tc>
              <w:tc>
                <w:tcPr>
                  <w:tcW w:w="1701" w:type="dxa"/>
                  <w:tcBorders>
                    <w:top w:val="single" w:sz="4" w:space="0" w:color="auto"/>
                    <w:left w:val="single" w:sz="4" w:space="0" w:color="auto"/>
                    <w:bottom w:val="single" w:sz="4" w:space="0" w:color="auto"/>
                    <w:right w:val="single" w:sz="4" w:space="0" w:color="auto"/>
                  </w:tcBorders>
                  <w:vAlign w:val="center"/>
                </w:tcPr>
                <w:p w14:paraId="77079BB4" w14:textId="77777777" w:rsidR="00ED5DA6" w:rsidRPr="00ED5DA6" w:rsidRDefault="00ED5DA6" w:rsidP="00ED5DA6">
                  <w:pPr>
                    <w:jc w:val="center"/>
                    <w:rPr>
                      <w:rFonts w:ascii="Verdana" w:hAnsi="Verdana"/>
                      <w:sz w:val="18"/>
                      <w:szCs w:val="18"/>
                    </w:rPr>
                  </w:pPr>
                  <w:r w:rsidRPr="00ED5DA6">
                    <w:rPr>
                      <w:rFonts w:ascii="Verdana" w:hAnsi="Verdana"/>
                      <w:sz w:val="18"/>
                      <w:szCs w:val="18"/>
                    </w:rPr>
                    <w:t>UF 3,0</w:t>
                  </w:r>
                </w:p>
              </w:tc>
            </w:tr>
            <w:tr w:rsidR="00ED5DA6" w:rsidRPr="00ED5DA6" w14:paraId="1E91AD8C"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1B4F4BB3" w14:textId="77777777" w:rsidR="00ED5DA6" w:rsidRPr="00ED5DA6" w:rsidRDefault="00ED5DA6" w:rsidP="00ED5DA6">
                  <w:pPr>
                    <w:pStyle w:val="Sinespaciado"/>
                    <w:rPr>
                      <w:szCs w:val="18"/>
                    </w:rPr>
                  </w:pPr>
                  <w:r w:rsidRPr="00ED5DA6">
                    <w:rPr>
                      <w:szCs w:val="18"/>
                    </w:rPr>
                    <w:t xml:space="preserve">Riesgos de la Naturaleza             </w:t>
                  </w:r>
                </w:p>
              </w:tc>
              <w:tc>
                <w:tcPr>
                  <w:tcW w:w="2585" w:type="dxa"/>
                  <w:tcBorders>
                    <w:top w:val="single" w:sz="4" w:space="0" w:color="auto"/>
                    <w:left w:val="single" w:sz="4" w:space="0" w:color="auto"/>
                    <w:bottom w:val="single" w:sz="4" w:space="0" w:color="auto"/>
                    <w:right w:val="single" w:sz="4" w:space="0" w:color="auto"/>
                  </w:tcBorders>
                  <w:vAlign w:val="center"/>
                </w:tcPr>
                <w:p w14:paraId="4C17DA7C" w14:textId="77777777" w:rsidR="00ED5DA6" w:rsidRPr="00ED5DA6" w:rsidRDefault="00ED5DA6" w:rsidP="00ED5DA6">
                  <w:pPr>
                    <w:pStyle w:val="Sinespaciado"/>
                    <w:jc w:val="center"/>
                    <w:rPr>
                      <w:szCs w:val="18"/>
                    </w:rPr>
                  </w:pPr>
                  <w:r w:rsidRPr="00ED5DA6">
                    <w:rPr>
                      <w:szCs w:val="18"/>
                    </w:rPr>
                    <w:t>CAD 1 2013 0338</w:t>
                  </w:r>
                </w:p>
              </w:tc>
              <w:tc>
                <w:tcPr>
                  <w:tcW w:w="1701" w:type="dxa"/>
                  <w:tcBorders>
                    <w:top w:val="single" w:sz="4" w:space="0" w:color="auto"/>
                    <w:left w:val="single" w:sz="4" w:space="0" w:color="auto"/>
                    <w:bottom w:val="single" w:sz="4" w:space="0" w:color="auto"/>
                    <w:right w:val="single" w:sz="4" w:space="0" w:color="auto"/>
                  </w:tcBorders>
                  <w:vAlign w:val="center"/>
                </w:tcPr>
                <w:p w14:paraId="4A259353" w14:textId="77777777" w:rsidR="00ED5DA6" w:rsidRPr="00ED5DA6" w:rsidRDefault="00ED5DA6" w:rsidP="00ED5DA6">
                  <w:pPr>
                    <w:jc w:val="center"/>
                    <w:rPr>
                      <w:rFonts w:ascii="Verdana" w:hAnsi="Verdana"/>
                      <w:sz w:val="18"/>
                      <w:szCs w:val="18"/>
                    </w:rPr>
                  </w:pPr>
                  <w:r w:rsidRPr="00ED5DA6">
                    <w:rPr>
                      <w:rFonts w:ascii="Verdana" w:hAnsi="Verdana"/>
                      <w:sz w:val="18"/>
                      <w:szCs w:val="18"/>
                    </w:rPr>
                    <w:t>UF 3,0</w:t>
                  </w:r>
                </w:p>
              </w:tc>
            </w:tr>
            <w:tr w:rsidR="00ED5DA6" w:rsidRPr="00ED5DA6" w14:paraId="71554D17"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55BB97E5" w14:textId="77777777" w:rsidR="00ED5DA6" w:rsidRPr="00ED5DA6" w:rsidRDefault="00ED5DA6" w:rsidP="00ED5DA6">
                  <w:pPr>
                    <w:pStyle w:val="Sinespaciado"/>
                    <w:rPr>
                      <w:szCs w:val="18"/>
                    </w:rPr>
                  </w:pPr>
                  <w:r w:rsidRPr="00ED5DA6">
                    <w:rPr>
                      <w:szCs w:val="18"/>
                    </w:rPr>
                    <w:t>Sismo</w:t>
                  </w:r>
                </w:p>
              </w:tc>
              <w:tc>
                <w:tcPr>
                  <w:tcW w:w="2585" w:type="dxa"/>
                  <w:tcBorders>
                    <w:top w:val="single" w:sz="4" w:space="0" w:color="auto"/>
                    <w:left w:val="single" w:sz="4" w:space="0" w:color="auto"/>
                    <w:bottom w:val="single" w:sz="4" w:space="0" w:color="auto"/>
                    <w:right w:val="single" w:sz="4" w:space="0" w:color="auto"/>
                  </w:tcBorders>
                  <w:vAlign w:val="center"/>
                </w:tcPr>
                <w:p w14:paraId="18BF0356" w14:textId="77777777" w:rsidR="00ED5DA6" w:rsidRPr="00ED5DA6" w:rsidRDefault="00ED5DA6" w:rsidP="00ED5DA6">
                  <w:pPr>
                    <w:pStyle w:val="Sinespaciado"/>
                    <w:jc w:val="center"/>
                    <w:rPr>
                      <w:szCs w:val="18"/>
                    </w:rPr>
                  </w:pPr>
                  <w:r w:rsidRPr="00ED5DA6">
                    <w:rPr>
                      <w:szCs w:val="18"/>
                    </w:rPr>
                    <w:t>CAD 1 2013 0340</w:t>
                  </w:r>
                </w:p>
              </w:tc>
              <w:tc>
                <w:tcPr>
                  <w:tcW w:w="1701" w:type="dxa"/>
                  <w:tcBorders>
                    <w:top w:val="single" w:sz="4" w:space="0" w:color="auto"/>
                    <w:left w:val="single" w:sz="4" w:space="0" w:color="auto"/>
                    <w:bottom w:val="single" w:sz="4" w:space="0" w:color="auto"/>
                    <w:right w:val="single" w:sz="4" w:space="0" w:color="auto"/>
                  </w:tcBorders>
                  <w:vAlign w:val="center"/>
                </w:tcPr>
                <w:p w14:paraId="72EFB73B" w14:textId="77777777" w:rsidR="00ED5DA6" w:rsidRPr="00ED5DA6" w:rsidRDefault="00ED5DA6" w:rsidP="00ED5DA6">
                  <w:pPr>
                    <w:jc w:val="center"/>
                    <w:rPr>
                      <w:rFonts w:ascii="Verdana" w:hAnsi="Verdana"/>
                      <w:sz w:val="18"/>
                      <w:szCs w:val="18"/>
                    </w:rPr>
                  </w:pPr>
                  <w:r w:rsidRPr="00ED5DA6">
                    <w:rPr>
                      <w:rFonts w:ascii="Verdana" w:hAnsi="Verdana"/>
                      <w:sz w:val="18"/>
                      <w:szCs w:val="18"/>
                    </w:rPr>
                    <w:t>UF 3,0</w:t>
                  </w:r>
                </w:p>
              </w:tc>
            </w:tr>
          </w:tbl>
          <w:p w14:paraId="707B5287" w14:textId="77777777" w:rsidR="00ED5DA6" w:rsidRPr="00ED5DA6" w:rsidRDefault="00ED5DA6" w:rsidP="00ED5DA6">
            <w:pPr>
              <w:rPr>
                <w:rFonts w:ascii="Verdana" w:hAnsi="Verdana"/>
                <w:b/>
                <w:sz w:val="18"/>
                <w:szCs w:val="18"/>
              </w:rPr>
            </w:pPr>
          </w:p>
        </w:tc>
      </w:tr>
    </w:tbl>
    <w:p w14:paraId="6FFA4B9D" w14:textId="77777777" w:rsidR="00EC4F0C" w:rsidRPr="00ED5DA6" w:rsidRDefault="00EC4F0C">
      <w:pPr>
        <w:rPr>
          <w:sz w:val="18"/>
        </w:rPr>
      </w:pPr>
    </w:p>
    <w:tbl>
      <w:tblPr>
        <w:tblStyle w:val="Tablaconcuadrcula"/>
        <w:tblW w:w="10348" w:type="dxa"/>
        <w:tblInd w:w="-5" w:type="dxa"/>
        <w:tblLook w:val="04A0" w:firstRow="1" w:lastRow="0" w:firstColumn="1" w:lastColumn="0" w:noHBand="0" w:noVBand="1"/>
      </w:tblPr>
      <w:tblGrid>
        <w:gridCol w:w="10348"/>
      </w:tblGrid>
      <w:tr w:rsidR="00ED5DA6" w:rsidRPr="00ED5DA6" w14:paraId="0A77644C" w14:textId="77777777" w:rsidTr="00ED5DA6">
        <w:trPr>
          <w:trHeight w:val="77"/>
        </w:trPr>
        <w:tc>
          <w:tcPr>
            <w:tcW w:w="10348" w:type="dxa"/>
            <w:shd w:val="pct25" w:color="auto" w:fill="auto"/>
            <w:vAlign w:val="center"/>
          </w:tcPr>
          <w:p w14:paraId="7033B36E" w14:textId="51B30F69" w:rsidR="00ED5DA6" w:rsidRPr="00ED5DA6" w:rsidRDefault="00ED5DA6" w:rsidP="00ED5DA6">
            <w:pPr>
              <w:rPr>
                <w:rFonts w:ascii="Verdana" w:hAnsi="Verdana"/>
                <w:b/>
                <w:sz w:val="18"/>
                <w:szCs w:val="18"/>
              </w:rPr>
            </w:pPr>
            <w:r w:rsidRPr="00ED5DA6">
              <w:rPr>
                <w:rFonts w:ascii="Verdana" w:hAnsi="Verdana"/>
                <w:b/>
                <w:sz w:val="18"/>
                <w:szCs w:val="18"/>
              </w:rPr>
              <w:t>(Aplica para opción Deducible UF 5)</w:t>
            </w:r>
          </w:p>
        </w:tc>
      </w:tr>
      <w:tr w:rsidR="00ED5DA6" w:rsidRPr="00ED5DA6" w14:paraId="3875A16F" w14:textId="77777777" w:rsidTr="00ED5DA6">
        <w:tc>
          <w:tcPr>
            <w:tcW w:w="10348" w:type="dxa"/>
            <w:tcBorders>
              <w:bottom w:val="single" w:sz="4" w:space="0" w:color="auto"/>
            </w:tcBorders>
            <w:vAlign w:val="center"/>
          </w:tcPr>
          <w:p w14:paraId="214F694A" w14:textId="77777777" w:rsidR="00ED5DA6" w:rsidRPr="00ED5DA6" w:rsidRDefault="00ED5DA6" w:rsidP="00ED5DA6">
            <w:pPr>
              <w:rPr>
                <w:rFonts w:ascii="Verdana" w:hAnsi="Verdana"/>
                <w:sz w:val="18"/>
                <w:szCs w:val="18"/>
              </w:rPr>
            </w:pPr>
            <w:r w:rsidRPr="00ED5DA6">
              <w:rPr>
                <w:rFonts w:ascii="Verdana" w:hAnsi="Verdana"/>
                <w:sz w:val="18"/>
                <w:szCs w:val="18"/>
              </w:rPr>
              <w:t>Rigen los siguientes deducibles obligatorios, aplicables en toda y cada pérdida:</w:t>
            </w:r>
          </w:p>
          <w:tbl>
            <w:tblPr>
              <w:tblW w:w="8675"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89"/>
              <w:gridCol w:w="2585"/>
              <w:gridCol w:w="1701"/>
            </w:tblGrid>
            <w:tr w:rsidR="00ED5DA6" w:rsidRPr="00ED5DA6" w14:paraId="24EF44AD"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tcPr>
                <w:p w14:paraId="7E86FFC4" w14:textId="77777777" w:rsidR="00ED5DA6" w:rsidRPr="00ED5DA6" w:rsidRDefault="00ED5DA6" w:rsidP="00ED5DA6">
                  <w:pPr>
                    <w:rPr>
                      <w:rFonts w:ascii="Verdana" w:hAnsi="Verdana"/>
                      <w:b/>
                      <w:sz w:val="18"/>
                      <w:szCs w:val="18"/>
                    </w:rPr>
                  </w:pPr>
                  <w:r w:rsidRPr="00ED5DA6">
                    <w:rPr>
                      <w:rFonts w:ascii="Verdana" w:hAnsi="Verdana"/>
                      <w:b/>
                      <w:sz w:val="18"/>
                      <w:szCs w:val="18"/>
                    </w:rPr>
                    <w:t>Cobertura</w:t>
                  </w:r>
                </w:p>
              </w:tc>
              <w:tc>
                <w:tcPr>
                  <w:tcW w:w="2585" w:type="dxa"/>
                  <w:tcBorders>
                    <w:top w:val="single" w:sz="4" w:space="0" w:color="auto"/>
                    <w:left w:val="single" w:sz="4" w:space="0" w:color="auto"/>
                    <w:bottom w:val="single" w:sz="4" w:space="0" w:color="auto"/>
                    <w:right w:val="single" w:sz="4" w:space="0" w:color="auto"/>
                  </w:tcBorders>
                </w:tcPr>
                <w:p w14:paraId="1C0EF1C6" w14:textId="77777777" w:rsidR="00ED5DA6" w:rsidRPr="00ED5DA6" w:rsidRDefault="00ED5DA6" w:rsidP="00ED5DA6">
                  <w:pPr>
                    <w:rPr>
                      <w:rFonts w:ascii="Verdana" w:hAnsi="Verdana"/>
                      <w:b/>
                      <w:sz w:val="18"/>
                      <w:szCs w:val="18"/>
                    </w:rPr>
                  </w:pPr>
                  <w:r w:rsidRPr="00ED5DA6">
                    <w:rPr>
                      <w:rFonts w:ascii="Verdana" w:hAnsi="Verdana"/>
                      <w:b/>
                      <w:sz w:val="18"/>
                      <w:szCs w:val="18"/>
                    </w:rPr>
                    <w:t>Código Registro S.V.S.</w:t>
                  </w:r>
                </w:p>
              </w:tc>
              <w:tc>
                <w:tcPr>
                  <w:tcW w:w="1701" w:type="dxa"/>
                  <w:tcBorders>
                    <w:top w:val="single" w:sz="4" w:space="0" w:color="auto"/>
                    <w:left w:val="single" w:sz="4" w:space="0" w:color="auto"/>
                    <w:bottom w:val="single" w:sz="4" w:space="0" w:color="auto"/>
                    <w:right w:val="single" w:sz="4" w:space="0" w:color="auto"/>
                  </w:tcBorders>
                </w:tcPr>
                <w:p w14:paraId="045DFE3E" w14:textId="77777777" w:rsidR="00ED5DA6" w:rsidRPr="00ED5DA6" w:rsidRDefault="00ED5DA6" w:rsidP="00ED5DA6">
                  <w:pPr>
                    <w:rPr>
                      <w:rFonts w:ascii="Verdana" w:hAnsi="Verdana"/>
                      <w:b/>
                      <w:sz w:val="18"/>
                      <w:szCs w:val="18"/>
                    </w:rPr>
                  </w:pPr>
                  <w:r w:rsidRPr="00ED5DA6">
                    <w:rPr>
                      <w:rFonts w:ascii="Verdana" w:hAnsi="Verdana"/>
                      <w:b/>
                      <w:sz w:val="18"/>
                      <w:szCs w:val="18"/>
                    </w:rPr>
                    <w:t xml:space="preserve">Deducible </w:t>
                  </w:r>
                </w:p>
              </w:tc>
            </w:tr>
            <w:tr w:rsidR="00ED5DA6" w:rsidRPr="00ED5DA6" w14:paraId="47AE6505" w14:textId="77777777" w:rsidTr="00ED5DA6">
              <w:trPr>
                <w:trHeight w:val="187"/>
              </w:trPr>
              <w:tc>
                <w:tcPr>
                  <w:tcW w:w="4389" w:type="dxa"/>
                  <w:tcBorders>
                    <w:top w:val="single" w:sz="4" w:space="0" w:color="auto"/>
                    <w:left w:val="single" w:sz="4" w:space="0" w:color="auto"/>
                    <w:bottom w:val="single" w:sz="4" w:space="0" w:color="auto"/>
                    <w:right w:val="single" w:sz="4" w:space="0" w:color="auto"/>
                  </w:tcBorders>
                  <w:vAlign w:val="center"/>
                </w:tcPr>
                <w:p w14:paraId="0A2A6483" w14:textId="77777777" w:rsidR="00ED5DA6" w:rsidRPr="00ED5DA6" w:rsidRDefault="00ED5DA6" w:rsidP="00ED5DA6">
                  <w:pPr>
                    <w:pStyle w:val="Sinespaciado"/>
                    <w:rPr>
                      <w:szCs w:val="18"/>
                    </w:rPr>
                  </w:pPr>
                  <w:r w:rsidRPr="00ED5DA6">
                    <w:rPr>
                      <w:szCs w:val="18"/>
                    </w:rPr>
                    <w:t>Daños Materiales</w:t>
                  </w:r>
                </w:p>
              </w:tc>
              <w:tc>
                <w:tcPr>
                  <w:tcW w:w="2585" w:type="dxa"/>
                  <w:tcBorders>
                    <w:top w:val="single" w:sz="4" w:space="0" w:color="auto"/>
                    <w:left w:val="single" w:sz="4" w:space="0" w:color="auto"/>
                    <w:bottom w:val="single" w:sz="4" w:space="0" w:color="auto"/>
                    <w:right w:val="single" w:sz="4" w:space="0" w:color="auto"/>
                  </w:tcBorders>
                  <w:vAlign w:val="center"/>
                </w:tcPr>
                <w:p w14:paraId="175EA9E5" w14:textId="77777777" w:rsidR="00ED5DA6" w:rsidRPr="00ED5DA6" w:rsidRDefault="00ED5DA6" w:rsidP="00ED5DA6">
                  <w:pPr>
                    <w:pStyle w:val="Sinespaciado"/>
                    <w:jc w:val="center"/>
                    <w:rPr>
                      <w:bCs/>
                      <w:szCs w:val="18"/>
                    </w:rPr>
                  </w:pPr>
                  <w:r w:rsidRPr="00ED5DA6">
                    <w:rPr>
                      <w:bCs/>
                      <w:szCs w:val="18"/>
                    </w:rPr>
                    <w:t>POL 1 2013 0214</w:t>
                  </w:r>
                </w:p>
              </w:tc>
              <w:tc>
                <w:tcPr>
                  <w:tcW w:w="1701" w:type="dxa"/>
                  <w:tcBorders>
                    <w:top w:val="single" w:sz="4" w:space="0" w:color="auto"/>
                    <w:left w:val="single" w:sz="4" w:space="0" w:color="auto"/>
                    <w:bottom w:val="single" w:sz="4" w:space="0" w:color="auto"/>
                    <w:right w:val="single" w:sz="4" w:space="0" w:color="auto"/>
                  </w:tcBorders>
                  <w:vAlign w:val="center"/>
                </w:tcPr>
                <w:p w14:paraId="25A8616D" w14:textId="77777777" w:rsidR="00ED5DA6" w:rsidRPr="00ED5DA6" w:rsidRDefault="00ED5DA6" w:rsidP="00ED5DA6">
                  <w:pPr>
                    <w:pStyle w:val="Sinespaciado"/>
                    <w:jc w:val="center"/>
                    <w:rPr>
                      <w:szCs w:val="18"/>
                    </w:rPr>
                  </w:pPr>
                  <w:r w:rsidRPr="00ED5DA6">
                    <w:rPr>
                      <w:szCs w:val="18"/>
                    </w:rPr>
                    <w:t>UF 5,0</w:t>
                  </w:r>
                </w:p>
              </w:tc>
            </w:tr>
            <w:tr w:rsidR="00ED5DA6" w:rsidRPr="00ED5DA6" w14:paraId="09289C9C" w14:textId="77777777" w:rsidTr="00ED5DA6">
              <w:trPr>
                <w:trHeight w:val="187"/>
              </w:trPr>
              <w:tc>
                <w:tcPr>
                  <w:tcW w:w="4389" w:type="dxa"/>
                  <w:tcBorders>
                    <w:top w:val="single" w:sz="4" w:space="0" w:color="auto"/>
                    <w:left w:val="single" w:sz="4" w:space="0" w:color="auto"/>
                    <w:bottom w:val="single" w:sz="4" w:space="0" w:color="auto"/>
                    <w:right w:val="single" w:sz="4" w:space="0" w:color="auto"/>
                  </w:tcBorders>
                  <w:vAlign w:val="center"/>
                </w:tcPr>
                <w:p w14:paraId="0866432B" w14:textId="77777777" w:rsidR="00ED5DA6" w:rsidRPr="00ED5DA6" w:rsidRDefault="00ED5DA6" w:rsidP="00ED5DA6">
                  <w:pPr>
                    <w:pStyle w:val="Sinespaciado"/>
                    <w:rPr>
                      <w:szCs w:val="18"/>
                    </w:rPr>
                  </w:pPr>
                  <w:r w:rsidRPr="00ED5DA6">
                    <w:rPr>
                      <w:szCs w:val="18"/>
                    </w:rPr>
                    <w:t>Robo, hurto o uso no autorizado</w:t>
                  </w:r>
                </w:p>
              </w:tc>
              <w:tc>
                <w:tcPr>
                  <w:tcW w:w="2585" w:type="dxa"/>
                  <w:tcBorders>
                    <w:top w:val="single" w:sz="4" w:space="0" w:color="auto"/>
                    <w:left w:val="single" w:sz="4" w:space="0" w:color="auto"/>
                    <w:bottom w:val="single" w:sz="4" w:space="0" w:color="auto"/>
                    <w:right w:val="single" w:sz="4" w:space="0" w:color="auto"/>
                  </w:tcBorders>
                  <w:vAlign w:val="center"/>
                </w:tcPr>
                <w:p w14:paraId="562B6DA2" w14:textId="77777777" w:rsidR="00ED5DA6" w:rsidRPr="00ED5DA6" w:rsidRDefault="00ED5DA6" w:rsidP="00ED5DA6">
                  <w:pPr>
                    <w:pStyle w:val="Sinespaciado"/>
                    <w:jc w:val="center"/>
                    <w:rPr>
                      <w:bCs/>
                      <w:szCs w:val="18"/>
                    </w:rPr>
                  </w:pPr>
                  <w:r w:rsidRPr="00ED5DA6">
                    <w:rPr>
                      <w:bCs/>
                      <w:szCs w:val="18"/>
                    </w:rPr>
                    <w:t>POL 1 2013 0214</w:t>
                  </w:r>
                </w:p>
              </w:tc>
              <w:tc>
                <w:tcPr>
                  <w:tcW w:w="1701" w:type="dxa"/>
                  <w:tcBorders>
                    <w:top w:val="single" w:sz="4" w:space="0" w:color="auto"/>
                    <w:left w:val="single" w:sz="4" w:space="0" w:color="auto"/>
                    <w:bottom w:val="single" w:sz="4" w:space="0" w:color="auto"/>
                    <w:right w:val="single" w:sz="4" w:space="0" w:color="auto"/>
                  </w:tcBorders>
                  <w:vAlign w:val="center"/>
                </w:tcPr>
                <w:p w14:paraId="5B19D5B6" w14:textId="77777777" w:rsidR="00ED5DA6" w:rsidRPr="00ED5DA6" w:rsidRDefault="00ED5DA6" w:rsidP="00ED5DA6">
                  <w:pPr>
                    <w:pStyle w:val="Sinespaciado"/>
                    <w:jc w:val="center"/>
                    <w:rPr>
                      <w:szCs w:val="18"/>
                    </w:rPr>
                  </w:pPr>
                  <w:r w:rsidRPr="00ED5DA6">
                    <w:rPr>
                      <w:szCs w:val="18"/>
                    </w:rPr>
                    <w:t>UF 5,0</w:t>
                  </w:r>
                </w:p>
              </w:tc>
            </w:tr>
            <w:tr w:rsidR="00ED5DA6" w:rsidRPr="00ED5DA6" w14:paraId="0544589F" w14:textId="77777777" w:rsidTr="00ED5DA6">
              <w:trPr>
                <w:trHeight w:val="187"/>
              </w:trPr>
              <w:tc>
                <w:tcPr>
                  <w:tcW w:w="4389" w:type="dxa"/>
                  <w:tcBorders>
                    <w:top w:val="single" w:sz="4" w:space="0" w:color="auto"/>
                    <w:left w:val="single" w:sz="4" w:space="0" w:color="auto"/>
                    <w:bottom w:val="single" w:sz="4" w:space="0" w:color="auto"/>
                    <w:right w:val="single" w:sz="4" w:space="0" w:color="auto"/>
                  </w:tcBorders>
                  <w:vAlign w:val="center"/>
                </w:tcPr>
                <w:p w14:paraId="760CB8F4" w14:textId="77777777" w:rsidR="00ED5DA6" w:rsidRPr="00ED5DA6" w:rsidRDefault="00ED5DA6" w:rsidP="00ED5DA6">
                  <w:pPr>
                    <w:pStyle w:val="Sinespaciado"/>
                    <w:rPr>
                      <w:szCs w:val="18"/>
                    </w:rPr>
                  </w:pPr>
                  <w:r w:rsidRPr="00ED5DA6">
                    <w:rPr>
                      <w:szCs w:val="18"/>
                    </w:rPr>
                    <w:t xml:space="preserve">Robo Accesorios  </w:t>
                  </w:r>
                </w:p>
              </w:tc>
              <w:tc>
                <w:tcPr>
                  <w:tcW w:w="2585" w:type="dxa"/>
                  <w:tcBorders>
                    <w:top w:val="single" w:sz="4" w:space="0" w:color="auto"/>
                    <w:left w:val="single" w:sz="4" w:space="0" w:color="auto"/>
                    <w:bottom w:val="single" w:sz="4" w:space="0" w:color="auto"/>
                    <w:right w:val="single" w:sz="4" w:space="0" w:color="auto"/>
                  </w:tcBorders>
                  <w:vAlign w:val="center"/>
                </w:tcPr>
                <w:p w14:paraId="61204FE4" w14:textId="77777777" w:rsidR="00ED5DA6" w:rsidRPr="00ED5DA6" w:rsidRDefault="00ED5DA6" w:rsidP="00ED5DA6">
                  <w:pPr>
                    <w:pStyle w:val="Sinespaciado"/>
                    <w:jc w:val="center"/>
                    <w:rPr>
                      <w:bCs/>
                      <w:szCs w:val="18"/>
                    </w:rPr>
                  </w:pPr>
                  <w:r w:rsidRPr="00ED5DA6">
                    <w:rPr>
                      <w:bCs/>
                      <w:szCs w:val="18"/>
                    </w:rPr>
                    <w:t>CAD 1 2013 0335</w:t>
                  </w:r>
                </w:p>
              </w:tc>
              <w:tc>
                <w:tcPr>
                  <w:tcW w:w="1701" w:type="dxa"/>
                  <w:tcBorders>
                    <w:top w:val="single" w:sz="4" w:space="0" w:color="auto"/>
                    <w:left w:val="single" w:sz="4" w:space="0" w:color="auto"/>
                    <w:bottom w:val="single" w:sz="4" w:space="0" w:color="auto"/>
                    <w:right w:val="single" w:sz="4" w:space="0" w:color="auto"/>
                  </w:tcBorders>
                  <w:vAlign w:val="center"/>
                </w:tcPr>
                <w:p w14:paraId="2FA5C35B" w14:textId="77777777" w:rsidR="00ED5DA6" w:rsidRPr="00ED5DA6" w:rsidRDefault="00ED5DA6" w:rsidP="00ED5DA6">
                  <w:pPr>
                    <w:pStyle w:val="Sinespaciado"/>
                    <w:jc w:val="center"/>
                    <w:rPr>
                      <w:szCs w:val="18"/>
                    </w:rPr>
                  </w:pPr>
                  <w:r w:rsidRPr="00ED5DA6">
                    <w:rPr>
                      <w:szCs w:val="18"/>
                    </w:rPr>
                    <w:t>UF 2,5</w:t>
                  </w:r>
                </w:p>
              </w:tc>
            </w:tr>
            <w:tr w:rsidR="00ED5DA6" w:rsidRPr="00ED5DA6" w14:paraId="0C3357B9"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2A088815" w14:textId="77777777" w:rsidR="00ED5DA6" w:rsidRPr="00ED5DA6" w:rsidRDefault="00ED5DA6" w:rsidP="00ED5DA6">
                  <w:pPr>
                    <w:pStyle w:val="Sinespaciado"/>
                    <w:rPr>
                      <w:szCs w:val="18"/>
                    </w:rPr>
                  </w:pPr>
                  <w:r w:rsidRPr="00ED5DA6">
                    <w:rPr>
                      <w:szCs w:val="18"/>
                    </w:rPr>
                    <w:t xml:space="preserve">Huelga y Terrorismo                       </w:t>
                  </w:r>
                </w:p>
              </w:tc>
              <w:tc>
                <w:tcPr>
                  <w:tcW w:w="2585" w:type="dxa"/>
                  <w:tcBorders>
                    <w:top w:val="single" w:sz="4" w:space="0" w:color="auto"/>
                    <w:left w:val="single" w:sz="4" w:space="0" w:color="auto"/>
                    <w:bottom w:val="single" w:sz="4" w:space="0" w:color="auto"/>
                    <w:right w:val="single" w:sz="4" w:space="0" w:color="auto"/>
                  </w:tcBorders>
                  <w:vAlign w:val="center"/>
                </w:tcPr>
                <w:p w14:paraId="24594993" w14:textId="77777777" w:rsidR="00ED5DA6" w:rsidRPr="00ED5DA6" w:rsidRDefault="00ED5DA6" w:rsidP="00ED5DA6">
                  <w:pPr>
                    <w:pStyle w:val="Sinespaciado"/>
                    <w:jc w:val="center"/>
                    <w:rPr>
                      <w:szCs w:val="18"/>
                    </w:rPr>
                  </w:pPr>
                  <w:r w:rsidRPr="00ED5DA6">
                    <w:rPr>
                      <w:szCs w:val="18"/>
                    </w:rPr>
                    <w:t>CAD 1 2013 0336</w:t>
                  </w:r>
                </w:p>
              </w:tc>
              <w:tc>
                <w:tcPr>
                  <w:tcW w:w="1701" w:type="dxa"/>
                  <w:tcBorders>
                    <w:top w:val="single" w:sz="4" w:space="0" w:color="auto"/>
                    <w:left w:val="single" w:sz="4" w:space="0" w:color="auto"/>
                    <w:bottom w:val="single" w:sz="4" w:space="0" w:color="auto"/>
                    <w:right w:val="single" w:sz="4" w:space="0" w:color="auto"/>
                  </w:tcBorders>
                  <w:vAlign w:val="center"/>
                </w:tcPr>
                <w:p w14:paraId="10684BDF" w14:textId="77777777" w:rsidR="00ED5DA6" w:rsidRPr="00ED5DA6" w:rsidRDefault="00ED5DA6" w:rsidP="00ED5DA6">
                  <w:pPr>
                    <w:pStyle w:val="Sinespaciado"/>
                    <w:jc w:val="center"/>
                    <w:rPr>
                      <w:szCs w:val="18"/>
                    </w:rPr>
                  </w:pPr>
                  <w:r w:rsidRPr="00ED5DA6">
                    <w:rPr>
                      <w:szCs w:val="18"/>
                    </w:rPr>
                    <w:t>UF 5,0</w:t>
                  </w:r>
                </w:p>
              </w:tc>
            </w:tr>
            <w:tr w:rsidR="00ED5DA6" w:rsidRPr="00ED5DA6" w14:paraId="68A02555"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28B9000B" w14:textId="77777777" w:rsidR="00ED5DA6" w:rsidRPr="00ED5DA6" w:rsidRDefault="00ED5DA6" w:rsidP="00ED5DA6">
                  <w:pPr>
                    <w:pStyle w:val="Sinespaciado"/>
                    <w:rPr>
                      <w:szCs w:val="18"/>
                    </w:rPr>
                  </w:pPr>
                  <w:r w:rsidRPr="00ED5DA6">
                    <w:rPr>
                      <w:szCs w:val="18"/>
                    </w:rPr>
                    <w:t xml:space="preserve">Actos Maliciosos                          </w:t>
                  </w:r>
                </w:p>
              </w:tc>
              <w:tc>
                <w:tcPr>
                  <w:tcW w:w="2585" w:type="dxa"/>
                  <w:tcBorders>
                    <w:top w:val="single" w:sz="4" w:space="0" w:color="auto"/>
                    <w:left w:val="single" w:sz="4" w:space="0" w:color="auto"/>
                    <w:bottom w:val="single" w:sz="4" w:space="0" w:color="auto"/>
                    <w:right w:val="single" w:sz="4" w:space="0" w:color="auto"/>
                  </w:tcBorders>
                  <w:vAlign w:val="center"/>
                </w:tcPr>
                <w:p w14:paraId="5C436370" w14:textId="77777777" w:rsidR="00ED5DA6" w:rsidRPr="00ED5DA6" w:rsidRDefault="00ED5DA6" w:rsidP="00ED5DA6">
                  <w:pPr>
                    <w:pStyle w:val="Sinespaciado"/>
                    <w:jc w:val="center"/>
                    <w:rPr>
                      <w:szCs w:val="18"/>
                    </w:rPr>
                  </w:pPr>
                  <w:r w:rsidRPr="00ED5DA6">
                    <w:rPr>
                      <w:szCs w:val="18"/>
                    </w:rPr>
                    <w:t>CAD 1 2013 0337</w:t>
                  </w:r>
                </w:p>
              </w:tc>
              <w:tc>
                <w:tcPr>
                  <w:tcW w:w="1701" w:type="dxa"/>
                  <w:tcBorders>
                    <w:top w:val="single" w:sz="4" w:space="0" w:color="auto"/>
                    <w:left w:val="single" w:sz="4" w:space="0" w:color="auto"/>
                    <w:bottom w:val="single" w:sz="4" w:space="0" w:color="auto"/>
                    <w:right w:val="single" w:sz="4" w:space="0" w:color="auto"/>
                  </w:tcBorders>
                  <w:vAlign w:val="center"/>
                </w:tcPr>
                <w:p w14:paraId="204A976E" w14:textId="77777777" w:rsidR="00ED5DA6" w:rsidRPr="00ED5DA6" w:rsidRDefault="00ED5DA6" w:rsidP="00ED5DA6">
                  <w:pPr>
                    <w:pStyle w:val="Sinespaciado"/>
                    <w:jc w:val="center"/>
                    <w:rPr>
                      <w:szCs w:val="18"/>
                    </w:rPr>
                  </w:pPr>
                  <w:r w:rsidRPr="00ED5DA6">
                    <w:rPr>
                      <w:szCs w:val="18"/>
                    </w:rPr>
                    <w:t>UF 5,0</w:t>
                  </w:r>
                </w:p>
              </w:tc>
            </w:tr>
            <w:tr w:rsidR="00ED5DA6" w:rsidRPr="00ED5DA6" w14:paraId="40BDE99B"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62C52DEE" w14:textId="77777777" w:rsidR="00ED5DA6" w:rsidRPr="00ED5DA6" w:rsidRDefault="00ED5DA6" w:rsidP="00ED5DA6">
                  <w:pPr>
                    <w:pStyle w:val="Sinespaciado"/>
                    <w:rPr>
                      <w:szCs w:val="18"/>
                    </w:rPr>
                  </w:pPr>
                  <w:r w:rsidRPr="00ED5DA6">
                    <w:rPr>
                      <w:szCs w:val="18"/>
                    </w:rPr>
                    <w:t>Granizo</w:t>
                  </w:r>
                </w:p>
              </w:tc>
              <w:tc>
                <w:tcPr>
                  <w:tcW w:w="2585" w:type="dxa"/>
                  <w:tcBorders>
                    <w:top w:val="single" w:sz="4" w:space="0" w:color="auto"/>
                    <w:left w:val="single" w:sz="4" w:space="0" w:color="auto"/>
                    <w:bottom w:val="single" w:sz="4" w:space="0" w:color="auto"/>
                    <w:right w:val="single" w:sz="4" w:space="0" w:color="auto"/>
                  </w:tcBorders>
                  <w:vAlign w:val="center"/>
                </w:tcPr>
                <w:p w14:paraId="417FED8F" w14:textId="77777777" w:rsidR="00ED5DA6" w:rsidRPr="00ED5DA6" w:rsidRDefault="00ED5DA6" w:rsidP="00ED5DA6">
                  <w:pPr>
                    <w:pStyle w:val="Sinespaciado"/>
                    <w:jc w:val="center"/>
                    <w:rPr>
                      <w:szCs w:val="18"/>
                    </w:rPr>
                  </w:pPr>
                  <w:r w:rsidRPr="00ED5DA6">
                    <w:rPr>
                      <w:szCs w:val="18"/>
                    </w:rPr>
                    <w:t xml:space="preserve">CAD 1 2013 0339  </w:t>
                  </w:r>
                </w:p>
              </w:tc>
              <w:tc>
                <w:tcPr>
                  <w:tcW w:w="1701" w:type="dxa"/>
                  <w:tcBorders>
                    <w:top w:val="single" w:sz="4" w:space="0" w:color="auto"/>
                    <w:left w:val="single" w:sz="4" w:space="0" w:color="auto"/>
                    <w:bottom w:val="single" w:sz="4" w:space="0" w:color="auto"/>
                    <w:right w:val="single" w:sz="4" w:space="0" w:color="auto"/>
                  </w:tcBorders>
                  <w:vAlign w:val="center"/>
                </w:tcPr>
                <w:p w14:paraId="63C96894" w14:textId="77777777" w:rsidR="00ED5DA6" w:rsidRPr="00ED5DA6" w:rsidRDefault="00ED5DA6" w:rsidP="00ED5DA6">
                  <w:pPr>
                    <w:pStyle w:val="Sinespaciado"/>
                    <w:jc w:val="center"/>
                    <w:rPr>
                      <w:szCs w:val="18"/>
                    </w:rPr>
                  </w:pPr>
                  <w:r w:rsidRPr="00ED5DA6">
                    <w:rPr>
                      <w:szCs w:val="18"/>
                    </w:rPr>
                    <w:t>UF 5,0</w:t>
                  </w:r>
                </w:p>
              </w:tc>
            </w:tr>
            <w:tr w:rsidR="00ED5DA6" w:rsidRPr="00ED5DA6" w14:paraId="1EB61649"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50B7B21B" w14:textId="77777777" w:rsidR="00ED5DA6" w:rsidRPr="00ED5DA6" w:rsidRDefault="00ED5DA6" w:rsidP="00ED5DA6">
                  <w:pPr>
                    <w:pStyle w:val="Sinespaciado"/>
                    <w:rPr>
                      <w:szCs w:val="18"/>
                    </w:rPr>
                  </w:pPr>
                  <w:r w:rsidRPr="00ED5DA6">
                    <w:rPr>
                      <w:szCs w:val="18"/>
                    </w:rPr>
                    <w:t xml:space="preserve">Riesgos de la Naturaleza             </w:t>
                  </w:r>
                </w:p>
              </w:tc>
              <w:tc>
                <w:tcPr>
                  <w:tcW w:w="2585" w:type="dxa"/>
                  <w:tcBorders>
                    <w:top w:val="single" w:sz="4" w:space="0" w:color="auto"/>
                    <w:left w:val="single" w:sz="4" w:space="0" w:color="auto"/>
                    <w:bottom w:val="single" w:sz="4" w:space="0" w:color="auto"/>
                    <w:right w:val="single" w:sz="4" w:space="0" w:color="auto"/>
                  </w:tcBorders>
                  <w:vAlign w:val="center"/>
                </w:tcPr>
                <w:p w14:paraId="323884A2" w14:textId="77777777" w:rsidR="00ED5DA6" w:rsidRPr="00ED5DA6" w:rsidRDefault="00ED5DA6" w:rsidP="00ED5DA6">
                  <w:pPr>
                    <w:pStyle w:val="Sinespaciado"/>
                    <w:jc w:val="center"/>
                    <w:rPr>
                      <w:szCs w:val="18"/>
                    </w:rPr>
                  </w:pPr>
                  <w:r w:rsidRPr="00ED5DA6">
                    <w:rPr>
                      <w:szCs w:val="18"/>
                    </w:rPr>
                    <w:t>CAD 1 2013 0338</w:t>
                  </w:r>
                </w:p>
              </w:tc>
              <w:tc>
                <w:tcPr>
                  <w:tcW w:w="1701" w:type="dxa"/>
                  <w:tcBorders>
                    <w:top w:val="single" w:sz="4" w:space="0" w:color="auto"/>
                    <w:left w:val="single" w:sz="4" w:space="0" w:color="auto"/>
                    <w:bottom w:val="single" w:sz="4" w:space="0" w:color="auto"/>
                    <w:right w:val="single" w:sz="4" w:space="0" w:color="auto"/>
                  </w:tcBorders>
                  <w:vAlign w:val="center"/>
                </w:tcPr>
                <w:p w14:paraId="3D4517FD" w14:textId="77777777" w:rsidR="00ED5DA6" w:rsidRPr="00ED5DA6" w:rsidRDefault="00ED5DA6" w:rsidP="00ED5DA6">
                  <w:pPr>
                    <w:pStyle w:val="Sinespaciado"/>
                    <w:jc w:val="center"/>
                    <w:rPr>
                      <w:szCs w:val="18"/>
                    </w:rPr>
                  </w:pPr>
                  <w:r w:rsidRPr="00ED5DA6">
                    <w:rPr>
                      <w:szCs w:val="18"/>
                    </w:rPr>
                    <w:t>UF 5,0</w:t>
                  </w:r>
                </w:p>
              </w:tc>
            </w:tr>
            <w:tr w:rsidR="00ED5DA6" w:rsidRPr="00ED5DA6" w14:paraId="446398D4"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4A81AC09" w14:textId="77777777" w:rsidR="00ED5DA6" w:rsidRPr="00ED5DA6" w:rsidRDefault="00ED5DA6" w:rsidP="00ED5DA6">
                  <w:pPr>
                    <w:pStyle w:val="Sinespaciado"/>
                    <w:rPr>
                      <w:szCs w:val="18"/>
                    </w:rPr>
                  </w:pPr>
                  <w:r w:rsidRPr="00ED5DA6">
                    <w:rPr>
                      <w:szCs w:val="18"/>
                    </w:rPr>
                    <w:t>Sismo</w:t>
                  </w:r>
                </w:p>
              </w:tc>
              <w:tc>
                <w:tcPr>
                  <w:tcW w:w="2585" w:type="dxa"/>
                  <w:tcBorders>
                    <w:top w:val="single" w:sz="4" w:space="0" w:color="auto"/>
                    <w:left w:val="single" w:sz="4" w:space="0" w:color="auto"/>
                    <w:bottom w:val="single" w:sz="4" w:space="0" w:color="auto"/>
                    <w:right w:val="single" w:sz="4" w:space="0" w:color="auto"/>
                  </w:tcBorders>
                  <w:vAlign w:val="center"/>
                </w:tcPr>
                <w:p w14:paraId="6BB1B3FA" w14:textId="77777777" w:rsidR="00ED5DA6" w:rsidRPr="00ED5DA6" w:rsidRDefault="00ED5DA6" w:rsidP="00ED5DA6">
                  <w:pPr>
                    <w:pStyle w:val="Sinespaciado"/>
                    <w:jc w:val="center"/>
                    <w:rPr>
                      <w:szCs w:val="18"/>
                    </w:rPr>
                  </w:pPr>
                  <w:r w:rsidRPr="00ED5DA6">
                    <w:rPr>
                      <w:szCs w:val="18"/>
                    </w:rPr>
                    <w:t>CAD 1 2013 0340</w:t>
                  </w:r>
                </w:p>
              </w:tc>
              <w:tc>
                <w:tcPr>
                  <w:tcW w:w="1701" w:type="dxa"/>
                  <w:tcBorders>
                    <w:top w:val="single" w:sz="4" w:space="0" w:color="auto"/>
                    <w:left w:val="single" w:sz="4" w:space="0" w:color="auto"/>
                    <w:bottom w:val="single" w:sz="4" w:space="0" w:color="auto"/>
                    <w:right w:val="single" w:sz="4" w:space="0" w:color="auto"/>
                  </w:tcBorders>
                  <w:vAlign w:val="center"/>
                </w:tcPr>
                <w:p w14:paraId="1B526E71" w14:textId="77777777" w:rsidR="00ED5DA6" w:rsidRPr="00ED5DA6" w:rsidRDefault="00ED5DA6" w:rsidP="00ED5DA6">
                  <w:pPr>
                    <w:pStyle w:val="Sinespaciado"/>
                    <w:jc w:val="center"/>
                    <w:rPr>
                      <w:szCs w:val="18"/>
                    </w:rPr>
                  </w:pPr>
                  <w:r w:rsidRPr="00ED5DA6">
                    <w:rPr>
                      <w:szCs w:val="18"/>
                    </w:rPr>
                    <w:t>UF 5,0</w:t>
                  </w:r>
                </w:p>
              </w:tc>
            </w:tr>
          </w:tbl>
          <w:p w14:paraId="3BEAC433" w14:textId="77777777" w:rsidR="00ED5DA6" w:rsidRPr="00ED5DA6" w:rsidRDefault="00ED5DA6" w:rsidP="00ED5DA6">
            <w:pPr>
              <w:rPr>
                <w:rFonts w:ascii="Verdana" w:hAnsi="Verdana"/>
                <w:b/>
                <w:sz w:val="18"/>
                <w:szCs w:val="18"/>
              </w:rPr>
            </w:pPr>
          </w:p>
        </w:tc>
      </w:tr>
    </w:tbl>
    <w:p w14:paraId="13BEEF0D" w14:textId="77777777" w:rsidR="00ED5DA6" w:rsidRPr="00ED5DA6" w:rsidRDefault="00ED5DA6">
      <w:pPr>
        <w:rPr>
          <w:sz w:val="18"/>
        </w:rPr>
      </w:pPr>
    </w:p>
    <w:tbl>
      <w:tblPr>
        <w:tblStyle w:val="Tablaconcuadrcula"/>
        <w:tblW w:w="10348" w:type="dxa"/>
        <w:tblInd w:w="-5" w:type="dxa"/>
        <w:tblLook w:val="04A0" w:firstRow="1" w:lastRow="0" w:firstColumn="1" w:lastColumn="0" w:noHBand="0" w:noVBand="1"/>
      </w:tblPr>
      <w:tblGrid>
        <w:gridCol w:w="10348"/>
      </w:tblGrid>
      <w:tr w:rsidR="00ED5DA6" w:rsidRPr="00ED5DA6" w14:paraId="65EE599C" w14:textId="77777777" w:rsidTr="00194FFF">
        <w:trPr>
          <w:trHeight w:val="377"/>
        </w:trPr>
        <w:tc>
          <w:tcPr>
            <w:tcW w:w="10348" w:type="dxa"/>
            <w:shd w:val="pct25" w:color="auto" w:fill="auto"/>
            <w:vAlign w:val="center"/>
          </w:tcPr>
          <w:p w14:paraId="1EE58364" w14:textId="6FADDDFD" w:rsidR="00ED5DA6" w:rsidRPr="00ED5DA6" w:rsidRDefault="00ED5DA6" w:rsidP="00ED5DA6">
            <w:pPr>
              <w:rPr>
                <w:rFonts w:ascii="Verdana" w:hAnsi="Verdana"/>
                <w:b/>
                <w:sz w:val="18"/>
                <w:szCs w:val="18"/>
              </w:rPr>
            </w:pPr>
            <w:r w:rsidRPr="00ED5DA6">
              <w:rPr>
                <w:rFonts w:ascii="Verdana" w:hAnsi="Verdana"/>
                <w:b/>
                <w:sz w:val="18"/>
                <w:szCs w:val="18"/>
              </w:rPr>
              <w:t xml:space="preserve">(Aplica para opción Deducible UF </w:t>
            </w:r>
            <w:proofErr w:type="gramStart"/>
            <w:r w:rsidRPr="00ED5DA6">
              <w:rPr>
                <w:rFonts w:ascii="Verdana" w:hAnsi="Verdana"/>
                <w:b/>
                <w:sz w:val="18"/>
                <w:szCs w:val="18"/>
              </w:rPr>
              <w:t>10 )</w:t>
            </w:r>
            <w:proofErr w:type="gramEnd"/>
            <w:r w:rsidRPr="00ED5DA6">
              <w:rPr>
                <w:rFonts w:ascii="Verdana" w:hAnsi="Verdana"/>
                <w:b/>
                <w:sz w:val="18"/>
                <w:szCs w:val="18"/>
              </w:rPr>
              <w:t xml:space="preserve"> </w:t>
            </w:r>
          </w:p>
        </w:tc>
      </w:tr>
      <w:tr w:rsidR="00ED5DA6" w:rsidRPr="00ED5DA6" w14:paraId="311BBF45" w14:textId="77777777" w:rsidTr="00ED5DA6">
        <w:tc>
          <w:tcPr>
            <w:tcW w:w="10348" w:type="dxa"/>
            <w:vAlign w:val="center"/>
          </w:tcPr>
          <w:p w14:paraId="03F09E0D" w14:textId="77777777" w:rsidR="00ED5DA6" w:rsidRPr="00ED5DA6" w:rsidRDefault="00ED5DA6" w:rsidP="00ED5DA6">
            <w:pPr>
              <w:rPr>
                <w:rFonts w:ascii="Verdana" w:hAnsi="Verdana"/>
                <w:sz w:val="18"/>
                <w:szCs w:val="18"/>
              </w:rPr>
            </w:pPr>
            <w:r w:rsidRPr="00ED5DA6">
              <w:rPr>
                <w:rFonts w:ascii="Verdana" w:hAnsi="Verdana"/>
                <w:sz w:val="18"/>
                <w:szCs w:val="18"/>
              </w:rPr>
              <w:t>Rigen los siguientes deducibles obligatorios, aplicables en toda y cada pérdida:</w:t>
            </w:r>
          </w:p>
          <w:tbl>
            <w:tblPr>
              <w:tblW w:w="8675"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89"/>
              <w:gridCol w:w="2585"/>
              <w:gridCol w:w="1701"/>
            </w:tblGrid>
            <w:tr w:rsidR="00ED5DA6" w:rsidRPr="00ED5DA6" w14:paraId="213A633C"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tcPr>
                <w:p w14:paraId="40EC0D2C" w14:textId="77777777" w:rsidR="00ED5DA6" w:rsidRPr="00ED5DA6" w:rsidRDefault="00ED5DA6" w:rsidP="00ED5DA6">
                  <w:pPr>
                    <w:rPr>
                      <w:rFonts w:ascii="Verdana" w:hAnsi="Verdana"/>
                      <w:b/>
                      <w:sz w:val="18"/>
                      <w:szCs w:val="18"/>
                    </w:rPr>
                  </w:pPr>
                  <w:r w:rsidRPr="00ED5DA6">
                    <w:rPr>
                      <w:rFonts w:ascii="Verdana" w:hAnsi="Verdana"/>
                      <w:b/>
                      <w:sz w:val="18"/>
                      <w:szCs w:val="18"/>
                    </w:rPr>
                    <w:t>Cobertura</w:t>
                  </w:r>
                </w:p>
              </w:tc>
              <w:tc>
                <w:tcPr>
                  <w:tcW w:w="2585" w:type="dxa"/>
                  <w:tcBorders>
                    <w:top w:val="single" w:sz="4" w:space="0" w:color="auto"/>
                    <w:left w:val="single" w:sz="4" w:space="0" w:color="auto"/>
                    <w:bottom w:val="single" w:sz="4" w:space="0" w:color="auto"/>
                    <w:right w:val="single" w:sz="4" w:space="0" w:color="auto"/>
                  </w:tcBorders>
                </w:tcPr>
                <w:p w14:paraId="3AC23085" w14:textId="77777777" w:rsidR="00ED5DA6" w:rsidRPr="00ED5DA6" w:rsidRDefault="00ED5DA6" w:rsidP="00ED5DA6">
                  <w:pPr>
                    <w:rPr>
                      <w:rFonts w:ascii="Verdana" w:hAnsi="Verdana"/>
                      <w:b/>
                      <w:sz w:val="18"/>
                      <w:szCs w:val="18"/>
                    </w:rPr>
                  </w:pPr>
                  <w:r w:rsidRPr="00ED5DA6">
                    <w:rPr>
                      <w:rFonts w:ascii="Verdana" w:hAnsi="Verdana"/>
                      <w:b/>
                      <w:sz w:val="18"/>
                      <w:szCs w:val="18"/>
                    </w:rPr>
                    <w:t>Código Registro S.V.S.</w:t>
                  </w:r>
                </w:p>
              </w:tc>
              <w:tc>
                <w:tcPr>
                  <w:tcW w:w="1701" w:type="dxa"/>
                  <w:tcBorders>
                    <w:top w:val="single" w:sz="4" w:space="0" w:color="auto"/>
                    <w:left w:val="single" w:sz="4" w:space="0" w:color="auto"/>
                    <w:bottom w:val="single" w:sz="4" w:space="0" w:color="auto"/>
                    <w:right w:val="single" w:sz="4" w:space="0" w:color="auto"/>
                  </w:tcBorders>
                </w:tcPr>
                <w:p w14:paraId="46CC287F" w14:textId="77777777" w:rsidR="00ED5DA6" w:rsidRPr="00ED5DA6" w:rsidRDefault="00ED5DA6" w:rsidP="00ED5DA6">
                  <w:pPr>
                    <w:rPr>
                      <w:rFonts w:ascii="Verdana" w:hAnsi="Verdana"/>
                      <w:b/>
                      <w:sz w:val="18"/>
                      <w:szCs w:val="18"/>
                    </w:rPr>
                  </w:pPr>
                  <w:r w:rsidRPr="00ED5DA6">
                    <w:rPr>
                      <w:rFonts w:ascii="Verdana" w:hAnsi="Verdana"/>
                      <w:b/>
                      <w:sz w:val="18"/>
                      <w:szCs w:val="18"/>
                    </w:rPr>
                    <w:t xml:space="preserve">Deducible </w:t>
                  </w:r>
                </w:p>
              </w:tc>
            </w:tr>
            <w:tr w:rsidR="00ED5DA6" w:rsidRPr="00ED5DA6" w14:paraId="195CB298" w14:textId="77777777" w:rsidTr="00ED5DA6">
              <w:trPr>
                <w:trHeight w:val="187"/>
              </w:trPr>
              <w:tc>
                <w:tcPr>
                  <w:tcW w:w="4389" w:type="dxa"/>
                  <w:tcBorders>
                    <w:top w:val="single" w:sz="4" w:space="0" w:color="auto"/>
                    <w:left w:val="single" w:sz="4" w:space="0" w:color="auto"/>
                    <w:bottom w:val="single" w:sz="4" w:space="0" w:color="auto"/>
                    <w:right w:val="single" w:sz="4" w:space="0" w:color="auto"/>
                  </w:tcBorders>
                  <w:vAlign w:val="center"/>
                </w:tcPr>
                <w:p w14:paraId="57FDB921" w14:textId="77777777" w:rsidR="00ED5DA6" w:rsidRPr="00ED5DA6" w:rsidRDefault="00ED5DA6" w:rsidP="00ED5DA6">
                  <w:pPr>
                    <w:pStyle w:val="Sinespaciado"/>
                    <w:rPr>
                      <w:szCs w:val="18"/>
                    </w:rPr>
                  </w:pPr>
                  <w:r w:rsidRPr="00ED5DA6">
                    <w:rPr>
                      <w:szCs w:val="18"/>
                    </w:rPr>
                    <w:t>Daños Materiales</w:t>
                  </w:r>
                </w:p>
              </w:tc>
              <w:tc>
                <w:tcPr>
                  <w:tcW w:w="2585" w:type="dxa"/>
                  <w:tcBorders>
                    <w:top w:val="single" w:sz="4" w:space="0" w:color="auto"/>
                    <w:left w:val="single" w:sz="4" w:space="0" w:color="auto"/>
                    <w:bottom w:val="single" w:sz="4" w:space="0" w:color="auto"/>
                    <w:right w:val="single" w:sz="4" w:space="0" w:color="auto"/>
                  </w:tcBorders>
                  <w:vAlign w:val="center"/>
                </w:tcPr>
                <w:p w14:paraId="3BB41A01" w14:textId="77777777" w:rsidR="00ED5DA6" w:rsidRPr="00ED5DA6" w:rsidRDefault="00ED5DA6" w:rsidP="00ED5DA6">
                  <w:pPr>
                    <w:pStyle w:val="Sinespaciado"/>
                    <w:jc w:val="center"/>
                    <w:rPr>
                      <w:bCs/>
                      <w:szCs w:val="18"/>
                    </w:rPr>
                  </w:pPr>
                  <w:r w:rsidRPr="00ED5DA6">
                    <w:rPr>
                      <w:bCs/>
                      <w:szCs w:val="18"/>
                    </w:rPr>
                    <w:t>POL 1 2013 0214</w:t>
                  </w:r>
                </w:p>
              </w:tc>
              <w:tc>
                <w:tcPr>
                  <w:tcW w:w="1701" w:type="dxa"/>
                  <w:tcBorders>
                    <w:top w:val="single" w:sz="4" w:space="0" w:color="auto"/>
                    <w:left w:val="single" w:sz="4" w:space="0" w:color="auto"/>
                    <w:bottom w:val="single" w:sz="4" w:space="0" w:color="auto"/>
                    <w:right w:val="single" w:sz="4" w:space="0" w:color="auto"/>
                  </w:tcBorders>
                  <w:vAlign w:val="center"/>
                </w:tcPr>
                <w:p w14:paraId="07566B3D" w14:textId="77777777" w:rsidR="00ED5DA6" w:rsidRPr="00ED5DA6" w:rsidRDefault="00ED5DA6" w:rsidP="00ED5DA6">
                  <w:pPr>
                    <w:pStyle w:val="Sinespaciado"/>
                    <w:jc w:val="center"/>
                    <w:rPr>
                      <w:szCs w:val="18"/>
                    </w:rPr>
                  </w:pPr>
                  <w:r w:rsidRPr="00ED5DA6">
                    <w:rPr>
                      <w:szCs w:val="18"/>
                    </w:rPr>
                    <w:t>UF 10,0</w:t>
                  </w:r>
                </w:p>
              </w:tc>
            </w:tr>
            <w:tr w:rsidR="00ED5DA6" w:rsidRPr="00ED5DA6" w14:paraId="2A7390D9"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143C23E0" w14:textId="77777777" w:rsidR="00ED5DA6" w:rsidRPr="00ED5DA6" w:rsidRDefault="00ED5DA6" w:rsidP="00ED5DA6">
                  <w:pPr>
                    <w:pStyle w:val="Sinespaciado"/>
                    <w:rPr>
                      <w:szCs w:val="18"/>
                    </w:rPr>
                  </w:pPr>
                  <w:r w:rsidRPr="00ED5DA6">
                    <w:rPr>
                      <w:szCs w:val="18"/>
                    </w:rPr>
                    <w:t>Robo, hurto o uso no autorizado</w:t>
                  </w:r>
                </w:p>
              </w:tc>
              <w:tc>
                <w:tcPr>
                  <w:tcW w:w="2585" w:type="dxa"/>
                  <w:tcBorders>
                    <w:top w:val="single" w:sz="4" w:space="0" w:color="auto"/>
                    <w:left w:val="single" w:sz="4" w:space="0" w:color="auto"/>
                    <w:bottom w:val="single" w:sz="4" w:space="0" w:color="auto"/>
                    <w:right w:val="single" w:sz="4" w:space="0" w:color="auto"/>
                  </w:tcBorders>
                  <w:vAlign w:val="center"/>
                </w:tcPr>
                <w:p w14:paraId="6238F3C2" w14:textId="77777777" w:rsidR="00ED5DA6" w:rsidRPr="00ED5DA6" w:rsidRDefault="00ED5DA6" w:rsidP="00ED5DA6">
                  <w:pPr>
                    <w:pStyle w:val="Sinespaciado"/>
                    <w:jc w:val="center"/>
                    <w:rPr>
                      <w:bCs/>
                      <w:szCs w:val="18"/>
                    </w:rPr>
                  </w:pPr>
                  <w:r w:rsidRPr="00ED5DA6">
                    <w:rPr>
                      <w:bCs/>
                      <w:szCs w:val="18"/>
                    </w:rPr>
                    <w:t>POL 1 2013 0214</w:t>
                  </w:r>
                </w:p>
              </w:tc>
              <w:tc>
                <w:tcPr>
                  <w:tcW w:w="1701" w:type="dxa"/>
                  <w:tcBorders>
                    <w:top w:val="single" w:sz="4" w:space="0" w:color="auto"/>
                    <w:left w:val="single" w:sz="4" w:space="0" w:color="auto"/>
                    <w:bottom w:val="single" w:sz="4" w:space="0" w:color="auto"/>
                    <w:right w:val="single" w:sz="4" w:space="0" w:color="auto"/>
                  </w:tcBorders>
                  <w:vAlign w:val="center"/>
                </w:tcPr>
                <w:p w14:paraId="3DEC39D6" w14:textId="77777777" w:rsidR="00ED5DA6" w:rsidRPr="00ED5DA6" w:rsidRDefault="00ED5DA6" w:rsidP="00ED5DA6">
                  <w:pPr>
                    <w:pStyle w:val="Sinespaciado"/>
                    <w:jc w:val="center"/>
                    <w:rPr>
                      <w:szCs w:val="18"/>
                    </w:rPr>
                  </w:pPr>
                  <w:r w:rsidRPr="00ED5DA6">
                    <w:rPr>
                      <w:szCs w:val="18"/>
                    </w:rPr>
                    <w:t>UF 10,0</w:t>
                  </w:r>
                </w:p>
              </w:tc>
            </w:tr>
            <w:tr w:rsidR="00ED5DA6" w:rsidRPr="00ED5DA6" w14:paraId="3385AFDB" w14:textId="77777777" w:rsidTr="00ED5DA6">
              <w:trPr>
                <w:trHeight w:val="187"/>
              </w:trPr>
              <w:tc>
                <w:tcPr>
                  <w:tcW w:w="4389" w:type="dxa"/>
                  <w:tcBorders>
                    <w:top w:val="single" w:sz="4" w:space="0" w:color="auto"/>
                    <w:left w:val="single" w:sz="4" w:space="0" w:color="auto"/>
                    <w:bottom w:val="single" w:sz="4" w:space="0" w:color="auto"/>
                    <w:right w:val="single" w:sz="4" w:space="0" w:color="auto"/>
                  </w:tcBorders>
                  <w:vAlign w:val="center"/>
                </w:tcPr>
                <w:p w14:paraId="2E88A0F6" w14:textId="77777777" w:rsidR="00ED5DA6" w:rsidRPr="00ED5DA6" w:rsidRDefault="00ED5DA6" w:rsidP="00ED5DA6">
                  <w:pPr>
                    <w:pStyle w:val="Sinespaciado"/>
                    <w:rPr>
                      <w:szCs w:val="18"/>
                    </w:rPr>
                  </w:pPr>
                  <w:r w:rsidRPr="00ED5DA6">
                    <w:rPr>
                      <w:szCs w:val="18"/>
                    </w:rPr>
                    <w:t xml:space="preserve">Robo Accesorios </w:t>
                  </w:r>
                </w:p>
              </w:tc>
              <w:tc>
                <w:tcPr>
                  <w:tcW w:w="2585" w:type="dxa"/>
                  <w:tcBorders>
                    <w:top w:val="single" w:sz="4" w:space="0" w:color="auto"/>
                    <w:left w:val="single" w:sz="4" w:space="0" w:color="auto"/>
                    <w:bottom w:val="single" w:sz="4" w:space="0" w:color="auto"/>
                    <w:right w:val="single" w:sz="4" w:space="0" w:color="auto"/>
                  </w:tcBorders>
                  <w:vAlign w:val="center"/>
                </w:tcPr>
                <w:p w14:paraId="4A93C5D3" w14:textId="77777777" w:rsidR="00ED5DA6" w:rsidRPr="00ED5DA6" w:rsidRDefault="00ED5DA6" w:rsidP="00ED5DA6">
                  <w:pPr>
                    <w:pStyle w:val="Sinespaciado"/>
                    <w:jc w:val="center"/>
                    <w:rPr>
                      <w:bCs/>
                      <w:szCs w:val="18"/>
                    </w:rPr>
                  </w:pPr>
                  <w:r w:rsidRPr="00ED5DA6">
                    <w:rPr>
                      <w:bCs/>
                      <w:szCs w:val="18"/>
                    </w:rPr>
                    <w:t>CAD 1 2013 0335</w:t>
                  </w:r>
                </w:p>
              </w:tc>
              <w:tc>
                <w:tcPr>
                  <w:tcW w:w="1701" w:type="dxa"/>
                  <w:tcBorders>
                    <w:top w:val="single" w:sz="4" w:space="0" w:color="auto"/>
                    <w:left w:val="single" w:sz="4" w:space="0" w:color="auto"/>
                    <w:bottom w:val="single" w:sz="4" w:space="0" w:color="auto"/>
                    <w:right w:val="single" w:sz="4" w:space="0" w:color="auto"/>
                  </w:tcBorders>
                  <w:vAlign w:val="center"/>
                </w:tcPr>
                <w:p w14:paraId="2218FBEE" w14:textId="77777777" w:rsidR="00ED5DA6" w:rsidRPr="00ED5DA6" w:rsidRDefault="00ED5DA6" w:rsidP="00ED5DA6">
                  <w:pPr>
                    <w:pStyle w:val="Sinespaciado"/>
                    <w:jc w:val="center"/>
                    <w:rPr>
                      <w:szCs w:val="18"/>
                    </w:rPr>
                  </w:pPr>
                  <w:r w:rsidRPr="00ED5DA6">
                    <w:rPr>
                      <w:szCs w:val="18"/>
                    </w:rPr>
                    <w:t>UF 2,5</w:t>
                  </w:r>
                </w:p>
              </w:tc>
            </w:tr>
            <w:tr w:rsidR="00ED5DA6" w:rsidRPr="00ED5DA6" w14:paraId="12D8F8BE"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2AB82898" w14:textId="77777777" w:rsidR="00ED5DA6" w:rsidRPr="00ED5DA6" w:rsidRDefault="00ED5DA6" w:rsidP="00ED5DA6">
                  <w:pPr>
                    <w:pStyle w:val="Sinespaciado"/>
                    <w:rPr>
                      <w:szCs w:val="18"/>
                    </w:rPr>
                  </w:pPr>
                  <w:r w:rsidRPr="00ED5DA6">
                    <w:rPr>
                      <w:szCs w:val="18"/>
                    </w:rPr>
                    <w:t xml:space="preserve">Huelga y Terrorismo                       </w:t>
                  </w:r>
                </w:p>
              </w:tc>
              <w:tc>
                <w:tcPr>
                  <w:tcW w:w="2585" w:type="dxa"/>
                  <w:tcBorders>
                    <w:top w:val="single" w:sz="4" w:space="0" w:color="auto"/>
                    <w:left w:val="single" w:sz="4" w:space="0" w:color="auto"/>
                    <w:bottom w:val="single" w:sz="4" w:space="0" w:color="auto"/>
                    <w:right w:val="single" w:sz="4" w:space="0" w:color="auto"/>
                  </w:tcBorders>
                  <w:vAlign w:val="center"/>
                </w:tcPr>
                <w:p w14:paraId="75FA265B" w14:textId="77777777" w:rsidR="00ED5DA6" w:rsidRPr="00ED5DA6" w:rsidRDefault="00ED5DA6" w:rsidP="00ED5DA6">
                  <w:pPr>
                    <w:pStyle w:val="Sinespaciado"/>
                    <w:jc w:val="center"/>
                    <w:rPr>
                      <w:szCs w:val="18"/>
                    </w:rPr>
                  </w:pPr>
                  <w:r w:rsidRPr="00ED5DA6">
                    <w:rPr>
                      <w:szCs w:val="18"/>
                    </w:rPr>
                    <w:t>CAD 1 2013 0336</w:t>
                  </w:r>
                </w:p>
              </w:tc>
              <w:tc>
                <w:tcPr>
                  <w:tcW w:w="1701" w:type="dxa"/>
                  <w:tcBorders>
                    <w:top w:val="single" w:sz="4" w:space="0" w:color="auto"/>
                    <w:left w:val="single" w:sz="4" w:space="0" w:color="auto"/>
                    <w:bottom w:val="single" w:sz="4" w:space="0" w:color="auto"/>
                    <w:right w:val="single" w:sz="4" w:space="0" w:color="auto"/>
                  </w:tcBorders>
                  <w:vAlign w:val="center"/>
                </w:tcPr>
                <w:p w14:paraId="189E7AC8" w14:textId="77777777" w:rsidR="00ED5DA6" w:rsidRPr="00ED5DA6" w:rsidRDefault="00ED5DA6" w:rsidP="00ED5DA6">
                  <w:pPr>
                    <w:pStyle w:val="Sinespaciado"/>
                    <w:jc w:val="center"/>
                    <w:rPr>
                      <w:szCs w:val="18"/>
                    </w:rPr>
                  </w:pPr>
                  <w:r w:rsidRPr="00ED5DA6">
                    <w:rPr>
                      <w:szCs w:val="18"/>
                    </w:rPr>
                    <w:t>UF 10,0</w:t>
                  </w:r>
                </w:p>
              </w:tc>
            </w:tr>
            <w:tr w:rsidR="00ED5DA6" w:rsidRPr="00ED5DA6" w14:paraId="79BEE3E2"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28CB3956" w14:textId="77777777" w:rsidR="00ED5DA6" w:rsidRPr="00ED5DA6" w:rsidRDefault="00ED5DA6" w:rsidP="00ED5DA6">
                  <w:pPr>
                    <w:pStyle w:val="Sinespaciado"/>
                    <w:rPr>
                      <w:szCs w:val="18"/>
                    </w:rPr>
                  </w:pPr>
                  <w:r w:rsidRPr="00ED5DA6">
                    <w:rPr>
                      <w:szCs w:val="18"/>
                    </w:rPr>
                    <w:t xml:space="preserve">Actos Maliciosos                          </w:t>
                  </w:r>
                </w:p>
              </w:tc>
              <w:tc>
                <w:tcPr>
                  <w:tcW w:w="2585" w:type="dxa"/>
                  <w:tcBorders>
                    <w:top w:val="single" w:sz="4" w:space="0" w:color="auto"/>
                    <w:left w:val="single" w:sz="4" w:space="0" w:color="auto"/>
                    <w:bottom w:val="single" w:sz="4" w:space="0" w:color="auto"/>
                    <w:right w:val="single" w:sz="4" w:space="0" w:color="auto"/>
                  </w:tcBorders>
                  <w:vAlign w:val="center"/>
                </w:tcPr>
                <w:p w14:paraId="17636772" w14:textId="77777777" w:rsidR="00ED5DA6" w:rsidRPr="00ED5DA6" w:rsidRDefault="00ED5DA6" w:rsidP="00ED5DA6">
                  <w:pPr>
                    <w:pStyle w:val="Sinespaciado"/>
                    <w:jc w:val="center"/>
                    <w:rPr>
                      <w:szCs w:val="18"/>
                    </w:rPr>
                  </w:pPr>
                  <w:r w:rsidRPr="00ED5DA6">
                    <w:rPr>
                      <w:szCs w:val="18"/>
                    </w:rPr>
                    <w:t>CAD 1 2013 0337</w:t>
                  </w:r>
                </w:p>
              </w:tc>
              <w:tc>
                <w:tcPr>
                  <w:tcW w:w="1701" w:type="dxa"/>
                  <w:tcBorders>
                    <w:top w:val="single" w:sz="4" w:space="0" w:color="auto"/>
                    <w:left w:val="single" w:sz="4" w:space="0" w:color="auto"/>
                    <w:bottom w:val="single" w:sz="4" w:space="0" w:color="auto"/>
                    <w:right w:val="single" w:sz="4" w:space="0" w:color="auto"/>
                  </w:tcBorders>
                  <w:vAlign w:val="center"/>
                </w:tcPr>
                <w:p w14:paraId="5B8433AA" w14:textId="77777777" w:rsidR="00ED5DA6" w:rsidRPr="00ED5DA6" w:rsidRDefault="00ED5DA6" w:rsidP="00ED5DA6">
                  <w:pPr>
                    <w:pStyle w:val="Sinespaciado"/>
                    <w:jc w:val="center"/>
                    <w:rPr>
                      <w:szCs w:val="18"/>
                    </w:rPr>
                  </w:pPr>
                  <w:r w:rsidRPr="00ED5DA6">
                    <w:rPr>
                      <w:szCs w:val="18"/>
                    </w:rPr>
                    <w:t>UF 10,0</w:t>
                  </w:r>
                </w:p>
              </w:tc>
            </w:tr>
            <w:tr w:rsidR="00ED5DA6" w:rsidRPr="00ED5DA6" w14:paraId="592D7A25"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2B396138" w14:textId="77777777" w:rsidR="00ED5DA6" w:rsidRPr="00ED5DA6" w:rsidRDefault="00ED5DA6" w:rsidP="00ED5DA6">
                  <w:pPr>
                    <w:pStyle w:val="Sinespaciado"/>
                    <w:rPr>
                      <w:szCs w:val="18"/>
                    </w:rPr>
                  </w:pPr>
                  <w:r w:rsidRPr="00ED5DA6">
                    <w:rPr>
                      <w:szCs w:val="18"/>
                    </w:rPr>
                    <w:t>Granizo</w:t>
                  </w:r>
                </w:p>
              </w:tc>
              <w:tc>
                <w:tcPr>
                  <w:tcW w:w="2585" w:type="dxa"/>
                  <w:tcBorders>
                    <w:top w:val="single" w:sz="4" w:space="0" w:color="auto"/>
                    <w:left w:val="single" w:sz="4" w:space="0" w:color="auto"/>
                    <w:bottom w:val="single" w:sz="4" w:space="0" w:color="auto"/>
                    <w:right w:val="single" w:sz="4" w:space="0" w:color="auto"/>
                  </w:tcBorders>
                  <w:vAlign w:val="center"/>
                </w:tcPr>
                <w:p w14:paraId="53536E98" w14:textId="77777777" w:rsidR="00ED5DA6" w:rsidRPr="00ED5DA6" w:rsidRDefault="00ED5DA6" w:rsidP="00ED5DA6">
                  <w:pPr>
                    <w:pStyle w:val="Sinespaciado"/>
                    <w:jc w:val="center"/>
                    <w:rPr>
                      <w:szCs w:val="18"/>
                    </w:rPr>
                  </w:pPr>
                  <w:r w:rsidRPr="00ED5DA6">
                    <w:rPr>
                      <w:szCs w:val="18"/>
                    </w:rPr>
                    <w:t>CAD 1 2013 0339</w:t>
                  </w:r>
                </w:p>
              </w:tc>
              <w:tc>
                <w:tcPr>
                  <w:tcW w:w="1701" w:type="dxa"/>
                  <w:tcBorders>
                    <w:top w:val="single" w:sz="4" w:space="0" w:color="auto"/>
                    <w:left w:val="single" w:sz="4" w:space="0" w:color="auto"/>
                    <w:bottom w:val="single" w:sz="4" w:space="0" w:color="auto"/>
                    <w:right w:val="single" w:sz="4" w:space="0" w:color="auto"/>
                  </w:tcBorders>
                  <w:vAlign w:val="center"/>
                </w:tcPr>
                <w:p w14:paraId="42C6A179" w14:textId="77777777" w:rsidR="00ED5DA6" w:rsidRPr="00ED5DA6" w:rsidRDefault="00ED5DA6" w:rsidP="00ED5DA6">
                  <w:pPr>
                    <w:pStyle w:val="Sinespaciado"/>
                    <w:jc w:val="center"/>
                    <w:rPr>
                      <w:szCs w:val="18"/>
                    </w:rPr>
                  </w:pPr>
                  <w:r w:rsidRPr="00ED5DA6">
                    <w:rPr>
                      <w:szCs w:val="18"/>
                    </w:rPr>
                    <w:t>UF 10,0</w:t>
                  </w:r>
                </w:p>
              </w:tc>
            </w:tr>
            <w:tr w:rsidR="00ED5DA6" w:rsidRPr="00ED5DA6" w14:paraId="50DD25E3"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40B3B974" w14:textId="77777777" w:rsidR="00ED5DA6" w:rsidRPr="00ED5DA6" w:rsidRDefault="00ED5DA6" w:rsidP="00ED5DA6">
                  <w:pPr>
                    <w:pStyle w:val="Sinespaciado"/>
                    <w:rPr>
                      <w:szCs w:val="18"/>
                    </w:rPr>
                  </w:pPr>
                  <w:r w:rsidRPr="00ED5DA6">
                    <w:rPr>
                      <w:szCs w:val="18"/>
                    </w:rPr>
                    <w:t xml:space="preserve">Riesgos de la Naturaleza             </w:t>
                  </w:r>
                </w:p>
              </w:tc>
              <w:tc>
                <w:tcPr>
                  <w:tcW w:w="2585" w:type="dxa"/>
                  <w:tcBorders>
                    <w:top w:val="single" w:sz="4" w:space="0" w:color="auto"/>
                    <w:left w:val="single" w:sz="4" w:space="0" w:color="auto"/>
                    <w:bottom w:val="single" w:sz="4" w:space="0" w:color="auto"/>
                    <w:right w:val="single" w:sz="4" w:space="0" w:color="auto"/>
                  </w:tcBorders>
                  <w:vAlign w:val="center"/>
                </w:tcPr>
                <w:p w14:paraId="49DE7314" w14:textId="77777777" w:rsidR="00ED5DA6" w:rsidRPr="00ED5DA6" w:rsidRDefault="00ED5DA6" w:rsidP="00ED5DA6">
                  <w:pPr>
                    <w:pStyle w:val="Sinespaciado"/>
                    <w:jc w:val="center"/>
                    <w:rPr>
                      <w:szCs w:val="18"/>
                    </w:rPr>
                  </w:pPr>
                  <w:r w:rsidRPr="00ED5DA6">
                    <w:rPr>
                      <w:szCs w:val="18"/>
                    </w:rPr>
                    <w:t>CAD 1 2013 0338</w:t>
                  </w:r>
                </w:p>
              </w:tc>
              <w:tc>
                <w:tcPr>
                  <w:tcW w:w="1701" w:type="dxa"/>
                  <w:tcBorders>
                    <w:top w:val="single" w:sz="4" w:space="0" w:color="auto"/>
                    <w:left w:val="single" w:sz="4" w:space="0" w:color="auto"/>
                    <w:bottom w:val="single" w:sz="4" w:space="0" w:color="auto"/>
                    <w:right w:val="single" w:sz="4" w:space="0" w:color="auto"/>
                  </w:tcBorders>
                  <w:vAlign w:val="center"/>
                </w:tcPr>
                <w:p w14:paraId="75F19B3B" w14:textId="77777777" w:rsidR="00ED5DA6" w:rsidRPr="00ED5DA6" w:rsidRDefault="00ED5DA6" w:rsidP="00ED5DA6">
                  <w:pPr>
                    <w:pStyle w:val="Sinespaciado"/>
                    <w:jc w:val="center"/>
                    <w:rPr>
                      <w:szCs w:val="18"/>
                    </w:rPr>
                  </w:pPr>
                  <w:r w:rsidRPr="00ED5DA6">
                    <w:rPr>
                      <w:szCs w:val="18"/>
                    </w:rPr>
                    <w:t>UF 10,0</w:t>
                  </w:r>
                </w:p>
              </w:tc>
            </w:tr>
            <w:tr w:rsidR="00ED5DA6" w:rsidRPr="00ED5DA6" w14:paraId="4E505549" w14:textId="77777777" w:rsidTr="00ED5DA6">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4F034E41" w14:textId="77777777" w:rsidR="00ED5DA6" w:rsidRPr="00ED5DA6" w:rsidRDefault="00ED5DA6" w:rsidP="00ED5DA6">
                  <w:pPr>
                    <w:pStyle w:val="Sinespaciado"/>
                    <w:rPr>
                      <w:szCs w:val="18"/>
                    </w:rPr>
                  </w:pPr>
                  <w:r w:rsidRPr="00ED5DA6">
                    <w:rPr>
                      <w:szCs w:val="18"/>
                    </w:rPr>
                    <w:t>Sismo</w:t>
                  </w:r>
                </w:p>
              </w:tc>
              <w:tc>
                <w:tcPr>
                  <w:tcW w:w="2585" w:type="dxa"/>
                  <w:tcBorders>
                    <w:top w:val="single" w:sz="4" w:space="0" w:color="auto"/>
                    <w:left w:val="single" w:sz="4" w:space="0" w:color="auto"/>
                    <w:bottom w:val="single" w:sz="4" w:space="0" w:color="auto"/>
                    <w:right w:val="single" w:sz="4" w:space="0" w:color="auto"/>
                  </w:tcBorders>
                  <w:vAlign w:val="center"/>
                </w:tcPr>
                <w:p w14:paraId="4CDDF6D1" w14:textId="77777777" w:rsidR="00ED5DA6" w:rsidRPr="00ED5DA6" w:rsidRDefault="00ED5DA6" w:rsidP="00ED5DA6">
                  <w:pPr>
                    <w:pStyle w:val="Sinespaciado"/>
                    <w:jc w:val="center"/>
                    <w:rPr>
                      <w:szCs w:val="18"/>
                    </w:rPr>
                  </w:pPr>
                  <w:r w:rsidRPr="00ED5DA6">
                    <w:rPr>
                      <w:szCs w:val="18"/>
                    </w:rPr>
                    <w:t>CAD 1 2013 0340</w:t>
                  </w:r>
                </w:p>
              </w:tc>
              <w:tc>
                <w:tcPr>
                  <w:tcW w:w="1701" w:type="dxa"/>
                  <w:tcBorders>
                    <w:top w:val="single" w:sz="4" w:space="0" w:color="auto"/>
                    <w:left w:val="single" w:sz="4" w:space="0" w:color="auto"/>
                    <w:bottom w:val="single" w:sz="4" w:space="0" w:color="auto"/>
                    <w:right w:val="single" w:sz="4" w:space="0" w:color="auto"/>
                  </w:tcBorders>
                  <w:vAlign w:val="center"/>
                </w:tcPr>
                <w:p w14:paraId="7A529CA5" w14:textId="77777777" w:rsidR="00ED5DA6" w:rsidRPr="00ED5DA6" w:rsidRDefault="00ED5DA6" w:rsidP="00ED5DA6">
                  <w:pPr>
                    <w:pStyle w:val="Sinespaciado"/>
                    <w:jc w:val="center"/>
                    <w:rPr>
                      <w:szCs w:val="18"/>
                    </w:rPr>
                  </w:pPr>
                  <w:r w:rsidRPr="00ED5DA6">
                    <w:rPr>
                      <w:szCs w:val="18"/>
                    </w:rPr>
                    <w:t>UF 10,0</w:t>
                  </w:r>
                </w:p>
              </w:tc>
            </w:tr>
          </w:tbl>
          <w:p w14:paraId="7AE4A85C" w14:textId="77777777" w:rsidR="00ED5DA6" w:rsidRPr="00ED5DA6" w:rsidRDefault="00ED5DA6" w:rsidP="00ED5DA6">
            <w:pPr>
              <w:rPr>
                <w:rFonts w:ascii="Verdana" w:hAnsi="Verdana"/>
                <w:b/>
                <w:sz w:val="18"/>
                <w:szCs w:val="18"/>
              </w:rPr>
            </w:pPr>
          </w:p>
        </w:tc>
      </w:tr>
    </w:tbl>
    <w:p w14:paraId="108578A2" w14:textId="5D1CDD7B" w:rsidR="00CD067A" w:rsidRDefault="00CD067A" w:rsidP="00B13FDB">
      <w:pPr>
        <w:pStyle w:val="Sinespaciado"/>
        <w:rPr>
          <w:szCs w:val="18"/>
        </w:rPr>
      </w:pPr>
    </w:p>
    <w:tbl>
      <w:tblPr>
        <w:tblStyle w:val="Tablaconcuadrcula"/>
        <w:tblW w:w="10348" w:type="dxa"/>
        <w:tblInd w:w="-5" w:type="dxa"/>
        <w:tblLook w:val="04A0" w:firstRow="1" w:lastRow="0" w:firstColumn="1" w:lastColumn="0" w:noHBand="0" w:noVBand="1"/>
      </w:tblPr>
      <w:tblGrid>
        <w:gridCol w:w="10348"/>
      </w:tblGrid>
      <w:tr w:rsidR="00897B83" w:rsidRPr="00642C83" w14:paraId="3B0E30C4" w14:textId="77777777" w:rsidTr="00897B83">
        <w:trPr>
          <w:trHeight w:val="77"/>
        </w:trPr>
        <w:tc>
          <w:tcPr>
            <w:tcW w:w="10348" w:type="dxa"/>
            <w:shd w:val="pct25" w:color="auto" w:fill="auto"/>
            <w:vAlign w:val="center"/>
          </w:tcPr>
          <w:p w14:paraId="1A8352DA" w14:textId="336DE344" w:rsidR="00897B83" w:rsidRPr="00E6245C" w:rsidRDefault="00897B83" w:rsidP="00897B83">
            <w:r w:rsidRPr="00E6245C">
              <w:t xml:space="preserve">(Aplica para opción Deducible UF </w:t>
            </w:r>
            <w:proofErr w:type="gramStart"/>
            <w:r w:rsidRPr="00E6245C">
              <w:t>15 )</w:t>
            </w:r>
            <w:proofErr w:type="gramEnd"/>
            <w:r w:rsidRPr="00E6245C">
              <w:t xml:space="preserve"> </w:t>
            </w:r>
          </w:p>
        </w:tc>
      </w:tr>
      <w:tr w:rsidR="00897B83" w:rsidRPr="00642C83" w14:paraId="25219A33" w14:textId="77777777" w:rsidTr="00897B83">
        <w:tc>
          <w:tcPr>
            <w:tcW w:w="10348" w:type="dxa"/>
            <w:vAlign w:val="center"/>
          </w:tcPr>
          <w:p w14:paraId="2A719231" w14:textId="77777777" w:rsidR="00897B83" w:rsidRPr="00E6245C" w:rsidRDefault="00897B83" w:rsidP="00897B83">
            <w:r w:rsidRPr="00E6245C">
              <w:t>Rigen los siguientes deducibles obligatorios, aplicables en toda y cada pérdida:</w:t>
            </w:r>
          </w:p>
          <w:tbl>
            <w:tblPr>
              <w:tblW w:w="8675"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89"/>
              <w:gridCol w:w="2585"/>
              <w:gridCol w:w="1701"/>
            </w:tblGrid>
            <w:tr w:rsidR="00897B83" w:rsidRPr="00642C83" w14:paraId="4B622622" w14:textId="77777777" w:rsidTr="00897B83">
              <w:trPr>
                <w:trHeight w:val="77"/>
              </w:trPr>
              <w:tc>
                <w:tcPr>
                  <w:tcW w:w="4389" w:type="dxa"/>
                  <w:tcBorders>
                    <w:top w:val="single" w:sz="4" w:space="0" w:color="auto"/>
                    <w:left w:val="single" w:sz="4" w:space="0" w:color="auto"/>
                    <w:bottom w:val="single" w:sz="4" w:space="0" w:color="auto"/>
                    <w:right w:val="single" w:sz="4" w:space="0" w:color="auto"/>
                  </w:tcBorders>
                </w:tcPr>
                <w:p w14:paraId="6202241C" w14:textId="77777777" w:rsidR="00897B83" w:rsidRPr="00E6245C" w:rsidRDefault="00897B83" w:rsidP="00897B83">
                  <w:r w:rsidRPr="00E6245C">
                    <w:t>Cobertura</w:t>
                  </w:r>
                </w:p>
              </w:tc>
              <w:tc>
                <w:tcPr>
                  <w:tcW w:w="2585" w:type="dxa"/>
                  <w:tcBorders>
                    <w:top w:val="single" w:sz="4" w:space="0" w:color="auto"/>
                    <w:left w:val="single" w:sz="4" w:space="0" w:color="auto"/>
                    <w:bottom w:val="single" w:sz="4" w:space="0" w:color="auto"/>
                    <w:right w:val="single" w:sz="4" w:space="0" w:color="auto"/>
                  </w:tcBorders>
                </w:tcPr>
                <w:p w14:paraId="07303CDD" w14:textId="77777777" w:rsidR="00897B83" w:rsidRPr="00E6245C" w:rsidRDefault="00897B83" w:rsidP="00897B83">
                  <w:r w:rsidRPr="00E6245C">
                    <w:t>Código Registro S.V.S.</w:t>
                  </w:r>
                </w:p>
              </w:tc>
              <w:tc>
                <w:tcPr>
                  <w:tcW w:w="1701" w:type="dxa"/>
                  <w:tcBorders>
                    <w:top w:val="single" w:sz="4" w:space="0" w:color="auto"/>
                    <w:left w:val="single" w:sz="4" w:space="0" w:color="auto"/>
                    <w:bottom w:val="single" w:sz="4" w:space="0" w:color="auto"/>
                    <w:right w:val="single" w:sz="4" w:space="0" w:color="auto"/>
                  </w:tcBorders>
                </w:tcPr>
                <w:p w14:paraId="609B92F8" w14:textId="77777777" w:rsidR="00897B83" w:rsidRPr="00E6245C" w:rsidRDefault="00897B83" w:rsidP="00897B83">
                  <w:r w:rsidRPr="00E6245C">
                    <w:t xml:space="preserve">Deducible </w:t>
                  </w:r>
                </w:p>
              </w:tc>
            </w:tr>
            <w:tr w:rsidR="00897B83" w:rsidRPr="00642C83" w14:paraId="194C9402" w14:textId="77777777" w:rsidTr="00897B83">
              <w:trPr>
                <w:trHeight w:val="187"/>
              </w:trPr>
              <w:tc>
                <w:tcPr>
                  <w:tcW w:w="4389" w:type="dxa"/>
                  <w:tcBorders>
                    <w:top w:val="single" w:sz="4" w:space="0" w:color="auto"/>
                    <w:left w:val="single" w:sz="4" w:space="0" w:color="auto"/>
                    <w:bottom w:val="single" w:sz="4" w:space="0" w:color="auto"/>
                    <w:right w:val="single" w:sz="4" w:space="0" w:color="auto"/>
                  </w:tcBorders>
                  <w:vAlign w:val="center"/>
                </w:tcPr>
                <w:p w14:paraId="0F5DD1BA" w14:textId="77777777" w:rsidR="00897B83" w:rsidRPr="00E6245C" w:rsidRDefault="00897B83" w:rsidP="00E6245C">
                  <w:r w:rsidRPr="00E6245C">
                    <w:t>Daños Materiales</w:t>
                  </w:r>
                </w:p>
              </w:tc>
              <w:tc>
                <w:tcPr>
                  <w:tcW w:w="2585" w:type="dxa"/>
                  <w:tcBorders>
                    <w:top w:val="single" w:sz="4" w:space="0" w:color="auto"/>
                    <w:left w:val="single" w:sz="4" w:space="0" w:color="auto"/>
                    <w:bottom w:val="single" w:sz="4" w:space="0" w:color="auto"/>
                    <w:right w:val="single" w:sz="4" w:space="0" w:color="auto"/>
                  </w:tcBorders>
                  <w:vAlign w:val="center"/>
                </w:tcPr>
                <w:p w14:paraId="1D438B36" w14:textId="77777777" w:rsidR="00897B83" w:rsidRPr="00E6245C" w:rsidRDefault="00897B83" w:rsidP="00E6245C">
                  <w:r w:rsidRPr="00E6245C">
                    <w:t>POL 1 2013 0214</w:t>
                  </w:r>
                </w:p>
              </w:tc>
              <w:tc>
                <w:tcPr>
                  <w:tcW w:w="1701" w:type="dxa"/>
                  <w:tcBorders>
                    <w:top w:val="single" w:sz="4" w:space="0" w:color="auto"/>
                    <w:left w:val="single" w:sz="4" w:space="0" w:color="auto"/>
                    <w:bottom w:val="single" w:sz="4" w:space="0" w:color="auto"/>
                    <w:right w:val="single" w:sz="4" w:space="0" w:color="auto"/>
                  </w:tcBorders>
                  <w:vAlign w:val="center"/>
                </w:tcPr>
                <w:p w14:paraId="43406AC3" w14:textId="77777777" w:rsidR="00897B83" w:rsidRPr="00E6245C" w:rsidRDefault="00897B83" w:rsidP="00E6245C">
                  <w:r w:rsidRPr="00E6245C">
                    <w:t>UF 15,0</w:t>
                  </w:r>
                </w:p>
              </w:tc>
            </w:tr>
            <w:tr w:rsidR="00897B83" w:rsidRPr="00642C83" w14:paraId="18C4206F" w14:textId="77777777" w:rsidTr="00897B83">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29D6CA0C" w14:textId="77777777" w:rsidR="00897B83" w:rsidRPr="00E6245C" w:rsidRDefault="00897B83" w:rsidP="00E6245C">
                  <w:r w:rsidRPr="00E6245C">
                    <w:t>Robo, hurto o uso no autorizado</w:t>
                  </w:r>
                </w:p>
              </w:tc>
              <w:tc>
                <w:tcPr>
                  <w:tcW w:w="2585" w:type="dxa"/>
                  <w:tcBorders>
                    <w:top w:val="single" w:sz="4" w:space="0" w:color="auto"/>
                    <w:left w:val="single" w:sz="4" w:space="0" w:color="auto"/>
                    <w:bottom w:val="single" w:sz="4" w:space="0" w:color="auto"/>
                    <w:right w:val="single" w:sz="4" w:space="0" w:color="auto"/>
                  </w:tcBorders>
                  <w:vAlign w:val="center"/>
                </w:tcPr>
                <w:p w14:paraId="3012067A" w14:textId="77777777" w:rsidR="00897B83" w:rsidRPr="00E6245C" w:rsidRDefault="00897B83" w:rsidP="00E6245C">
                  <w:r w:rsidRPr="00E6245C">
                    <w:t>POL 1 2013 0214</w:t>
                  </w:r>
                </w:p>
              </w:tc>
              <w:tc>
                <w:tcPr>
                  <w:tcW w:w="1701" w:type="dxa"/>
                  <w:tcBorders>
                    <w:top w:val="single" w:sz="4" w:space="0" w:color="auto"/>
                    <w:left w:val="single" w:sz="4" w:space="0" w:color="auto"/>
                    <w:bottom w:val="single" w:sz="4" w:space="0" w:color="auto"/>
                    <w:right w:val="single" w:sz="4" w:space="0" w:color="auto"/>
                  </w:tcBorders>
                  <w:vAlign w:val="center"/>
                </w:tcPr>
                <w:p w14:paraId="3E8F412D" w14:textId="77777777" w:rsidR="00897B83" w:rsidRPr="00E6245C" w:rsidRDefault="00897B83" w:rsidP="00E6245C">
                  <w:r w:rsidRPr="00E6245C">
                    <w:t>UF 15,0</w:t>
                  </w:r>
                </w:p>
              </w:tc>
            </w:tr>
            <w:tr w:rsidR="00897B83" w:rsidRPr="00642C83" w14:paraId="5BE101BF" w14:textId="77777777" w:rsidTr="00897B83">
              <w:trPr>
                <w:trHeight w:val="187"/>
              </w:trPr>
              <w:tc>
                <w:tcPr>
                  <w:tcW w:w="4389" w:type="dxa"/>
                  <w:tcBorders>
                    <w:top w:val="single" w:sz="4" w:space="0" w:color="auto"/>
                    <w:left w:val="single" w:sz="4" w:space="0" w:color="auto"/>
                    <w:bottom w:val="single" w:sz="4" w:space="0" w:color="auto"/>
                    <w:right w:val="single" w:sz="4" w:space="0" w:color="auto"/>
                  </w:tcBorders>
                  <w:vAlign w:val="center"/>
                </w:tcPr>
                <w:p w14:paraId="371D07EF" w14:textId="77777777" w:rsidR="00897B83" w:rsidRPr="00E6245C" w:rsidRDefault="00897B83" w:rsidP="00E6245C">
                  <w:r w:rsidRPr="00E6245C">
                    <w:t xml:space="preserve">Robo Accesorios </w:t>
                  </w:r>
                </w:p>
              </w:tc>
              <w:tc>
                <w:tcPr>
                  <w:tcW w:w="2585" w:type="dxa"/>
                  <w:tcBorders>
                    <w:top w:val="single" w:sz="4" w:space="0" w:color="auto"/>
                    <w:left w:val="single" w:sz="4" w:space="0" w:color="auto"/>
                    <w:bottom w:val="single" w:sz="4" w:space="0" w:color="auto"/>
                    <w:right w:val="single" w:sz="4" w:space="0" w:color="auto"/>
                  </w:tcBorders>
                  <w:vAlign w:val="center"/>
                </w:tcPr>
                <w:p w14:paraId="6FC62BD8" w14:textId="77777777" w:rsidR="00897B83" w:rsidRPr="00E6245C" w:rsidRDefault="00897B83" w:rsidP="00E6245C">
                  <w:r w:rsidRPr="00E6245C">
                    <w:t>CAD 1 2013 0335</w:t>
                  </w:r>
                </w:p>
              </w:tc>
              <w:tc>
                <w:tcPr>
                  <w:tcW w:w="1701" w:type="dxa"/>
                  <w:tcBorders>
                    <w:top w:val="single" w:sz="4" w:space="0" w:color="auto"/>
                    <w:left w:val="single" w:sz="4" w:space="0" w:color="auto"/>
                    <w:bottom w:val="single" w:sz="4" w:space="0" w:color="auto"/>
                    <w:right w:val="single" w:sz="4" w:space="0" w:color="auto"/>
                  </w:tcBorders>
                  <w:vAlign w:val="center"/>
                </w:tcPr>
                <w:p w14:paraId="208CFD60" w14:textId="77777777" w:rsidR="00897B83" w:rsidRPr="00E6245C" w:rsidRDefault="00897B83" w:rsidP="00E6245C">
                  <w:r w:rsidRPr="00E6245C">
                    <w:t>UF 2,5</w:t>
                  </w:r>
                </w:p>
              </w:tc>
            </w:tr>
            <w:tr w:rsidR="00897B83" w:rsidRPr="00642C83" w14:paraId="061CE8FC" w14:textId="77777777" w:rsidTr="00897B83">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620CED3A" w14:textId="77777777" w:rsidR="00897B83" w:rsidRPr="00E6245C" w:rsidRDefault="00897B83" w:rsidP="00E6245C">
                  <w:r w:rsidRPr="00E6245C">
                    <w:t xml:space="preserve">Huelga y Terrorismo                       </w:t>
                  </w:r>
                </w:p>
              </w:tc>
              <w:tc>
                <w:tcPr>
                  <w:tcW w:w="2585" w:type="dxa"/>
                  <w:tcBorders>
                    <w:top w:val="single" w:sz="4" w:space="0" w:color="auto"/>
                    <w:left w:val="single" w:sz="4" w:space="0" w:color="auto"/>
                    <w:bottom w:val="single" w:sz="4" w:space="0" w:color="auto"/>
                    <w:right w:val="single" w:sz="4" w:space="0" w:color="auto"/>
                  </w:tcBorders>
                  <w:vAlign w:val="center"/>
                </w:tcPr>
                <w:p w14:paraId="24F5B90B" w14:textId="77777777" w:rsidR="00897B83" w:rsidRPr="00E6245C" w:rsidRDefault="00897B83" w:rsidP="00E6245C">
                  <w:r w:rsidRPr="00E6245C">
                    <w:t>CAD 1 2013 0336</w:t>
                  </w:r>
                </w:p>
              </w:tc>
              <w:tc>
                <w:tcPr>
                  <w:tcW w:w="1701" w:type="dxa"/>
                  <w:tcBorders>
                    <w:top w:val="single" w:sz="4" w:space="0" w:color="auto"/>
                    <w:left w:val="single" w:sz="4" w:space="0" w:color="auto"/>
                    <w:bottom w:val="single" w:sz="4" w:space="0" w:color="auto"/>
                    <w:right w:val="single" w:sz="4" w:space="0" w:color="auto"/>
                  </w:tcBorders>
                  <w:vAlign w:val="center"/>
                </w:tcPr>
                <w:p w14:paraId="01C88EDA" w14:textId="77777777" w:rsidR="00897B83" w:rsidRPr="00E6245C" w:rsidRDefault="00897B83" w:rsidP="00E6245C">
                  <w:r w:rsidRPr="00E6245C">
                    <w:t>UF 15,0</w:t>
                  </w:r>
                </w:p>
              </w:tc>
            </w:tr>
            <w:tr w:rsidR="00897B83" w:rsidRPr="00642C83" w14:paraId="768E90B2" w14:textId="77777777" w:rsidTr="00897B83">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1E22D056" w14:textId="77777777" w:rsidR="00897B83" w:rsidRPr="00E6245C" w:rsidRDefault="00897B83" w:rsidP="00E6245C">
                  <w:r w:rsidRPr="00E6245C">
                    <w:t xml:space="preserve">Actos Maliciosos                          </w:t>
                  </w:r>
                </w:p>
              </w:tc>
              <w:tc>
                <w:tcPr>
                  <w:tcW w:w="2585" w:type="dxa"/>
                  <w:tcBorders>
                    <w:top w:val="single" w:sz="4" w:space="0" w:color="auto"/>
                    <w:left w:val="single" w:sz="4" w:space="0" w:color="auto"/>
                    <w:bottom w:val="single" w:sz="4" w:space="0" w:color="auto"/>
                    <w:right w:val="single" w:sz="4" w:space="0" w:color="auto"/>
                  </w:tcBorders>
                  <w:vAlign w:val="center"/>
                </w:tcPr>
                <w:p w14:paraId="389F33F9" w14:textId="77777777" w:rsidR="00897B83" w:rsidRPr="00E6245C" w:rsidRDefault="00897B83" w:rsidP="00E6245C">
                  <w:r w:rsidRPr="00E6245C">
                    <w:t>CAD 1 2013 0337</w:t>
                  </w:r>
                </w:p>
              </w:tc>
              <w:tc>
                <w:tcPr>
                  <w:tcW w:w="1701" w:type="dxa"/>
                  <w:tcBorders>
                    <w:top w:val="single" w:sz="4" w:space="0" w:color="auto"/>
                    <w:left w:val="single" w:sz="4" w:space="0" w:color="auto"/>
                    <w:bottom w:val="single" w:sz="4" w:space="0" w:color="auto"/>
                    <w:right w:val="single" w:sz="4" w:space="0" w:color="auto"/>
                  </w:tcBorders>
                  <w:vAlign w:val="center"/>
                </w:tcPr>
                <w:p w14:paraId="4E999FA6" w14:textId="77777777" w:rsidR="00897B83" w:rsidRPr="00E6245C" w:rsidRDefault="00897B83" w:rsidP="00E6245C">
                  <w:r w:rsidRPr="00E6245C">
                    <w:t>UF 15,0</w:t>
                  </w:r>
                </w:p>
              </w:tc>
            </w:tr>
            <w:tr w:rsidR="00897B83" w:rsidRPr="00642C83" w14:paraId="1E645A1B" w14:textId="77777777" w:rsidTr="00897B83">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5652045C" w14:textId="77777777" w:rsidR="00897B83" w:rsidRPr="00E6245C" w:rsidRDefault="00897B83" w:rsidP="00E6245C">
                  <w:r w:rsidRPr="00E6245C">
                    <w:lastRenderedPageBreak/>
                    <w:t>Granizo</w:t>
                  </w:r>
                </w:p>
              </w:tc>
              <w:tc>
                <w:tcPr>
                  <w:tcW w:w="2585" w:type="dxa"/>
                  <w:tcBorders>
                    <w:top w:val="single" w:sz="4" w:space="0" w:color="auto"/>
                    <w:left w:val="single" w:sz="4" w:space="0" w:color="auto"/>
                    <w:bottom w:val="single" w:sz="4" w:space="0" w:color="auto"/>
                    <w:right w:val="single" w:sz="4" w:space="0" w:color="auto"/>
                  </w:tcBorders>
                  <w:vAlign w:val="center"/>
                </w:tcPr>
                <w:p w14:paraId="237E1577" w14:textId="77777777" w:rsidR="00897B83" w:rsidRPr="00E6245C" w:rsidRDefault="00897B83" w:rsidP="00E6245C">
                  <w:r w:rsidRPr="00E6245C">
                    <w:t>CAD 1 2013 0339</w:t>
                  </w:r>
                </w:p>
              </w:tc>
              <w:tc>
                <w:tcPr>
                  <w:tcW w:w="1701" w:type="dxa"/>
                  <w:tcBorders>
                    <w:top w:val="single" w:sz="4" w:space="0" w:color="auto"/>
                    <w:left w:val="single" w:sz="4" w:space="0" w:color="auto"/>
                    <w:bottom w:val="single" w:sz="4" w:space="0" w:color="auto"/>
                    <w:right w:val="single" w:sz="4" w:space="0" w:color="auto"/>
                  </w:tcBorders>
                  <w:vAlign w:val="center"/>
                </w:tcPr>
                <w:p w14:paraId="370A3A1E" w14:textId="77777777" w:rsidR="00897B83" w:rsidRPr="00E6245C" w:rsidRDefault="00897B83" w:rsidP="00E6245C">
                  <w:r w:rsidRPr="00E6245C">
                    <w:t>UF 15,0</w:t>
                  </w:r>
                </w:p>
              </w:tc>
            </w:tr>
            <w:tr w:rsidR="00897B83" w:rsidRPr="00642C83" w14:paraId="05E6BA16" w14:textId="77777777" w:rsidTr="00897B83">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0AE1830C" w14:textId="77777777" w:rsidR="00897B83" w:rsidRPr="00E6245C" w:rsidRDefault="00897B83" w:rsidP="00E6245C">
                  <w:r w:rsidRPr="00E6245C">
                    <w:t xml:space="preserve">Riesgos de la Naturaleza             </w:t>
                  </w:r>
                </w:p>
              </w:tc>
              <w:tc>
                <w:tcPr>
                  <w:tcW w:w="2585" w:type="dxa"/>
                  <w:tcBorders>
                    <w:top w:val="single" w:sz="4" w:space="0" w:color="auto"/>
                    <w:left w:val="single" w:sz="4" w:space="0" w:color="auto"/>
                    <w:bottom w:val="single" w:sz="4" w:space="0" w:color="auto"/>
                    <w:right w:val="single" w:sz="4" w:space="0" w:color="auto"/>
                  </w:tcBorders>
                  <w:vAlign w:val="center"/>
                </w:tcPr>
                <w:p w14:paraId="086D108B" w14:textId="77777777" w:rsidR="00897B83" w:rsidRPr="00E6245C" w:rsidRDefault="00897B83" w:rsidP="00E6245C">
                  <w:r w:rsidRPr="00E6245C">
                    <w:t>CAD 1 2013 0338</w:t>
                  </w:r>
                </w:p>
              </w:tc>
              <w:tc>
                <w:tcPr>
                  <w:tcW w:w="1701" w:type="dxa"/>
                  <w:tcBorders>
                    <w:top w:val="single" w:sz="4" w:space="0" w:color="auto"/>
                    <w:left w:val="single" w:sz="4" w:space="0" w:color="auto"/>
                    <w:bottom w:val="single" w:sz="4" w:space="0" w:color="auto"/>
                    <w:right w:val="single" w:sz="4" w:space="0" w:color="auto"/>
                  </w:tcBorders>
                  <w:vAlign w:val="center"/>
                </w:tcPr>
                <w:p w14:paraId="5B206C47" w14:textId="77777777" w:rsidR="00897B83" w:rsidRPr="00E6245C" w:rsidRDefault="00897B83" w:rsidP="00E6245C">
                  <w:r w:rsidRPr="00E6245C">
                    <w:t>UF 15,0</w:t>
                  </w:r>
                </w:p>
              </w:tc>
            </w:tr>
            <w:tr w:rsidR="00897B83" w:rsidRPr="00642C83" w14:paraId="2369F60B" w14:textId="77777777" w:rsidTr="00897B83">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7F7D8CBE" w14:textId="77777777" w:rsidR="00897B83" w:rsidRPr="00E6245C" w:rsidRDefault="00897B83" w:rsidP="00E6245C">
                  <w:r w:rsidRPr="00E6245C">
                    <w:t>Sismo</w:t>
                  </w:r>
                </w:p>
              </w:tc>
              <w:tc>
                <w:tcPr>
                  <w:tcW w:w="2585" w:type="dxa"/>
                  <w:tcBorders>
                    <w:top w:val="single" w:sz="4" w:space="0" w:color="auto"/>
                    <w:left w:val="single" w:sz="4" w:space="0" w:color="auto"/>
                    <w:bottom w:val="single" w:sz="4" w:space="0" w:color="auto"/>
                    <w:right w:val="single" w:sz="4" w:space="0" w:color="auto"/>
                  </w:tcBorders>
                  <w:vAlign w:val="center"/>
                </w:tcPr>
                <w:p w14:paraId="0E8D626B" w14:textId="77777777" w:rsidR="00897B83" w:rsidRPr="00E6245C" w:rsidRDefault="00897B83" w:rsidP="00E6245C">
                  <w:r w:rsidRPr="00E6245C">
                    <w:t>CAD 1 2013 0340</w:t>
                  </w:r>
                </w:p>
              </w:tc>
              <w:tc>
                <w:tcPr>
                  <w:tcW w:w="1701" w:type="dxa"/>
                  <w:tcBorders>
                    <w:top w:val="single" w:sz="4" w:space="0" w:color="auto"/>
                    <w:left w:val="single" w:sz="4" w:space="0" w:color="auto"/>
                    <w:bottom w:val="single" w:sz="4" w:space="0" w:color="auto"/>
                    <w:right w:val="single" w:sz="4" w:space="0" w:color="auto"/>
                  </w:tcBorders>
                  <w:vAlign w:val="center"/>
                </w:tcPr>
                <w:p w14:paraId="61054D0E" w14:textId="77777777" w:rsidR="00897B83" w:rsidRPr="00E6245C" w:rsidRDefault="00897B83" w:rsidP="00E6245C">
                  <w:r w:rsidRPr="00E6245C">
                    <w:t>UF 15,0</w:t>
                  </w:r>
                </w:p>
              </w:tc>
            </w:tr>
          </w:tbl>
          <w:p w14:paraId="3310C350" w14:textId="77777777" w:rsidR="00897B83" w:rsidRPr="00E6245C" w:rsidRDefault="00897B83" w:rsidP="00897B83"/>
        </w:tc>
      </w:tr>
    </w:tbl>
    <w:p w14:paraId="15254A9B" w14:textId="77777777" w:rsidR="00897B83" w:rsidRPr="00642C83" w:rsidRDefault="00897B83" w:rsidP="00897B83">
      <w:pPr>
        <w:pStyle w:val="Sinespaciado"/>
        <w:rPr>
          <w:color w:val="FF0000"/>
          <w:szCs w:val="18"/>
          <w:highlight w:val="yellow"/>
        </w:rPr>
      </w:pPr>
    </w:p>
    <w:tbl>
      <w:tblPr>
        <w:tblStyle w:val="Tablaconcuadrcula"/>
        <w:tblW w:w="10348" w:type="dxa"/>
        <w:tblInd w:w="-5" w:type="dxa"/>
        <w:tblLook w:val="04A0" w:firstRow="1" w:lastRow="0" w:firstColumn="1" w:lastColumn="0" w:noHBand="0" w:noVBand="1"/>
      </w:tblPr>
      <w:tblGrid>
        <w:gridCol w:w="10348"/>
      </w:tblGrid>
      <w:tr w:rsidR="00897B83" w:rsidRPr="00642C83" w14:paraId="25B0B3C9" w14:textId="77777777" w:rsidTr="00897B83">
        <w:trPr>
          <w:trHeight w:val="77"/>
        </w:trPr>
        <w:tc>
          <w:tcPr>
            <w:tcW w:w="10348" w:type="dxa"/>
            <w:shd w:val="pct25" w:color="auto" w:fill="auto"/>
            <w:vAlign w:val="center"/>
          </w:tcPr>
          <w:p w14:paraId="52ABD900" w14:textId="1AA0BDE2" w:rsidR="00897B83" w:rsidRPr="00E6245C" w:rsidRDefault="00897B83" w:rsidP="00897B83">
            <w:r w:rsidRPr="00E6245C">
              <w:br w:type="page"/>
              <w:t xml:space="preserve">(Aplica para opción Deducible UF </w:t>
            </w:r>
            <w:proofErr w:type="gramStart"/>
            <w:r w:rsidRPr="00E6245C">
              <w:t>20 )</w:t>
            </w:r>
            <w:proofErr w:type="gramEnd"/>
            <w:r w:rsidRPr="00E6245C">
              <w:t xml:space="preserve"> </w:t>
            </w:r>
          </w:p>
        </w:tc>
      </w:tr>
      <w:tr w:rsidR="00897B83" w:rsidRPr="00642C83" w14:paraId="7BB195E8" w14:textId="77777777" w:rsidTr="00897B83">
        <w:tc>
          <w:tcPr>
            <w:tcW w:w="10348" w:type="dxa"/>
            <w:vAlign w:val="center"/>
          </w:tcPr>
          <w:p w14:paraId="06EDF73F" w14:textId="77777777" w:rsidR="00897B83" w:rsidRPr="00E6245C" w:rsidRDefault="00897B83" w:rsidP="00897B83">
            <w:r w:rsidRPr="00E6245C">
              <w:t>Rigen los siguientes deducibles obligatorios, aplicables en toda y cada pérdida:</w:t>
            </w:r>
          </w:p>
          <w:tbl>
            <w:tblPr>
              <w:tblW w:w="8675"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89"/>
              <w:gridCol w:w="2585"/>
              <w:gridCol w:w="1701"/>
            </w:tblGrid>
            <w:tr w:rsidR="00897B83" w:rsidRPr="00642C83" w14:paraId="19D8B59E" w14:textId="77777777" w:rsidTr="00897B83">
              <w:trPr>
                <w:trHeight w:val="77"/>
              </w:trPr>
              <w:tc>
                <w:tcPr>
                  <w:tcW w:w="4389" w:type="dxa"/>
                  <w:tcBorders>
                    <w:top w:val="single" w:sz="4" w:space="0" w:color="auto"/>
                    <w:left w:val="single" w:sz="4" w:space="0" w:color="auto"/>
                    <w:bottom w:val="single" w:sz="4" w:space="0" w:color="auto"/>
                    <w:right w:val="single" w:sz="4" w:space="0" w:color="auto"/>
                  </w:tcBorders>
                </w:tcPr>
                <w:p w14:paraId="7232DB77" w14:textId="77777777" w:rsidR="00897B83" w:rsidRPr="00E6245C" w:rsidRDefault="00897B83" w:rsidP="00897B83">
                  <w:r w:rsidRPr="00E6245C">
                    <w:t>Cobertura</w:t>
                  </w:r>
                </w:p>
              </w:tc>
              <w:tc>
                <w:tcPr>
                  <w:tcW w:w="2585" w:type="dxa"/>
                  <w:tcBorders>
                    <w:top w:val="single" w:sz="4" w:space="0" w:color="auto"/>
                    <w:left w:val="single" w:sz="4" w:space="0" w:color="auto"/>
                    <w:bottom w:val="single" w:sz="4" w:space="0" w:color="auto"/>
                    <w:right w:val="single" w:sz="4" w:space="0" w:color="auto"/>
                  </w:tcBorders>
                </w:tcPr>
                <w:p w14:paraId="241A4B2F" w14:textId="77777777" w:rsidR="00897B83" w:rsidRPr="00E6245C" w:rsidRDefault="00897B83" w:rsidP="00897B83">
                  <w:r w:rsidRPr="00E6245C">
                    <w:t>Código Registro S.V.S.</w:t>
                  </w:r>
                </w:p>
              </w:tc>
              <w:tc>
                <w:tcPr>
                  <w:tcW w:w="1701" w:type="dxa"/>
                  <w:tcBorders>
                    <w:top w:val="single" w:sz="4" w:space="0" w:color="auto"/>
                    <w:left w:val="single" w:sz="4" w:space="0" w:color="auto"/>
                    <w:bottom w:val="single" w:sz="4" w:space="0" w:color="auto"/>
                    <w:right w:val="single" w:sz="4" w:space="0" w:color="auto"/>
                  </w:tcBorders>
                </w:tcPr>
                <w:p w14:paraId="1FC313BB" w14:textId="77777777" w:rsidR="00897B83" w:rsidRPr="00E6245C" w:rsidRDefault="00897B83" w:rsidP="00897B83">
                  <w:r w:rsidRPr="00E6245C">
                    <w:t xml:space="preserve">Deducible </w:t>
                  </w:r>
                </w:p>
              </w:tc>
            </w:tr>
            <w:tr w:rsidR="00897B83" w:rsidRPr="00642C83" w14:paraId="502798D8" w14:textId="77777777" w:rsidTr="00897B83">
              <w:trPr>
                <w:trHeight w:val="187"/>
              </w:trPr>
              <w:tc>
                <w:tcPr>
                  <w:tcW w:w="4389" w:type="dxa"/>
                  <w:tcBorders>
                    <w:top w:val="single" w:sz="4" w:space="0" w:color="auto"/>
                    <w:left w:val="single" w:sz="4" w:space="0" w:color="auto"/>
                    <w:bottom w:val="single" w:sz="4" w:space="0" w:color="auto"/>
                    <w:right w:val="single" w:sz="4" w:space="0" w:color="auto"/>
                  </w:tcBorders>
                  <w:vAlign w:val="center"/>
                </w:tcPr>
                <w:p w14:paraId="29BC2938" w14:textId="77777777" w:rsidR="00897B83" w:rsidRPr="00E6245C" w:rsidRDefault="00897B83" w:rsidP="00E6245C">
                  <w:r w:rsidRPr="00E6245C">
                    <w:t>Daños Materiales</w:t>
                  </w:r>
                </w:p>
              </w:tc>
              <w:tc>
                <w:tcPr>
                  <w:tcW w:w="2585" w:type="dxa"/>
                  <w:tcBorders>
                    <w:top w:val="single" w:sz="4" w:space="0" w:color="auto"/>
                    <w:left w:val="single" w:sz="4" w:space="0" w:color="auto"/>
                    <w:bottom w:val="single" w:sz="4" w:space="0" w:color="auto"/>
                    <w:right w:val="single" w:sz="4" w:space="0" w:color="auto"/>
                  </w:tcBorders>
                  <w:vAlign w:val="center"/>
                </w:tcPr>
                <w:p w14:paraId="32861360" w14:textId="77777777" w:rsidR="00897B83" w:rsidRPr="00E6245C" w:rsidRDefault="00897B83" w:rsidP="00E6245C">
                  <w:r w:rsidRPr="00E6245C">
                    <w:t>POL 1 2013 0214</w:t>
                  </w:r>
                </w:p>
              </w:tc>
              <w:tc>
                <w:tcPr>
                  <w:tcW w:w="1701" w:type="dxa"/>
                  <w:tcBorders>
                    <w:top w:val="single" w:sz="4" w:space="0" w:color="auto"/>
                    <w:left w:val="single" w:sz="4" w:space="0" w:color="auto"/>
                    <w:bottom w:val="single" w:sz="4" w:space="0" w:color="auto"/>
                    <w:right w:val="single" w:sz="4" w:space="0" w:color="auto"/>
                  </w:tcBorders>
                  <w:vAlign w:val="center"/>
                </w:tcPr>
                <w:p w14:paraId="5CA20F08" w14:textId="77777777" w:rsidR="00897B83" w:rsidRPr="00E6245C" w:rsidRDefault="00897B83" w:rsidP="00E6245C">
                  <w:r w:rsidRPr="00E6245C">
                    <w:t>UF 20,0</w:t>
                  </w:r>
                </w:p>
              </w:tc>
            </w:tr>
            <w:tr w:rsidR="00897B83" w:rsidRPr="00642C83" w14:paraId="60D3473E" w14:textId="77777777" w:rsidTr="00897B83">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1A1F88BD" w14:textId="77777777" w:rsidR="00897B83" w:rsidRPr="00E6245C" w:rsidRDefault="00897B83" w:rsidP="00E6245C">
                  <w:r w:rsidRPr="00E6245C">
                    <w:t>Robo, hurto o uso no autorizado</w:t>
                  </w:r>
                </w:p>
              </w:tc>
              <w:tc>
                <w:tcPr>
                  <w:tcW w:w="2585" w:type="dxa"/>
                  <w:tcBorders>
                    <w:top w:val="single" w:sz="4" w:space="0" w:color="auto"/>
                    <w:left w:val="single" w:sz="4" w:space="0" w:color="auto"/>
                    <w:bottom w:val="single" w:sz="4" w:space="0" w:color="auto"/>
                    <w:right w:val="single" w:sz="4" w:space="0" w:color="auto"/>
                  </w:tcBorders>
                  <w:vAlign w:val="center"/>
                </w:tcPr>
                <w:p w14:paraId="46CD6E36" w14:textId="77777777" w:rsidR="00897B83" w:rsidRPr="00E6245C" w:rsidRDefault="00897B83" w:rsidP="00E6245C">
                  <w:r w:rsidRPr="00E6245C">
                    <w:t>POL 1 2013 0214</w:t>
                  </w:r>
                </w:p>
              </w:tc>
              <w:tc>
                <w:tcPr>
                  <w:tcW w:w="1701" w:type="dxa"/>
                  <w:tcBorders>
                    <w:top w:val="single" w:sz="4" w:space="0" w:color="auto"/>
                    <w:left w:val="single" w:sz="4" w:space="0" w:color="auto"/>
                    <w:bottom w:val="single" w:sz="4" w:space="0" w:color="auto"/>
                    <w:right w:val="single" w:sz="4" w:space="0" w:color="auto"/>
                  </w:tcBorders>
                  <w:vAlign w:val="center"/>
                </w:tcPr>
                <w:p w14:paraId="5209E642" w14:textId="77777777" w:rsidR="00897B83" w:rsidRPr="00E6245C" w:rsidRDefault="00897B83" w:rsidP="00E6245C">
                  <w:r w:rsidRPr="00E6245C">
                    <w:t>UF 20,0</w:t>
                  </w:r>
                </w:p>
              </w:tc>
            </w:tr>
            <w:tr w:rsidR="00897B83" w:rsidRPr="00642C83" w14:paraId="16A2F9D2" w14:textId="77777777" w:rsidTr="00897B83">
              <w:trPr>
                <w:trHeight w:val="187"/>
              </w:trPr>
              <w:tc>
                <w:tcPr>
                  <w:tcW w:w="4389" w:type="dxa"/>
                  <w:tcBorders>
                    <w:top w:val="single" w:sz="4" w:space="0" w:color="auto"/>
                    <w:left w:val="single" w:sz="4" w:space="0" w:color="auto"/>
                    <w:bottom w:val="single" w:sz="4" w:space="0" w:color="auto"/>
                    <w:right w:val="single" w:sz="4" w:space="0" w:color="auto"/>
                  </w:tcBorders>
                  <w:vAlign w:val="center"/>
                </w:tcPr>
                <w:p w14:paraId="24610A7D" w14:textId="77777777" w:rsidR="00897B83" w:rsidRPr="00E6245C" w:rsidRDefault="00897B83" w:rsidP="00E6245C">
                  <w:r w:rsidRPr="00E6245C">
                    <w:t xml:space="preserve">Robo Accesorios </w:t>
                  </w:r>
                </w:p>
              </w:tc>
              <w:tc>
                <w:tcPr>
                  <w:tcW w:w="2585" w:type="dxa"/>
                  <w:tcBorders>
                    <w:top w:val="single" w:sz="4" w:space="0" w:color="auto"/>
                    <w:left w:val="single" w:sz="4" w:space="0" w:color="auto"/>
                    <w:bottom w:val="single" w:sz="4" w:space="0" w:color="auto"/>
                    <w:right w:val="single" w:sz="4" w:space="0" w:color="auto"/>
                  </w:tcBorders>
                  <w:vAlign w:val="center"/>
                </w:tcPr>
                <w:p w14:paraId="39DC25A4" w14:textId="77777777" w:rsidR="00897B83" w:rsidRPr="00E6245C" w:rsidRDefault="00897B83" w:rsidP="00E6245C">
                  <w:r w:rsidRPr="00E6245C">
                    <w:t>CAD 1 2013 0335</w:t>
                  </w:r>
                </w:p>
              </w:tc>
              <w:tc>
                <w:tcPr>
                  <w:tcW w:w="1701" w:type="dxa"/>
                  <w:tcBorders>
                    <w:top w:val="single" w:sz="4" w:space="0" w:color="auto"/>
                    <w:left w:val="single" w:sz="4" w:space="0" w:color="auto"/>
                    <w:bottom w:val="single" w:sz="4" w:space="0" w:color="auto"/>
                    <w:right w:val="single" w:sz="4" w:space="0" w:color="auto"/>
                  </w:tcBorders>
                  <w:vAlign w:val="center"/>
                </w:tcPr>
                <w:p w14:paraId="4D9CE250" w14:textId="77777777" w:rsidR="00897B83" w:rsidRPr="00E6245C" w:rsidRDefault="00897B83" w:rsidP="00E6245C">
                  <w:r w:rsidRPr="00E6245C">
                    <w:t>UF 2,5</w:t>
                  </w:r>
                </w:p>
              </w:tc>
            </w:tr>
            <w:tr w:rsidR="00897B83" w:rsidRPr="00642C83" w14:paraId="776C0932" w14:textId="77777777" w:rsidTr="00897B83">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0556B034" w14:textId="77777777" w:rsidR="00897B83" w:rsidRPr="00E6245C" w:rsidRDefault="00897B83" w:rsidP="00E6245C">
                  <w:r w:rsidRPr="00E6245C">
                    <w:t xml:space="preserve">Huelga y Terrorismo                       </w:t>
                  </w:r>
                </w:p>
              </w:tc>
              <w:tc>
                <w:tcPr>
                  <w:tcW w:w="2585" w:type="dxa"/>
                  <w:tcBorders>
                    <w:top w:val="single" w:sz="4" w:space="0" w:color="auto"/>
                    <w:left w:val="single" w:sz="4" w:space="0" w:color="auto"/>
                    <w:bottom w:val="single" w:sz="4" w:space="0" w:color="auto"/>
                    <w:right w:val="single" w:sz="4" w:space="0" w:color="auto"/>
                  </w:tcBorders>
                  <w:vAlign w:val="center"/>
                </w:tcPr>
                <w:p w14:paraId="69B2763B" w14:textId="77777777" w:rsidR="00897B83" w:rsidRPr="00E6245C" w:rsidRDefault="00897B83" w:rsidP="00E6245C">
                  <w:r w:rsidRPr="00E6245C">
                    <w:t>CAD 1 2013 0336</w:t>
                  </w:r>
                </w:p>
              </w:tc>
              <w:tc>
                <w:tcPr>
                  <w:tcW w:w="1701" w:type="dxa"/>
                  <w:tcBorders>
                    <w:top w:val="single" w:sz="4" w:space="0" w:color="auto"/>
                    <w:left w:val="single" w:sz="4" w:space="0" w:color="auto"/>
                    <w:bottom w:val="single" w:sz="4" w:space="0" w:color="auto"/>
                    <w:right w:val="single" w:sz="4" w:space="0" w:color="auto"/>
                  </w:tcBorders>
                  <w:vAlign w:val="center"/>
                </w:tcPr>
                <w:p w14:paraId="7E6EB03D" w14:textId="77777777" w:rsidR="00897B83" w:rsidRPr="00E6245C" w:rsidRDefault="00897B83" w:rsidP="00E6245C">
                  <w:r w:rsidRPr="00E6245C">
                    <w:t>UF 20,0</w:t>
                  </w:r>
                </w:p>
              </w:tc>
            </w:tr>
            <w:tr w:rsidR="00897B83" w:rsidRPr="00642C83" w14:paraId="272409F1" w14:textId="77777777" w:rsidTr="00897B83">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06A9B8E1" w14:textId="77777777" w:rsidR="00897B83" w:rsidRPr="00E6245C" w:rsidRDefault="00897B83" w:rsidP="00E6245C">
                  <w:r w:rsidRPr="00E6245C">
                    <w:t xml:space="preserve">Actos Maliciosos                          </w:t>
                  </w:r>
                </w:p>
              </w:tc>
              <w:tc>
                <w:tcPr>
                  <w:tcW w:w="2585" w:type="dxa"/>
                  <w:tcBorders>
                    <w:top w:val="single" w:sz="4" w:space="0" w:color="auto"/>
                    <w:left w:val="single" w:sz="4" w:space="0" w:color="auto"/>
                    <w:bottom w:val="single" w:sz="4" w:space="0" w:color="auto"/>
                    <w:right w:val="single" w:sz="4" w:space="0" w:color="auto"/>
                  </w:tcBorders>
                  <w:vAlign w:val="center"/>
                </w:tcPr>
                <w:p w14:paraId="38265100" w14:textId="77777777" w:rsidR="00897B83" w:rsidRPr="00E6245C" w:rsidRDefault="00897B83" w:rsidP="00E6245C">
                  <w:r w:rsidRPr="00E6245C">
                    <w:t>CAD 1 2013 0337</w:t>
                  </w:r>
                </w:p>
              </w:tc>
              <w:tc>
                <w:tcPr>
                  <w:tcW w:w="1701" w:type="dxa"/>
                  <w:tcBorders>
                    <w:top w:val="single" w:sz="4" w:space="0" w:color="auto"/>
                    <w:left w:val="single" w:sz="4" w:space="0" w:color="auto"/>
                    <w:bottom w:val="single" w:sz="4" w:space="0" w:color="auto"/>
                    <w:right w:val="single" w:sz="4" w:space="0" w:color="auto"/>
                  </w:tcBorders>
                  <w:vAlign w:val="center"/>
                </w:tcPr>
                <w:p w14:paraId="30FE4EDC" w14:textId="77777777" w:rsidR="00897B83" w:rsidRPr="00E6245C" w:rsidRDefault="00897B83" w:rsidP="00E6245C">
                  <w:r w:rsidRPr="00E6245C">
                    <w:t>UF 20,0</w:t>
                  </w:r>
                </w:p>
              </w:tc>
            </w:tr>
            <w:tr w:rsidR="00897B83" w:rsidRPr="00642C83" w14:paraId="74A96509" w14:textId="77777777" w:rsidTr="00897B83">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2C9E28FC" w14:textId="77777777" w:rsidR="00897B83" w:rsidRPr="00E6245C" w:rsidRDefault="00897B83" w:rsidP="00E6245C">
                  <w:r w:rsidRPr="00E6245C">
                    <w:t>Granizo</w:t>
                  </w:r>
                </w:p>
              </w:tc>
              <w:tc>
                <w:tcPr>
                  <w:tcW w:w="2585" w:type="dxa"/>
                  <w:tcBorders>
                    <w:top w:val="single" w:sz="4" w:space="0" w:color="auto"/>
                    <w:left w:val="single" w:sz="4" w:space="0" w:color="auto"/>
                    <w:bottom w:val="single" w:sz="4" w:space="0" w:color="auto"/>
                    <w:right w:val="single" w:sz="4" w:space="0" w:color="auto"/>
                  </w:tcBorders>
                  <w:vAlign w:val="center"/>
                </w:tcPr>
                <w:p w14:paraId="4A971B7F" w14:textId="77777777" w:rsidR="00897B83" w:rsidRPr="00E6245C" w:rsidRDefault="00897B83" w:rsidP="00E6245C">
                  <w:r w:rsidRPr="00E6245C">
                    <w:t>CAD 1 2013 0339</w:t>
                  </w:r>
                </w:p>
              </w:tc>
              <w:tc>
                <w:tcPr>
                  <w:tcW w:w="1701" w:type="dxa"/>
                  <w:tcBorders>
                    <w:top w:val="single" w:sz="4" w:space="0" w:color="auto"/>
                    <w:left w:val="single" w:sz="4" w:space="0" w:color="auto"/>
                    <w:bottom w:val="single" w:sz="4" w:space="0" w:color="auto"/>
                    <w:right w:val="single" w:sz="4" w:space="0" w:color="auto"/>
                  </w:tcBorders>
                  <w:vAlign w:val="center"/>
                </w:tcPr>
                <w:p w14:paraId="2206A9B6" w14:textId="77777777" w:rsidR="00897B83" w:rsidRPr="00E6245C" w:rsidRDefault="00897B83" w:rsidP="00E6245C">
                  <w:r w:rsidRPr="00E6245C">
                    <w:t>UF 20,0</w:t>
                  </w:r>
                </w:p>
              </w:tc>
            </w:tr>
            <w:tr w:rsidR="00897B83" w:rsidRPr="00642C83" w14:paraId="1CB20A87" w14:textId="77777777" w:rsidTr="00897B83">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2195F3C5" w14:textId="77777777" w:rsidR="00897B83" w:rsidRPr="00E6245C" w:rsidRDefault="00897B83" w:rsidP="00E6245C">
                  <w:r w:rsidRPr="00E6245C">
                    <w:t xml:space="preserve">Riesgos de la Naturaleza             </w:t>
                  </w:r>
                </w:p>
              </w:tc>
              <w:tc>
                <w:tcPr>
                  <w:tcW w:w="2585" w:type="dxa"/>
                  <w:tcBorders>
                    <w:top w:val="single" w:sz="4" w:space="0" w:color="auto"/>
                    <w:left w:val="single" w:sz="4" w:space="0" w:color="auto"/>
                    <w:bottom w:val="single" w:sz="4" w:space="0" w:color="auto"/>
                    <w:right w:val="single" w:sz="4" w:space="0" w:color="auto"/>
                  </w:tcBorders>
                  <w:vAlign w:val="center"/>
                </w:tcPr>
                <w:p w14:paraId="10B59CD1" w14:textId="77777777" w:rsidR="00897B83" w:rsidRPr="00E6245C" w:rsidRDefault="00897B83" w:rsidP="00E6245C">
                  <w:r w:rsidRPr="00E6245C">
                    <w:t>CAD 1 2013 0338</w:t>
                  </w:r>
                </w:p>
              </w:tc>
              <w:tc>
                <w:tcPr>
                  <w:tcW w:w="1701" w:type="dxa"/>
                  <w:tcBorders>
                    <w:top w:val="single" w:sz="4" w:space="0" w:color="auto"/>
                    <w:left w:val="single" w:sz="4" w:space="0" w:color="auto"/>
                    <w:bottom w:val="single" w:sz="4" w:space="0" w:color="auto"/>
                    <w:right w:val="single" w:sz="4" w:space="0" w:color="auto"/>
                  </w:tcBorders>
                  <w:vAlign w:val="center"/>
                </w:tcPr>
                <w:p w14:paraId="224DC602" w14:textId="77777777" w:rsidR="00897B83" w:rsidRPr="00E6245C" w:rsidRDefault="00897B83" w:rsidP="00E6245C">
                  <w:r w:rsidRPr="00E6245C">
                    <w:t>UF 20,0</w:t>
                  </w:r>
                </w:p>
              </w:tc>
            </w:tr>
            <w:tr w:rsidR="00897B83" w:rsidRPr="00642C83" w14:paraId="2E6F9481" w14:textId="77777777" w:rsidTr="00897B83">
              <w:trPr>
                <w:trHeight w:val="77"/>
              </w:trPr>
              <w:tc>
                <w:tcPr>
                  <w:tcW w:w="4389" w:type="dxa"/>
                  <w:tcBorders>
                    <w:top w:val="single" w:sz="4" w:space="0" w:color="auto"/>
                    <w:left w:val="single" w:sz="4" w:space="0" w:color="auto"/>
                    <w:bottom w:val="single" w:sz="4" w:space="0" w:color="auto"/>
                    <w:right w:val="single" w:sz="4" w:space="0" w:color="auto"/>
                  </w:tcBorders>
                  <w:vAlign w:val="center"/>
                </w:tcPr>
                <w:p w14:paraId="754AA1AD" w14:textId="77777777" w:rsidR="00897B83" w:rsidRPr="00E6245C" w:rsidRDefault="00897B83" w:rsidP="00E6245C">
                  <w:r w:rsidRPr="00E6245C">
                    <w:t>Sismo</w:t>
                  </w:r>
                </w:p>
              </w:tc>
              <w:tc>
                <w:tcPr>
                  <w:tcW w:w="2585" w:type="dxa"/>
                  <w:tcBorders>
                    <w:top w:val="single" w:sz="4" w:space="0" w:color="auto"/>
                    <w:left w:val="single" w:sz="4" w:space="0" w:color="auto"/>
                    <w:bottom w:val="single" w:sz="4" w:space="0" w:color="auto"/>
                    <w:right w:val="single" w:sz="4" w:space="0" w:color="auto"/>
                  </w:tcBorders>
                  <w:vAlign w:val="center"/>
                </w:tcPr>
                <w:p w14:paraId="4B29525F" w14:textId="77777777" w:rsidR="00897B83" w:rsidRPr="00E6245C" w:rsidRDefault="00897B83" w:rsidP="00E6245C">
                  <w:r w:rsidRPr="00E6245C">
                    <w:t>CAD 1 2013 0340</w:t>
                  </w:r>
                </w:p>
              </w:tc>
              <w:tc>
                <w:tcPr>
                  <w:tcW w:w="1701" w:type="dxa"/>
                  <w:tcBorders>
                    <w:top w:val="single" w:sz="4" w:space="0" w:color="auto"/>
                    <w:left w:val="single" w:sz="4" w:space="0" w:color="auto"/>
                    <w:bottom w:val="single" w:sz="4" w:space="0" w:color="auto"/>
                    <w:right w:val="single" w:sz="4" w:space="0" w:color="auto"/>
                  </w:tcBorders>
                  <w:vAlign w:val="center"/>
                </w:tcPr>
                <w:p w14:paraId="0B49EF57" w14:textId="77777777" w:rsidR="00897B83" w:rsidRPr="00E6245C" w:rsidRDefault="00897B83" w:rsidP="00E6245C">
                  <w:r w:rsidRPr="00E6245C">
                    <w:t>UF 20,0</w:t>
                  </w:r>
                </w:p>
              </w:tc>
            </w:tr>
          </w:tbl>
          <w:p w14:paraId="09A0DFAD" w14:textId="77777777" w:rsidR="00897B83" w:rsidRPr="00E6245C" w:rsidRDefault="00897B83" w:rsidP="00897B83"/>
        </w:tc>
      </w:tr>
    </w:tbl>
    <w:p w14:paraId="37699592" w14:textId="2AD5A55E" w:rsidR="00897B83" w:rsidRDefault="00897B83" w:rsidP="00B13FDB">
      <w:pPr>
        <w:pStyle w:val="Sinespaciado"/>
        <w:rPr>
          <w:szCs w:val="18"/>
        </w:rPr>
      </w:pPr>
    </w:p>
    <w:p w14:paraId="778FCD6A" w14:textId="305243BA" w:rsidR="00897B83" w:rsidRDefault="00897B83" w:rsidP="00897B83">
      <w:pPr>
        <w:pStyle w:val="Sinespaciado"/>
        <w:tabs>
          <w:tab w:val="left" w:pos="2655"/>
        </w:tabs>
        <w:rPr>
          <w:szCs w:val="18"/>
        </w:rPr>
      </w:pPr>
      <w:r>
        <w:rPr>
          <w:szCs w:val="18"/>
        </w:rPr>
        <w:tab/>
      </w:r>
    </w:p>
    <w:p w14:paraId="766BCAAE" w14:textId="77777777" w:rsidR="00897B83" w:rsidRDefault="00897B83" w:rsidP="00897B83">
      <w:pPr>
        <w:pStyle w:val="Sinespaciado"/>
        <w:tabs>
          <w:tab w:val="left" w:pos="2655"/>
        </w:tabs>
        <w:rPr>
          <w:szCs w:val="18"/>
        </w:rPr>
      </w:pPr>
    </w:p>
    <w:tbl>
      <w:tblPr>
        <w:tblStyle w:val="Tablaconcuadrcula"/>
        <w:tblW w:w="10377" w:type="dxa"/>
        <w:tblInd w:w="-34" w:type="dxa"/>
        <w:tblLook w:val="04A0" w:firstRow="1" w:lastRow="0" w:firstColumn="1" w:lastColumn="0" w:noHBand="0" w:noVBand="1"/>
      </w:tblPr>
      <w:tblGrid>
        <w:gridCol w:w="10377"/>
      </w:tblGrid>
      <w:tr w:rsidR="004D2E72" w:rsidRPr="0053697C" w14:paraId="2906D528" w14:textId="77777777" w:rsidTr="004D2E72">
        <w:trPr>
          <w:trHeight w:val="77"/>
        </w:trPr>
        <w:tc>
          <w:tcPr>
            <w:tcW w:w="10377" w:type="dxa"/>
            <w:shd w:val="clear" w:color="auto" w:fill="BFBFBF" w:themeFill="background1" w:themeFillShade="BF"/>
            <w:vAlign w:val="center"/>
          </w:tcPr>
          <w:p w14:paraId="23D7CE01" w14:textId="39C1D764" w:rsidR="004D2E72" w:rsidRPr="00756B5A" w:rsidRDefault="004D2E72" w:rsidP="004D2E72">
            <w:pPr>
              <w:rPr>
                <w:rFonts w:ascii="Verdana" w:hAnsi="Verdana"/>
                <w:b/>
                <w:sz w:val="18"/>
                <w:szCs w:val="18"/>
                <w:lang w:val="es-CL"/>
              </w:rPr>
            </w:pPr>
          </w:p>
        </w:tc>
      </w:tr>
      <w:tr w:rsidR="004D2E72" w:rsidRPr="0053697C" w14:paraId="6787844F" w14:textId="77777777" w:rsidTr="00732034">
        <w:trPr>
          <w:trHeight w:val="662"/>
        </w:trPr>
        <w:tc>
          <w:tcPr>
            <w:tcW w:w="10377" w:type="dxa"/>
            <w:vAlign w:val="center"/>
          </w:tcPr>
          <w:p w14:paraId="062C1C60" w14:textId="5C04D348" w:rsidR="004D2E72" w:rsidRPr="00756B5A" w:rsidRDefault="004D2E72" w:rsidP="004D2E72">
            <w:pPr>
              <w:autoSpaceDE w:val="0"/>
              <w:autoSpaceDN w:val="0"/>
              <w:rPr>
                <w:rFonts w:ascii="Arial Narrow" w:hAnsi="Arial Narrow"/>
                <w:b/>
                <w:bCs/>
                <w:lang w:val="es-CL" w:bidi="ar-SA"/>
              </w:rPr>
            </w:pPr>
            <w:r w:rsidRPr="00756B5A">
              <w:rPr>
                <w:rFonts w:ascii="Arial Narrow" w:hAnsi="Arial Narrow"/>
                <w:b/>
                <w:bCs/>
              </w:rPr>
              <w:t xml:space="preserve">DEDUCIBLE INTELIGENTE </w:t>
            </w:r>
            <w:r w:rsidR="00635492">
              <w:rPr>
                <w:rFonts w:ascii="Arial Narrow" w:hAnsi="Arial Narrow"/>
                <w:b/>
                <w:bCs/>
              </w:rPr>
              <w:t>(solo para planes de UF3 Y UF5)</w:t>
            </w:r>
          </w:p>
          <w:p w14:paraId="6549553B" w14:textId="77777777" w:rsidR="004D2E72" w:rsidRPr="00756B5A" w:rsidRDefault="004D2E72" w:rsidP="004D2E72">
            <w:pPr>
              <w:autoSpaceDE w:val="0"/>
              <w:autoSpaceDN w:val="0"/>
              <w:rPr>
                <w:rFonts w:ascii="Verdana" w:hAnsi="Verdana"/>
                <w:sz w:val="18"/>
                <w:szCs w:val="18"/>
              </w:rPr>
            </w:pPr>
            <w:r w:rsidRPr="00756B5A">
              <w:rPr>
                <w:rFonts w:ascii="Verdana" w:hAnsi="Verdana"/>
                <w:sz w:val="18"/>
                <w:szCs w:val="18"/>
              </w:rPr>
              <w:t>El deducible establecido para la cobertura de Daños Materiales no se aplicará cuando exista un tercero claramente identificado y definitivamente culpable de acuerdo a las siguientes condiciones:</w:t>
            </w:r>
          </w:p>
          <w:p w14:paraId="4957A7C7" w14:textId="77777777" w:rsidR="004D2E72" w:rsidRPr="00756B5A" w:rsidRDefault="004D2E72" w:rsidP="004D2E72">
            <w:pPr>
              <w:autoSpaceDE w:val="0"/>
              <w:autoSpaceDN w:val="0"/>
              <w:rPr>
                <w:rFonts w:ascii="Verdana" w:hAnsi="Verdana"/>
                <w:sz w:val="18"/>
                <w:szCs w:val="18"/>
              </w:rPr>
            </w:pPr>
          </w:p>
          <w:p w14:paraId="42CC53FC" w14:textId="77777777" w:rsidR="004D2E72" w:rsidRPr="00756B5A" w:rsidRDefault="004D2E72" w:rsidP="004D2E72">
            <w:pPr>
              <w:autoSpaceDE w:val="0"/>
              <w:autoSpaceDN w:val="0"/>
              <w:rPr>
                <w:rFonts w:ascii="Verdana" w:hAnsi="Verdana"/>
                <w:sz w:val="18"/>
                <w:szCs w:val="18"/>
              </w:rPr>
            </w:pPr>
            <w:r w:rsidRPr="00756B5A">
              <w:rPr>
                <w:rFonts w:ascii="Verdana" w:hAnsi="Verdana"/>
                <w:sz w:val="18"/>
                <w:szCs w:val="18"/>
              </w:rPr>
              <w:t xml:space="preserve">1) El tercero se entenderá definitivamente culpable si asume su culpabilidad en la ocurrencia del siniestro en el parte y/o constancia policial o declaración jurada simple. Tal hecho puede ser declarado en conjunto con el conductor del bien asegurado, o individualmente por el tercero. </w:t>
            </w:r>
          </w:p>
          <w:p w14:paraId="33BECA75" w14:textId="77777777" w:rsidR="004D2E72" w:rsidRPr="00756B5A" w:rsidRDefault="004D2E72" w:rsidP="004D2E72">
            <w:pPr>
              <w:autoSpaceDE w:val="0"/>
              <w:autoSpaceDN w:val="0"/>
              <w:rPr>
                <w:rFonts w:ascii="Verdana" w:hAnsi="Verdana"/>
                <w:sz w:val="18"/>
                <w:szCs w:val="18"/>
              </w:rPr>
            </w:pPr>
          </w:p>
          <w:p w14:paraId="3969B129" w14:textId="77777777" w:rsidR="004D2E72" w:rsidRPr="00756B5A" w:rsidRDefault="004D2E72" w:rsidP="004D2E72">
            <w:pPr>
              <w:autoSpaceDE w:val="0"/>
              <w:autoSpaceDN w:val="0"/>
              <w:rPr>
                <w:rFonts w:ascii="Verdana" w:hAnsi="Verdana"/>
                <w:sz w:val="18"/>
                <w:szCs w:val="18"/>
              </w:rPr>
            </w:pPr>
            <w:r w:rsidRPr="00756B5A">
              <w:rPr>
                <w:rFonts w:ascii="Verdana" w:hAnsi="Verdana"/>
                <w:sz w:val="18"/>
                <w:szCs w:val="18"/>
              </w:rPr>
              <w:t xml:space="preserve">2) El tercero se entenderá claramente identificado, cuando se disponga de la totalidad de los siguientes datos: </w:t>
            </w:r>
          </w:p>
          <w:p w14:paraId="26BE56C0" w14:textId="77777777" w:rsidR="004D2E72" w:rsidRPr="00756B5A" w:rsidRDefault="004D2E72" w:rsidP="004D2E72">
            <w:pPr>
              <w:autoSpaceDE w:val="0"/>
              <w:autoSpaceDN w:val="0"/>
              <w:rPr>
                <w:rFonts w:ascii="Verdana" w:hAnsi="Verdana"/>
                <w:sz w:val="18"/>
                <w:szCs w:val="18"/>
              </w:rPr>
            </w:pPr>
          </w:p>
          <w:p w14:paraId="6F12C9F5" w14:textId="77777777" w:rsidR="004D2E72" w:rsidRPr="00756B5A" w:rsidRDefault="004D2E72" w:rsidP="004D2E72">
            <w:pPr>
              <w:autoSpaceDE w:val="0"/>
              <w:autoSpaceDN w:val="0"/>
              <w:rPr>
                <w:rFonts w:ascii="Verdana" w:hAnsi="Verdana"/>
                <w:sz w:val="18"/>
                <w:szCs w:val="18"/>
              </w:rPr>
            </w:pPr>
            <w:r w:rsidRPr="00756B5A">
              <w:rPr>
                <w:rFonts w:ascii="Verdana" w:hAnsi="Verdana"/>
                <w:sz w:val="18"/>
                <w:szCs w:val="18"/>
              </w:rPr>
              <w:t>- Datos del conductor del vehículo: nombre completo, número de cédula de identidad, dirección y el teléfono. Debe incluirse una copia física o digital de la cédula de identidad.</w:t>
            </w:r>
          </w:p>
          <w:p w14:paraId="3EDA9D69" w14:textId="77777777" w:rsidR="004D2E72" w:rsidRPr="00756B5A" w:rsidRDefault="004D2E72" w:rsidP="004D2E72">
            <w:pPr>
              <w:autoSpaceDE w:val="0"/>
              <w:autoSpaceDN w:val="0"/>
              <w:rPr>
                <w:rFonts w:ascii="Verdana" w:hAnsi="Verdana"/>
                <w:sz w:val="18"/>
                <w:szCs w:val="18"/>
              </w:rPr>
            </w:pPr>
          </w:p>
          <w:p w14:paraId="63D5A414" w14:textId="77777777" w:rsidR="004D2E72" w:rsidRPr="00756B5A" w:rsidRDefault="004D2E72" w:rsidP="004D2E72">
            <w:pPr>
              <w:autoSpaceDE w:val="0"/>
              <w:autoSpaceDN w:val="0"/>
              <w:rPr>
                <w:rFonts w:ascii="Verdana" w:hAnsi="Verdana"/>
                <w:sz w:val="18"/>
                <w:szCs w:val="18"/>
              </w:rPr>
            </w:pPr>
            <w:r w:rsidRPr="00756B5A">
              <w:rPr>
                <w:rFonts w:ascii="Verdana" w:hAnsi="Verdana"/>
                <w:sz w:val="18"/>
                <w:szCs w:val="18"/>
              </w:rPr>
              <w:t>- Datos del vehículo tercero: placa patente, marca y color. Si dicho vehículo estuviere asegurado, entregar el nombre de la compañía que cubra el riesgo.</w:t>
            </w:r>
          </w:p>
          <w:p w14:paraId="1604726D" w14:textId="77777777" w:rsidR="004D2E72" w:rsidRPr="00756B5A" w:rsidRDefault="004D2E72" w:rsidP="004D2E72">
            <w:pPr>
              <w:autoSpaceDE w:val="0"/>
              <w:autoSpaceDN w:val="0"/>
              <w:rPr>
                <w:rFonts w:ascii="Verdana" w:hAnsi="Verdana"/>
                <w:sz w:val="18"/>
                <w:szCs w:val="18"/>
              </w:rPr>
            </w:pPr>
          </w:p>
          <w:p w14:paraId="647723E9" w14:textId="77777777" w:rsidR="004D2E72" w:rsidRDefault="004D2E72" w:rsidP="004D2E72">
            <w:pPr>
              <w:rPr>
                <w:rFonts w:ascii="Verdana" w:hAnsi="Verdana"/>
                <w:sz w:val="18"/>
                <w:szCs w:val="18"/>
              </w:rPr>
            </w:pPr>
            <w:r w:rsidRPr="00756B5A">
              <w:rPr>
                <w:rFonts w:ascii="Verdana" w:hAnsi="Verdana"/>
                <w:sz w:val="18"/>
                <w:szCs w:val="18"/>
              </w:rPr>
              <w:t>La información señalada debe ser entregada a la Compañía por el asegurado, contratante, corredor o denunciante al momento del denuncio de siniestro.</w:t>
            </w:r>
          </w:p>
          <w:p w14:paraId="43A68D4C" w14:textId="02A79CDA" w:rsidR="00635492" w:rsidRPr="00756B5A" w:rsidRDefault="00635492" w:rsidP="004D2E72">
            <w:pPr>
              <w:rPr>
                <w:rFonts w:ascii="Verdana" w:hAnsi="Verdana"/>
                <w:sz w:val="18"/>
                <w:szCs w:val="18"/>
              </w:rPr>
            </w:pPr>
            <w:r>
              <w:rPr>
                <w:rFonts w:ascii="Verdana" w:hAnsi="Verdana"/>
                <w:sz w:val="18"/>
                <w:szCs w:val="18"/>
              </w:rPr>
              <w:t>.</w:t>
            </w:r>
          </w:p>
        </w:tc>
      </w:tr>
    </w:tbl>
    <w:p w14:paraId="1BB8FE0D" w14:textId="2C76F5C7" w:rsidR="004D2E72" w:rsidRDefault="004D2E72" w:rsidP="00B13FDB">
      <w:pPr>
        <w:pStyle w:val="Sinespaciado"/>
        <w:rPr>
          <w:szCs w:val="18"/>
        </w:rPr>
      </w:pPr>
    </w:p>
    <w:p w14:paraId="4E3412BD" w14:textId="77777777" w:rsidR="004D2E72" w:rsidRPr="0053697C" w:rsidRDefault="004D2E72" w:rsidP="00B13FDB">
      <w:pPr>
        <w:pStyle w:val="Sinespaciado"/>
        <w:rPr>
          <w:szCs w:val="18"/>
        </w:rPr>
      </w:pPr>
    </w:p>
    <w:tbl>
      <w:tblPr>
        <w:tblStyle w:val="Tablaconcuadrcula"/>
        <w:tblW w:w="10377" w:type="dxa"/>
        <w:tblInd w:w="-34" w:type="dxa"/>
        <w:tblLook w:val="04A0" w:firstRow="1" w:lastRow="0" w:firstColumn="1" w:lastColumn="0" w:noHBand="0" w:noVBand="1"/>
      </w:tblPr>
      <w:tblGrid>
        <w:gridCol w:w="10377"/>
      </w:tblGrid>
      <w:tr w:rsidR="00C65761" w:rsidRPr="0053697C" w14:paraId="02E165D5" w14:textId="77777777" w:rsidTr="008C2272">
        <w:trPr>
          <w:trHeight w:val="77"/>
        </w:trPr>
        <w:tc>
          <w:tcPr>
            <w:tcW w:w="10377" w:type="dxa"/>
            <w:shd w:val="clear" w:color="auto" w:fill="BFBFBF" w:themeFill="background1" w:themeFillShade="BF"/>
            <w:vAlign w:val="center"/>
          </w:tcPr>
          <w:p w14:paraId="6B71AC06" w14:textId="10DB50E3" w:rsidR="00C65761" w:rsidRPr="0053697C" w:rsidRDefault="00C65761" w:rsidP="00C65761">
            <w:pPr>
              <w:rPr>
                <w:rFonts w:ascii="Verdana" w:hAnsi="Verdana"/>
                <w:b/>
                <w:sz w:val="18"/>
                <w:szCs w:val="18"/>
                <w:lang w:val="es-CL"/>
              </w:rPr>
            </w:pPr>
          </w:p>
        </w:tc>
      </w:tr>
      <w:tr w:rsidR="00C65761" w:rsidRPr="0053697C" w14:paraId="1EE2D7C9" w14:textId="77777777" w:rsidTr="008C2272">
        <w:tc>
          <w:tcPr>
            <w:tcW w:w="10377" w:type="dxa"/>
            <w:vAlign w:val="center"/>
          </w:tcPr>
          <w:p w14:paraId="1C0C5567" w14:textId="77777777" w:rsidR="00C65761" w:rsidRPr="0053697C" w:rsidRDefault="00C65761" w:rsidP="00975844">
            <w:pPr>
              <w:autoSpaceDE w:val="0"/>
              <w:autoSpaceDN w:val="0"/>
              <w:adjustRightInd w:val="0"/>
              <w:jc w:val="both"/>
              <w:rPr>
                <w:rFonts w:ascii="Verdana" w:hAnsi="Verdana" w:cs="Helv"/>
                <w:b/>
                <w:color w:val="000000"/>
                <w:sz w:val="18"/>
                <w:szCs w:val="18"/>
                <w:lang w:val="es-CL"/>
              </w:rPr>
            </w:pPr>
            <w:r w:rsidRPr="0053697C">
              <w:rPr>
                <w:rFonts w:ascii="Verdana" w:hAnsi="Verdana" w:cs="Helv"/>
                <w:b/>
                <w:color w:val="000000"/>
                <w:sz w:val="18"/>
                <w:szCs w:val="18"/>
                <w:lang w:val="es-CL"/>
              </w:rPr>
              <w:t>CLÁUSULA DE RENOVACIÓN AUTOMÁTICA</w:t>
            </w:r>
          </w:p>
          <w:p w14:paraId="20350CAA" w14:textId="77777777" w:rsidR="00C65761" w:rsidRPr="0053697C" w:rsidRDefault="00C65761" w:rsidP="00975844">
            <w:pPr>
              <w:tabs>
                <w:tab w:val="left" w:pos="-720"/>
                <w:tab w:val="left" w:pos="0"/>
                <w:tab w:val="left" w:pos="720"/>
                <w:tab w:val="left" w:pos="1440"/>
                <w:tab w:val="left" w:pos="2160"/>
                <w:tab w:val="left" w:pos="2880"/>
                <w:tab w:val="left" w:pos="3600"/>
                <w:tab w:val="left" w:pos="4320"/>
              </w:tabs>
              <w:autoSpaceDE w:val="0"/>
              <w:autoSpaceDN w:val="0"/>
              <w:adjustRightInd w:val="0"/>
              <w:jc w:val="both"/>
              <w:rPr>
                <w:rFonts w:ascii="Verdana" w:hAnsi="Verdana" w:cs="Helv"/>
                <w:color w:val="000000"/>
                <w:sz w:val="18"/>
                <w:szCs w:val="18"/>
                <w:lang w:val="es-CL"/>
              </w:rPr>
            </w:pPr>
            <w:r w:rsidRPr="0053697C">
              <w:rPr>
                <w:rFonts w:ascii="Verdana" w:hAnsi="Verdana" w:cs="Helv"/>
                <w:color w:val="000000"/>
                <w:sz w:val="18"/>
                <w:szCs w:val="18"/>
                <w:lang w:val="es-CL"/>
              </w:rPr>
              <w:t xml:space="preserve">La presente póliza se renovará automáticamente a su vencimiento, por periodos iguales y sucesivos de un año, salvo que cualquiera de las partes comunique a la otra su intención de ponerle término, mediante comunicación con </w:t>
            </w:r>
            <w:r w:rsidR="00AA670E" w:rsidRPr="0053697C">
              <w:rPr>
                <w:rFonts w:ascii="Verdana" w:hAnsi="Verdana" w:cs="Helv"/>
                <w:color w:val="000000"/>
                <w:sz w:val="18"/>
                <w:szCs w:val="18"/>
                <w:lang w:val="es-CL"/>
              </w:rPr>
              <w:t>30</w:t>
            </w:r>
            <w:r w:rsidRPr="0053697C">
              <w:rPr>
                <w:rFonts w:ascii="Verdana" w:hAnsi="Verdana" w:cs="Helv"/>
                <w:color w:val="000000"/>
                <w:sz w:val="18"/>
                <w:szCs w:val="18"/>
                <w:lang w:val="es-CL"/>
              </w:rPr>
              <w:t xml:space="preserve"> días de anticipación a la fecha de término o cualquiera de sus prórrogas.</w:t>
            </w:r>
          </w:p>
          <w:p w14:paraId="2E33A1BD" w14:textId="77777777" w:rsidR="00C65761" w:rsidRPr="0053697C" w:rsidRDefault="00C65761" w:rsidP="00975844">
            <w:pPr>
              <w:tabs>
                <w:tab w:val="left" w:pos="-720"/>
                <w:tab w:val="left" w:pos="0"/>
                <w:tab w:val="left" w:pos="720"/>
                <w:tab w:val="left" w:pos="1440"/>
                <w:tab w:val="left" w:pos="2160"/>
                <w:tab w:val="left" w:pos="2880"/>
                <w:tab w:val="left" w:pos="3600"/>
                <w:tab w:val="left" w:pos="4320"/>
              </w:tabs>
              <w:autoSpaceDE w:val="0"/>
              <w:autoSpaceDN w:val="0"/>
              <w:adjustRightInd w:val="0"/>
              <w:jc w:val="both"/>
              <w:rPr>
                <w:rFonts w:ascii="Verdana" w:hAnsi="Verdana" w:cs="Helv"/>
                <w:color w:val="000000"/>
                <w:sz w:val="18"/>
                <w:szCs w:val="18"/>
                <w:lang w:val="es-CL"/>
              </w:rPr>
            </w:pPr>
            <w:r w:rsidRPr="0053697C">
              <w:rPr>
                <w:rFonts w:ascii="Verdana" w:hAnsi="Verdana" w:cs="Helv"/>
                <w:color w:val="000000"/>
                <w:sz w:val="18"/>
                <w:szCs w:val="18"/>
                <w:lang w:val="es-CL"/>
              </w:rPr>
              <w:t xml:space="preserve">Las partes acuerdan, que la Compañía Aseguradora </w:t>
            </w:r>
            <w:r w:rsidR="00975844" w:rsidRPr="0053697C">
              <w:rPr>
                <w:rFonts w:ascii="Verdana" w:hAnsi="Verdana" w:cs="Helv"/>
                <w:color w:val="000000"/>
                <w:sz w:val="18"/>
                <w:szCs w:val="18"/>
                <w:lang w:val="es-CL"/>
              </w:rPr>
              <w:t>podrá ajustar</w:t>
            </w:r>
            <w:r w:rsidRPr="0053697C">
              <w:rPr>
                <w:rFonts w:ascii="Verdana" w:hAnsi="Verdana" w:cs="Helv"/>
                <w:color w:val="000000"/>
                <w:sz w:val="18"/>
                <w:szCs w:val="18"/>
                <w:lang w:val="es-CL"/>
              </w:rPr>
              <w:t xml:space="preserve"> el monto de la prima en razón al número de siniestros ocurridos durante cada vigencia y a los siguientes porcentajes de recargo máximos. </w:t>
            </w:r>
          </w:p>
          <w:p w14:paraId="0DD08A2F" w14:textId="77777777" w:rsidR="00C65761" w:rsidRPr="0053697C" w:rsidRDefault="00C65761" w:rsidP="00975844">
            <w:pPr>
              <w:tabs>
                <w:tab w:val="left" w:pos="-720"/>
                <w:tab w:val="left" w:pos="0"/>
                <w:tab w:val="left" w:pos="720"/>
                <w:tab w:val="left" w:pos="1440"/>
                <w:tab w:val="left" w:pos="2160"/>
                <w:tab w:val="left" w:pos="2880"/>
                <w:tab w:val="left" w:pos="3600"/>
                <w:tab w:val="left" w:pos="4320"/>
              </w:tabs>
              <w:autoSpaceDE w:val="0"/>
              <w:autoSpaceDN w:val="0"/>
              <w:adjustRightInd w:val="0"/>
              <w:jc w:val="both"/>
              <w:rPr>
                <w:rFonts w:ascii="Verdana" w:hAnsi="Verdana" w:cs="Helv"/>
                <w:color w:val="000000"/>
                <w:sz w:val="18"/>
                <w:szCs w:val="18"/>
                <w:lang w:val="es-CL"/>
              </w:rPr>
            </w:pPr>
          </w:p>
          <w:tbl>
            <w:tblPr>
              <w:tblW w:w="4678" w:type="dxa"/>
              <w:jc w:val="center"/>
              <w:tblCellMar>
                <w:left w:w="70" w:type="dxa"/>
                <w:right w:w="70" w:type="dxa"/>
              </w:tblCellMar>
              <w:tblLook w:val="04A0" w:firstRow="1" w:lastRow="0" w:firstColumn="1" w:lastColumn="0" w:noHBand="0" w:noVBand="1"/>
            </w:tblPr>
            <w:tblGrid>
              <w:gridCol w:w="2410"/>
              <w:gridCol w:w="2268"/>
            </w:tblGrid>
            <w:tr w:rsidR="00C65761" w:rsidRPr="0053697C" w14:paraId="71919657" w14:textId="77777777" w:rsidTr="00C65761">
              <w:trPr>
                <w:trHeight w:val="77"/>
                <w:jc w:val="center"/>
              </w:trPr>
              <w:tc>
                <w:tcPr>
                  <w:tcW w:w="24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51DB3C" w14:textId="77777777" w:rsidR="00C65761" w:rsidRPr="0053697C" w:rsidRDefault="00C65761" w:rsidP="00975844">
                  <w:pPr>
                    <w:pStyle w:val="Sinespaciado"/>
                    <w:jc w:val="center"/>
                    <w:rPr>
                      <w:szCs w:val="18"/>
                      <w:lang w:eastAsia="es-CL"/>
                    </w:rPr>
                  </w:pPr>
                  <w:r w:rsidRPr="0053697C">
                    <w:rPr>
                      <w:szCs w:val="18"/>
                      <w:lang w:eastAsia="es-CL"/>
                    </w:rPr>
                    <w:t>Número de Siniestros durante cada vigencia</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23543C14" w14:textId="77777777" w:rsidR="00C65761" w:rsidRPr="0053697C" w:rsidRDefault="00C65761" w:rsidP="00975844">
                  <w:pPr>
                    <w:pStyle w:val="Sinespaciado"/>
                    <w:jc w:val="center"/>
                    <w:rPr>
                      <w:szCs w:val="18"/>
                      <w:lang w:eastAsia="es-CL"/>
                    </w:rPr>
                  </w:pPr>
                  <w:r w:rsidRPr="0053697C">
                    <w:rPr>
                      <w:szCs w:val="18"/>
                      <w:lang w:eastAsia="es-CL"/>
                    </w:rPr>
                    <w:t>Porcentaje de recargo máximo</w:t>
                  </w:r>
                </w:p>
              </w:tc>
            </w:tr>
            <w:tr w:rsidR="00C65761" w:rsidRPr="0053697C" w14:paraId="268CB521" w14:textId="77777777" w:rsidTr="00C65761">
              <w:trPr>
                <w:trHeight w:val="77"/>
                <w:jc w:val="center"/>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794187F4" w14:textId="77777777" w:rsidR="00C65761" w:rsidRPr="0053697C" w:rsidRDefault="00C65761" w:rsidP="00975844">
                  <w:pPr>
                    <w:pStyle w:val="Sinespaciado"/>
                    <w:jc w:val="center"/>
                    <w:rPr>
                      <w:szCs w:val="18"/>
                      <w:lang w:eastAsia="es-CL"/>
                    </w:rPr>
                  </w:pPr>
                  <w:r w:rsidRPr="0053697C">
                    <w:rPr>
                      <w:szCs w:val="18"/>
                      <w:lang w:eastAsia="es-CL"/>
                    </w:rPr>
                    <w:t>1</w:t>
                  </w:r>
                </w:p>
              </w:tc>
              <w:tc>
                <w:tcPr>
                  <w:tcW w:w="2268" w:type="dxa"/>
                  <w:tcBorders>
                    <w:top w:val="nil"/>
                    <w:left w:val="nil"/>
                    <w:bottom w:val="single" w:sz="4" w:space="0" w:color="auto"/>
                    <w:right w:val="single" w:sz="4" w:space="0" w:color="auto"/>
                  </w:tcBorders>
                  <w:shd w:val="clear" w:color="auto" w:fill="auto"/>
                  <w:vAlign w:val="center"/>
                  <w:hideMark/>
                </w:tcPr>
                <w:p w14:paraId="6209A1B0" w14:textId="77777777" w:rsidR="00C65761" w:rsidRPr="0053697C" w:rsidRDefault="00C65761" w:rsidP="00975844">
                  <w:pPr>
                    <w:pStyle w:val="Sinespaciado"/>
                    <w:jc w:val="center"/>
                    <w:rPr>
                      <w:szCs w:val="18"/>
                      <w:lang w:eastAsia="es-CL"/>
                    </w:rPr>
                  </w:pPr>
                  <w:r w:rsidRPr="0053697C">
                    <w:rPr>
                      <w:szCs w:val="18"/>
                      <w:lang w:eastAsia="es-CL"/>
                    </w:rPr>
                    <w:t>30%</w:t>
                  </w:r>
                </w:p>
              </w:tc>
            </w:tr>
            <w:tr w:rsidR="00C65761" w:rsidRPr="0053697C" w14:paraId="372E611A" w14:textId="77777777" w:rsidTr="008319FE">
              <w:trPr>
                <w:trHeight w:val="77"/>
                <w:jc w:val="center"/>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7F0D84CE" w14:textId="77777777" w:rsidR="00C65761" w:rsidRPr="0053697C" w:rsidRDefault="00C65761" w:rsidP="00975844">
                  <w:pPr>
                    <w:pStyle w:val="Sinespaciado"/>
                    <w:jc w:val="center"/>
                    <w:rPr>
                      <w:szCs w:val="18"/>
                      <w:lang w:eastAsia="es-CL"/>
                    </w:rPr>
                  </w:pPr>
                  <w:r w:rsidRPr="0053697C">
                    <w:rPr>
                      <w:szCs w:val="18"/>
                      <w:lang w:eastAsia="es-CL"/>
                    </w:rPr>
                    <w:t>2</w:t>
                  </w:r>
                </w:p>
              </w:tc>
              <w:tc>
                <w:tcPr>
                  <w:tcW w:w="2268" w:type="dxa"/>
                  <w:tcBorders>
                    <w:top w:val="nil"/>
                    <w:left w:val="nil"/>
                    <w:bottom w:val="single" w:sz="4" w:space="0" w:color="auto"/>
                    <w:right w:val="single" w:sz="4" w:space="0" w:color="auto"/>
                  </w:tcBorders>
                  <w:shd w:val="clear" w:color="auto" w:fill="auto"/>
                  <w:vAlign w:val="center"/>
                  <w:hideMark/>
                </w:tcPr>
                <w:p w14:paraId="44ACE086" w14:textId="77777777" w:rsidR="00C65761" w:rsidRPr="0053697C" w:rsidRDefault="00C65761" w:rsidP="00975844">
                  <w:pPr>
                    <w:pStyle w:val="Sinespaciado"/>
                    <w:jc w:val="center"/>
                    <w:rPr>
                      <w:szCs w:val="18"/>
                      <w:lang w:eastAsia="es-CL"/>
                    </w:rPr>
                  </w:pPr>
                  <w:r w:rsidRPr="0053697C">
                    <w:rPr>
                      <w:szCs w:val="18"/>
                      <w:lang w:eastAsia="es-CL"/>
                    </w:rPr>
                    <w:t>40%</w:t>
                  </w:r>
                </w:p>
              </w:tc>
            </w:tr>
            <w:tr w:rsidR="00C65761" w:rsidRPr="0053697C" w14:paraId="3CF95E7C" w14:textId="77777777" w:rsidTr="00C65761">
              <w:trPr>
                <w:trHeight w:val="77"/>
                <w:jc w:val="center"/>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094FF5EB" w14:textId="77777777" w:rsidR="00C65761" w:rsidRPr="0053697C" w:rsidRDefault="00C65761" w:rsidP="00975844">
                  <w:pPr>
                    <w:pStyle w:val="Sinespaciado"/>
                    <w:jc w:val="center"/>
                    <w:rPr>
                      <w:szCs w:val="18"/>
                      <w:lang w:eastAsia="es-CL"/>
                    </w:rPr>
                  </w:pPr>
                  <w:r w:rsidRPr="0053697C">
                    <w:rPr>
                      <w:szCs w:val="18"/>
                      <w:lang w:eastAsia="es-CL"/>
                    </w:rPr>
                    <w:t>3 o más</w:t>
                  </w:r>
                </w:p>
              </w:tc>
              <w:tc>
                <w:tcPr>
                  <w:tcW w:w="2268" w:type="dxa"/>
                  <w:tcBorders>
                    <w:top w:val="nil"/>
                    <w:left w:val="nil"/>
                    <w:bottom w:val="single" w:sz="4" w:space="0" w:color="auto"/>
                    <w:right w:val="single" w:sz="4" w:space="0" w:color="auto"/>
                  </w:tcBorders>
                  <w:shd w:val="clear" w:color="auto" w:fill="auto"/>
                  <w:vAlign w:val="center"/>
                  <w:hideMark/>
                </w:tcPr>
                <w:p w14:paraId="5B99F92F" w14:textId="77777777" w:rsidR="00C65761" w:rsidRPr="0053697C" w:rsidRDefault="00C65761" w:rsidP="00975844">
                  <w:pPr>
                    <w:pStyle w:val="Sinespaciado"/>
                    <w:jc w:val="center"/>
                    <w:rPr>
                      <w:szCs w:val="18"/>
                      <w:lang w:eastAsia="es-CL"/>
                    </w:rPr>
                  </w:pPr>
                  <w:r w:rsidRPr="0053697C">
                    <w:rPr>
                      <w:szCs w:val="18"/>
                      <w:lang w:eastAsia="es-CL"/>
                    </w:rPr>
                    <w:t>50%</w:t>
                  </w:r>
                </w:p>
              </w:tc>
            </w:tr>
          </w:tbl>
          <w:p w14:paraId="45AA8FCA" w14:textId="77777777" w:rsidR="00C65761" w:rsidRPr="0053697C" w:rsidRDefault="00C65761" w:rsidP="00975844">
            <w:pPr>
              <w:tabs>
                <w:tab w:val="left" w:pos="-720"/>
                <w:tab w:val="left" w:pos="0"/>
                <w:tab w:val="left" w:pos="720"/>
                <w:tab w:val="left" w:pos="1440"/>
                <w:tab w:val="left" w:pos="2160"/>
                <w:tab w:val="left" w:pos="2880"/>
                <w:tab w:val="left" w:pos="3600"/>
                <w:tab w:val="left" w:pos="4320"/>
              </w:tabs>
              <w:autoSpaceDE w:val="0"/>
              <w:autoSpaceDN w:val="0"/>
              <w:adjustRightInd w:val="0"/>
              <w:jc w:val="both"/>
              <w:rPr>
                <w:rFonts w:ascii="Verdana" w:hAnsi="Verdana" w:cs="Helv"/>
                <w:color w:val="000000"/>
                <w:sz w:val="18"/>
                <w:szCs w:val="18"/>
                <w:lang w:val="es-CL"/>
              </w:rPr>
            </w:pPr>
          </w:p>
          <w:p w14:paraId="3B5B22EE" w14:textId="4BE95936" w:rsidR="00C65761" w:rsidRPr="0053697C" w:rsidRDefault="00C65761" w:rsidP="00975844">
            <w:pPr>
              <w:tabs>
                <w:tab w:val="left" w:pos="-720"/>
                <w:tab w:val="left" w:pos="0"/>
                <w:tab w:val="left" w:pos="720"/>
                <w:tab w:val="left" w:pos="1440"/>
                <w:tab w:val="left" w:pos="2160"/>
                <w:tab w:val="left" w:pos="2880"/>
                <w:tab w:val="left" w:pos="3600"/>
                <w:tab w:val="left" w:pos="4320"/>
              </w:tabs>
              <w:autoSpaceDE w:val="0"/>
              <w:autoSpaceDN w:val="0"/>
              <w:adjustRightInd w:val="0"/>
              <w:jc w:val="both"/>
              <w:rPr>
                <w:rFonts w:ascii="Verdana" w:hAnsi="Verdana" w:cs="Helv"/>
                <w:color w:val="000000" w:themeColor="text1"/>
                <w:sz w:val="18"/>
                <w:szCs w:val="18"/>
                <w:lang w:val="es-CL"/>
              </w:rPr>
            </w:pPr>
            <w:r w:rsidRPr="0053697C">
              <w:rPr>
                <w:rFonts w:ascii="Verdana" w:hAnsi="Verdana" w:cs="Helv"/>
                <w:color w:val="000000" w:themeColor="text1"/>
                <w:sz w:val="18"/>
                <w:szCs w:val="18"/>
                <w:lang w:val="es-CL"/>
              </w:rPr>
              <w:t xml:space="preserve">Asimismo, las partes acuerdan que la compañía podrá incrementar las primas hasta un máximo del 50 </w:t>
            </w:r>
            <w:r w:rsidR="006B52B0" w:rsidRPr="0053697C">
              <w:rPr>
                <w:rFonts w:ascii="Verdana" w:hAnsi="Verdana" w:cs="Helv"/>
                <w:color w:val="000000" w:themeColor="text1"/>
                <w:sz w:val="18"/>
                <w:szCs w:val="18"/>
                <w:lang w:val="es-CL"/>
              </w:rPr>
              <w:t>%, si</w:t>
            </w:r>
            <w:r w:rsidRPr="0053697C">
              <w:rPr>
                <w:rFonts w:ascii="Verdana" w:hAnsi="Verdana" w:cs="Helv"/>
                <w:color w:val="000000" w:themeColor="text1"/>
                <w:sz w:val="18"/>
                <w:szCs w:val="18"/>
                <w:lang w:val="es-CL"/>
              </w:rPr>
              <w:t xml:space="preserve"> se dan alguno de los siguientes casos:</w:t>
            </w:r>
          </w:p>
          <w:p w14:paraId="3257E98A" w14:textId="77777777" w:rsidR="00C65761" w:rsidRPr="0053697C" w:rsidRDefault="00C65761" w:rsidP="00975844">
            <w:pPr>
              <w:tabs>
                <w:tab w:val="left" w:pos="-720"/>
                <w:tab w:val="left" w:pos="0"/>
                <w:tab w:val="left" w:pos="720"/>
                <w:tab w:val="left" w:pos="1440"/>
                <w:tab w:val="left" w:pos="2160"/>
                <w:tab w:val="left" w:pos="2880"/>
                <w:tab w:val="left" w:pos="3600"/>
                <w:tab w:val="left" w:pos="4320"/>
              </w:tabs>
              <w:autoSpaceDE w:val="0"/>
              <w:autoSpaceDN w:val="0"/>
              <w:adjustRightInd w:val="0"/>
              <w:jc w:val="both"/>
              <w:rPr>
                <w:rFonts w:ascii="Verdana" w:hAnsi="Verdana" w:cs="Helv"/>
                <w:color w:val="000000" w:themeColor="text1"/>
                <w:sz w:val="18"/>
                <w:szCs w:val="18"/>
                <w:lang w:val="es-CL"/>
              </w:rPr>
            </w:pPr>
            <w:r w:rsidRPr="0053697C">
              <w:rPr>
                <w:rFonts w:ascii="Verdana" w:hAnsi="Verdana" w:cs="Helv"/>
                <w:color w:val="000000" w:themeColor="text1"/>
                <w:sz w:val="18"/>
                <w:szCs w:val="18"/>
                <w:lang w:val="es-CL"/>
              </w:rPr>
              <w:t xml:space="preserve">1. Un alza de costos de repuestos, </w:t>
            </w:r>
          </w:p>
          <w:p w14:paraId="71A72E3E" w14:textId="77777777" w:rsidR="00C65761" w:rsidRPr="0053697C" w:rsidRDefault="00C65761" w:rsidP="00975844">
            <w:pPr>
              <w:tabs>
                <w:tab w:val="left" w:pos="-720"/>
                <w:tab w:val="left" w:pos="0"/>
                <w:tab w:val="left" w:pos="720"/>
                <w:tab w:val="left" w:pos="1440"/>
                <w:tab w:val="left" w:pos="2160"/>
                <w:tab w:val="left" w:pos="2880"/>
                <w:tab w:val="left" w:pos="3600"/>
                <w:tab w:val="left" w:pos="4320"/>
              </w:tabs>
              <w:autoSpaceDE w:val="0"/>
              <w:autoSpaceDN w:val="0"/>
              <w:adjustRightInd w:val="0"/>
              <w:jc w:val="both"/>
              <w:rPr>
                <w:rFonts w:ascii="Verdana" w:hAnsi="Verdana" w:cs="Helv"/>
                <w:color w:val="000000" w:themeColor="text1"/>
                <w:sz w:val="18"/>
                <w:szCs w:val="18"/>
                <w:lang w:val="es-CL"/>
              </w:rPr>
            </w:pPr>
            <w:r w:rsidRPr="0053697C">
              <w:rPr>
                <w:rFonts w:ascii="Verdana" w:hAnsi="Verdana" w:cs="Helv"/>
                <w:color w:val="000000" w:themeColor="text1"/>
                <w:sz w:val="18"/>
                <w:szCs w:val="18"/>
                <w:lang w:val="es-CL"/>
              </w:rPr>
              <w:t>2. Aumento en la frecuencia de robo de alguna marca o modelo de vehículo, o</w:t>
            </w:r>
          </w:p>
          <w:p w14:paraId="35A5FBEE" w14:textId="77777777" w:rsidR="00C65761" w:rsidRPr="0053697C" w:rsidRDefault="00C65761" w:rsidP="00975844">
            <w:pPr>
              <w:tabs>
                <w:tab w:val="left" w:pos="-720"/>
                <w:tab w:val="left" w:pos="0"/>
                <w:tab w:val="left" w:pos="720"/>
                <w:tab w:val="left" w:pos="1440"/>
                <w:tab w:val="left" w:pos="2160"/>
                <w:tab w:val="left" w:pos="2880"/>
                <w:tab w:val="left" w:pos="3600"/>
                <w:tab w:val="left" w:pos="4320"/>
              </w:tabs>
              <w:autoSpaceDE w:val="0"/>
              <w:autoSpaceDN w:val="0"/>
              <w:adjustRightInd w:val="0"/>
              <w:jc w:val="both"/>
              <w:rPr>
                <w:rFonts w:ascii="Verdana" w:hAnsi="Verdana" w:cs="Helv"/>
                <w:color w:val="000000" w:themeColor="text1"/>
                <w:sz w:val="18"/>
                <w:szCs w:val="18"/>
                <w:lang w:val="es-CL"/>
              </w:rPr>
            </w:pPr>
            <w:r w:rsidRPr="0053697C">
              <w:rPr>
                <w:rFonts w:ascii="Verdana" w:hAnsi="Verdana" w:cs="Helv"/>
                <w:color w:val="000000" w:themeColor="text1"/>
                <w:sz w:val="18"/>
                <w:szCs w:val="18"/>
                <w:lang w:val="es-CL"/>
              </w:rPr>
              <w:t>3. Variación en algún factor que aumente la siniestralidad de la cartera, ya sea que la póliza hubiere o no tenido siniestros durante su última vigencia,</w:t>
            </w:r>
          </w:p>
          <w:p w14:paraId="3BBEB998" w14:textId="77777777" w:rsidR="00C65761" w:rsidRPr="0053697C" w:rsidRDefault="00C65761" w:rsidP="00975844">
            <w:pPr>
              <w:jc w:val="both"/>
              <w:rPr>
                <w:rFonts w:ascii="Verdana" w:hAnsi="Verdana" w:cs="Helv"/>
                <w:color w:val="000000"/>
                <w:sz w:val="18"/>
                <w:szCs w:val="18"/>
                <w:lang w:val="es-CL"/>
              </w:rPr>
            </w:pPr>
            <w:r w:rsidRPr="0053697C">
              <w:rPr>
                <w:rFonts w:ascii="Verdana" w:hAnsi="Verdana" w:cs="Helv"/>
                <w:color w:val="000000"/>
                <w:sz w:val="18"/>
                <w:szCs w:val="18"/>
                <w:lang w:val="es-CL"/>
              </w:rPr>
              <w:lastRenderedPageBreak/>
              <w:t>En caso de que exista un ajuste, este regirá a contar de la renovación de la póliza.</w:t>
            </w:r>
          </w:p>
        </w:tc>
      </w:tr>
    </w:tbl>
    <w:p w14:paraId="66FE107E" w14:textId="2545D540" w:rsidR="004D2E72" w:rsidRDefault="004D2E72" w:rsidP="00D459D5">
      <w:pPr>
        <w:rPr>
          <w:rFonts w:ascii="Verdana" w:hAnsi="Verdana"/>
          <w:b/>
          <w:sz w:val="18"/>
          <w:szCs w:val="18"/>
        </w:rPr>
      </w:pPr>
    </w:p>
    <w:p w14:paraId="767C3522" w14:textId="7E38E033" w:rsidR="00EC4F0C" w:rsidRDefault="00EC4F0C" w:rsidP="00D459D5">
      <w:pPr>
        <w:rPr>
          <w:rFonts w:ascii="Verdana" w:hAnsi="Verdana"/>
          <w:b/>
          <w:sz w:val="18"/>
          <w:szCs w:val="18"/>
        </w:rPr>
      </w:pPr>
      <w:r w:rsidRPr="00EC4F0C">
        <w:rPr>
          <w:rFonts w:ascii="Verdana" w:hAnsi="Verdana"/>
          <w:b/>
          <w:sz w:val="18"/>
          <w:szCs w:val="18"/>
        </w:rPr>
        <w:t xml:space="preserve">CONDICIONES PARTICULARES </w:t>
      </w:r>
      <w:r>
        <w:rPr>
          <w:rFonts w:ascii="Verdana" w:hAnsi="Verdana"/>
          <w:b/>
          <w:sz w:val="18"/>
          <w:szCs w:val="18"/>
        </w:rPr>
        <w:t xml:space="preserve">BASES </w:t>
      </w:r>
      <w:r w:rsidRPr="00EC4F0C">
        <w:rPr>
          <w:rFonts w:ascii="Verdana" w:hAnsi="Verdana"/>
          <w:b/>
          <w:sz w:val="18"/>
          <w:szCs w:val="18"/>
        </w:rPr>
        <w:t>DEL SEGURO</w:t>
      </w:r>
    </w:p>
    <w:p w14:paraId="160F568F" w14:textId="77777777" w:rsidR="00715B04" w:rsidRDefault="00715B04" w:rsidP="00D459D5">
      <w:pPr>
        <w:rPr>
          <w:rFonts w:ascii="Verdana" w:hAnsi="Verdana"/>
          <w:b/>
          <w:sz w:val="18"/>
          <w:szCs w:val="18"/>
        </w:rPr>
      </w:pPr>
    </w:p>
    <w:tbl>
      <w:tblPr>
        <w:tblStyle w:val="Tablaconcuadrcula"/>
        <w:tblW w:w="10377" w:type="dxa"/>
        <w:tblInd w:w="-34" w:type="dxa"/>
        <w:tblLook w:val="04A0" w:firstRow="1" w:lastRow="0" w:firstColumn="1" w:lastColumn="0" w:noHBand="0" w:noVBand="1"/>
      </w:tblPr>
      <w:tblGrid>
        <w:gridCol w:w="10377"/>
      </w:tblGrid>
      <w:tr w:rsidR="00715B04" w:rsidRPr="0053697C" w14:paraId="58F4079C" w14:textId="77777777" w:rsidTr="001F417E">
        <w:trPr>
          <w:trHeight w:val="77"/>
        </w:trPr>
        <w:tc>
          <w:tcPr>
            <w:tcW w:w="10377" w:type="dxa"/>
            <w:shd w:val="clear" w:color="auto" w:fill="BFBFBF" w:themeFill="background1" w:themeFillShade="BF"/>
            <w:vAlign w:val="center"/>
          </w:tcPr>
          <w:p w14:paraId="65787381" w14:textId="27340D6E" w:rsidR="00715B04" w:rsidRPr="0053697C" w:rsidRDefault="00715B04" w:rsidP="001F417E">
            <w:pPr>
              <w:rPr>
                <w:rFonts w:ascii="Verdana" w:hAnsi="Verdana"/>
                <w:b/>
                <w:sz w:val="18"/>
                <w:szCs w:val="18"/>
                <w:lang w:val="es-CL"/>
              </w:rPr>
            </w:pPr>
          </w:p>
        </w:tc>
      </w:tr>
      <w:tr w:rsidR="00715B04" w:rsidRPr="0053697C" w14:paraId="2B771349" w14:textId="77777777" w:rsidTr="001F417E">
        <w:tc>
          <w:tcPr>
            <w:tcW w:w="10377" w:type="dxa"/>
            <w:vAlign w:val="center"/>
          </w:tcPr>
          <w:p w14:paraId="24D4CD28" w14:textId="77777777" w:rsidR="00715B04" w:rsidRDefault="00715B04" w:rsidP="001F417E">
            <w:pPr>
              <w:jc w:val="both"/>
              <w:rPr>
                <w:rFonts w:ascii="Verdana" w:hAnsi="Verdana" w:cs="Helv"/>
                <w:color w:val="000000"/>
                <w:sz w:val="18"/>
                <w:szCs w:val="18"/>
                <w:lang w:val="es-CL"/>
              </w:rPr>
            </w:pPr>
          </w:p>
          <w:p w14:paraId="12CF3713" w14:textId="77777777" w:rsidR="00715B04" w:rsidRPr="006C06F5" w:rsidRDefault="00715B04" w:rsidP="00715B04">
            <w:pPr>
              <w:pStyle w:val="Sinespaciado"/>
              <w:rPr>
                <w:b/>
                <w:szCs w:val="18"/>
              </w:rPr>
            </w:pPr>
            <w:r w:rsidRPr="006C06F5">
              <w:rPr>
                <w:b/>
                <w:szCs w:val="18"/>
              </w:rPr>
              <w:t>DEFENSA PENAL Y CONSTITUCIÓN DE FIANZAS</w:t>
            </w:r>
          </w:p>
          <w:p w14:paraId="32808894" w14:textId="77777777" w:rsidR="00715B04" w:rsidRPr="00715B04" w:rsidRDefault="00CF76FE" w:rsidP="00715B04">
            <w:pPr>
              <w:jc w:val="both"/>
              <w:rPr>
                <w:rFonts w:ascii="Verdana" w:hAnsi="Verdana" w:cs="Helv"/>
                <w:color w:val="000000"/>
                <w:sz w:val="18"/>
                <w:szCs w:val="18"/>
                <w:lang w:val="es-CL"/>
              </w:rPr>
            </w:pPr>
            <w:r w:rsidRPr="006C06F5">
              <w:rPr>
                <w:rFonts w:ascii="Verdana" w:hAnsi="Verdana"/>
                <w:sz w:val="18"/>
                <w:szCs w:val="18"/>
              </w:rPr>
              <w:t>l</w:t>
            </w:r>
            <w:r w:rsidR="00715B04" w:rsidRPr="006C06F5">
              <w:rPr>
                <w:rFonts w:ascii="Verdana" w:hAnsi="Verdana"/>
                <w:sz w:val="18"/>
                <w:szCs w:val="18"/>
              </w:rPr>
              <w:t>a presente póliza cubre el riesgo indicado en la</w:t>
            </w:r>
            <w:r w:rsidRPr="006C06F5">
              <w:rPr>
                <w:rFonts w:ascii="Verdana" w:hAnsi="Verdana"/>
                <w:sz w:val="18"/>
                <w:szCs w:val="18"/>
              </w:rPr>
              <w:t xml:space="preserve"> CAD 1 2013 0346 de la S.V.S. hasta un total de UF 150.-</w:t>
            </w:r>
            <w:r w:rsidR="00715B04" w:rsidRPr="006C06F5">
              <w:rPr>
                <w:rFonts w:ascii="Verdana" w:hAnsi="Verdana"/>
                <w:sz w:val="18"/>
                <w:szCs w:val="18"/>
              </w:rPr>
              <w:t xml:space="preserve">                                          </w:t>
            </w:r>
          </w:p>
          <w:p w14:paraId="080463D8" w14:textId="77777777" w:rsidR="00715B04" w:rsidRPr="0053697C" w:rsidRDefault="00715B04" w:rsidP="001F417E">
            <w:pPr>
              <w:jc w:val="both"/>
              <w:rPr>
                <w:rFonts w:ascii="Verdana" w:hAnsi="Verdana" w:cs="Helv"/>
                <w:color w:val="000000"/>
                <w:sz w:val="18"/>
                <w:szCs w:val="18"/>
                <w:lang w:val="es-CL"/>
              </w:rPr>
            </w:pPr>
          </w:p>
        </w:tc>
      </w:tr>
    </w:tbl>
    <w:p w14:paraId="122BABBE" w14:textId="77777777" w:rsidR="00715B04" w:rsidRDefault="00715B04" w:rsidP="00D459D5">
      <w:pPr>
        <w:rPr>
          <w:rFonts w:ascii="Verdana" w:hAnsi="Verdana"/>
          <w:b/>
          <w:sz w:val="18"/>
          <w:szCs w:val="18"/>
        </w:rPr>
      </w:pPr>
    </w:p>
    <w:p w14:paraId="306851CB" w14:textId="77777777" w:rsidR="00715B04" w:rsidRPr="00EC4F0C" w:rsidRDefault="00715B04" w:rsidP="00D459D5">
      <w:pPr>
        <w:rPr>
          <w:rFonts w:ascii="Verdana" w:hAnsi="Verdana"/>
          <w:sz w:val="12"/>
          <w:szCs w:val="18"/>
          <w:lang w:val="es-CL"/>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48"/>
      </w:tblGrid>
      <w:tr w:rsidR="00A478EC" w:rsidRPr="0053697C" w14:paraId="5B101330" w14:textId="77777777" w:rsidTr="008C2272">
        <w:trPr>
          <w:trHeight w:val="77"/>
        </w:trPr>
        <w:tc>
          <w:tcPr>
            <w:tcW w:w="10348" w:type="dxa"/>
            <w:tcBorders>
              <w:top w:val="single" w:sz="4" w:space="0" w:color="auto"/>
              <w:left w:val="single" w:sz="4" w:space="0" w:color="auto"/>
              <w:bottom w:val="single" w:sz="4" w:space="0" w:color="auto"/>
              <w:right w:val="single" w:sz="4" w:space="0" w:color="auto"/>
            </w:tcBorders>
            <w:shd w:val="pct25" w:color="auto" w:fill="auto"/>
            <w:vAlign w:val="center"/>
          </w:tcPr>
          <w:p w14:paraId="2D16B44F" w14:textId="77777777" w:rsidR="00A478EC" w:rsidRPr="008A4AE6" w:rsidRDefault="00A478EC" w:rsidP="009E564B">
            <w:pPr>
              <w:pStyle w:val="Sinespaciado"/>
              <w:jc w:val="both"/>
              <w:rPr>
                <w:b/>
                <w:strike/>
                <w:szCs w:val="18"/>
              </w:rPr>
            </w:pPr>
          </w:p>
        </w:tc>
      </w:tr>
      <w:tr w:rsidR="00A478EC" w:rsidRPr="00ED5DA6" w14:paraId="2B3FBCE6" w14:textId="77777777" w:rsidTr="00ED5DA6">
        <w:trPr>
          <w:trHeight w:val="82"/>
        </w:trPr>
        <w:tc>
          <w:tcPr>
            <w:tcW w:w="10348" w:type="dxa"/>
            <w:tcBorders>
              <w:top w:val="single" w:sz="4" w:space="0" w:color="auto"/>
              <w:left w:val="single" w:sz="4" w:space="0" w:color="auto"/>
              <w:bottom w:val="single" w:sz="4" w:space="0" w:color="auto"/>
              <w:right w:val="single" w:sz="4" w:space="0" w:color="auto"/>
            </w:tcBorders>
            <w:vAlign w:val="center"/>
          </w:tcPr>
          <w:p w14:paraId="12BD0623" w14:textId="39B40F8A" w:rsidR="00393770" w:rsidRPr="00635492" w:rsidRDefault="00393770" w:rsidP="009E564B">
            <w:pPr>
              <w:pStyle w:val="Sinespaciado"/>
              <w:jc w:val="both"/>
              <w:rPr>
                <w:b/>
                <w:szCs w:val="18"/>
              </w:rPr>
            </w:pPr>
          </w:p>
          <w:p w14:paraId="577A4F7C" w14:textId="77777777" w:rsidR="00C017FB" w:rsidRPr="00635492" w:rsidRDefault="00C017FB" w:rsidP="00C017FB">
            <w:pPr>
              <w:pStyle w:val="xxmsonormal"/>
              <w:ind w:left="6"/>
              <w:rPr>
                <w:rFonts w:ascii="Verdana" w:hAnsi="Verdana"/>
                <w:sz w:val="18"/>
                <w:szCs w:val="18"/>
              </w:rPr>
            </w:pPr>
            <w:r w:rsidRPr="00635492">
              <w:rPr>
                <w:rFonts w:ascii="Verdana" w:hAnsi="Verdana" w:cs="Calibri"/>
                <w:b/>
                <w:bCs/>
                <w:i/>
                <w:iCs/>
                <w:sz w:val="18"/>
                <w:szCs w:val="18"/>
                <w:u w:val="single"/>
              </w:rPr>
              <w:t>CLÁUSULA DE INDEMNIZACIÓN CERO KILÓMETRO</w:t>
            </w:r>
          </w:p>
          <w:p w14:paraId="0A4823D6" w14:textId="77777777" w:rsidR="00C017FB" w:rsidRPr="00635492" w:rsidRDefault="00C017FB" w:rsidP="00C017FB">
            <w:pPr>
              <w:pStyle w:val="xxmsonormal"/>
              <w:ind w:left="6"/>
              <w:rPr>
                <w:rFonts w:ascii="Verdana" w:hAnsi="Verdana"/>
                <w:sz w:val="18"/>
                <w:szCs w:val="18"/>
              </w:rPr>
            </w:pPr>
            <w:r w:rsidRPr="00635492">
              <w:rPr>
                <w:rFonts w:ascii="Verdana" w:hAnsi="Verdana" w:cs="Calibri"/>
                <w:b/>
                <w:bCs/>
                <w:i/>
                <w:iCs/>
                <w:sz w:val="18"/>
                <w:szCs w:val="18"/>
              </w:rPr>
              <w:t> </w:t>
            </w:r>
          </w:p>
          <w:p w14:paraId="0C938FC7" w14:textId="77777777" w:rsidR="00C017FB" w:rsidRPr="00635492" w:rsidRDefault="00C017FB" w:rsidP="00C017FB">
            <w:pPr>
              <w:pStyle w:val="xxmsonormal"/>
              <w:spacing w:line="228" w:lineRule="auto"/>
              <w:ind w:left="6" w:right="100"/>
              <w:jc w:val="both"/>
              <w:rPr>
                <w:rFonts w:ascii="Verdana" w:hAnsi="Verdana"/>
                <w:sz w:val="18"/>
                <w:szCs w:val="18"/>
              </w:rPr>
            </w:pPr>
            <w:r w:rsidRPr="00635492">
              <w:rPr>
                <w:rFonts w:ascii="Verdana" w:hAnsi="Verdana" w:cs="Calibri"/>
                <w:iCs/>
                <w:sz w:val="18"/>
                <w:szCs w:val="18"/>
              </w:rPr>
              <w:t xml:space="preserve">En caso de decretarse la Pérdida Total, sea </w:t>
            </w:r>
            <w:proofErr w:type="gramStart"/>
            <w:r w:rsidRPr="00635492">
              <w:rPr>
                <w:rFonts w:ascii="Verdana" w:hAnsi="Verdana" w:cs="Calibri"/>
                <w:iCs/>
                <w:sz w:val="18"/>
                <w:szCs w:val="18"/>
              </w:rPr>
              <w:t>por  Robo</w:t>
            </w:r>
            <w:proofErr w:type="gramEnd"/>
            <w:r w:rsidRPr="00635492">
              <w:rPr>
                <w:rFonts w:ascii="Verdana" w:hAnsi="Verdana" w:cs="Calibri"/>
                <w:iCs/>
                <w:sz w:val="18"/>
                <w:szCs w:val="18"/>
              </w:rPr>
              <w:t xml:space="preserve"> del vehículo asegurado o por destrucción de la materia asegurada, según se define en las Condiciones Generales de la Póliza, la Compañía podrá, a su elección, indemnizar al asegurado o beneficiario designado en la póliza, en dinero o mediante la reposición de un vehículo 0Km de igual  valor al de un vehículo de la misma marca, modelo y versión cero kilómetro del vehículo asegurado, sin aplicar depreciación por uso.</w:t>
            </w:r>
          </w:p>
          <w:p w14:paraId="13FF8044" w14:textId="77777777" w:rsidR="00C017FB" w:rsidRPr="00635492" w:rsidRDefault="00C017FB" w:rsidP="00C017FB">
            <w:pPr>
              <w:pStyle w:val="xxmsonormal"/>
              <w:spacing w:line="228" w:lineRule="auto"/>
              <w:ind w:left="6"/>
              <w:rPr>
                <w:rFonts w:ascii="Verdana" w:hAnsi="Verdana"/>
                <w:sz w:val="18"/>
                <w:szCs w:val="18"/>
              </w:rPr>
            </w:pPr>
            <w:r w:rsidRPr="00635492">
              <w:rPr>
                <w:rFonts w:ascii="Verdana" w:hAnsi="Verdana" w:cs="Calibri"/>
                <w:iCs/>
                <w:sz w:val="18"/>
                <w:szCs w:val="18"/>
              </w:rPr>
              <w:t> </w:t>
            </w:r>
          </w:p>
          <w:p w14:paraId="4BE8624E" w14:textId="77777777" w:rsidR="00C017FB" w:rsidRPr="00635492" w:rsidRDefault="00C017FB" w:rsidP="00C017FB">
            <w:pPr>
              <w:pStyle w:val="xxmsonormal"/>
              <w:spacing w:line="228" w:lineRule="auto"/>
              <w:ind w:left="6"/>
              <w:rPr>
                <w:rFonts w:ascii="Verdana" w:hAnsi="Verdana"/>
                <w:sz w:val="18"/>
                <w:szCs w:val="18"/>
              </w:rPr>
            </w:pPr>
            <w:r w:rsidRPr="00635492">
              <w:rPr>
                <w:rFonts w:ascii="Verdana" w:hAnsi="Verdana" w:cs="Calibri"/>
                <w:iCs/>
                <w:sz w:val="18"/>
                <w:szCs w:val="18"/>
              </w:rPr>
              <w:t>Requisitos para la aplicación de esta cláusula:</w:t>
            </w:r>
          </w:p>
          <w:p w14:paraId="2D102D9E" w14:textId="77777777" w:rsidR="00C017FB" w:rsidRPr="00635492" w:rsidRDefault="00C017FB" w:rsidP="00C017FB">
            <w:pPr>
              <w:pStyle w:val="xxmsonormal"/>
              <w:spacing w:line="228" w:lineRule="auto"/>
              <w:ind w:left="6"/>
              <w:rPr>
                <w:rFonts w:ascii="Verdana" w:hAnsi="Verdana"/>
                <w:sz w:val="18"/>
                <w:szCs w:val="18"/>
              </w:rPr>
            </w:pPr>
            <w:r w:rsidRPr="00635492">
              <w:rPr>
                <w:rFonts w:ascii="Verdana" w:hAnsi="Verdana" w:cs="Calibri"/>
                <w:iCs/>
                <w:sz w:val="18"/>
                <w:szCs w:val="18"/>
              </w:rPr>
              <w:t> </w:t>
            </w:r>
          </w:p>
          <w:p w14:paraId="60B2D3B9" w14:textId="0C6F5CFA" w:rsidR="00C017FB" w:rsidRPr="00635492" w:rsidRDefault="00C017FB" w:rsidP="00C017FB">
            <w:pPr>
              <w:pStyle w:val="xxmsonormal"/>
              <w:spacing w:line="228" w:lineRule="auto"/>
              <w:ind w:left="266" w:hanging="266"/>
              <w:jc w:val="both"/>
              <w:rPr>
                <w:rFonts w:ascii="Verdana" w:hAnsi="Verdana"/>
                <w:sz w:val="18"/>
                <w:szCs w:val="18"/>
              </w:rPr>
            </w:pPr>
            <w:r w:rsidRPr="00635492">
              <w:rPr>
                <w:rFonts w:ascii="Verdana" w:hAnsi="Verdana" w:cs="Calibri"/>
                <w:iCs/>
                <w:sz w:val="18"/>
                <w:szCs w:val="18"/>
              </w:rPr>
              <w:t>1.</w:t>
            </w:r>
            <w:r w:rsidRPr="00635492">
              <w:rPr>
                <w:rFonts w:ascii="Verdana" w:hAnsi="Verdana"/>
                <w:iCs/>
                <w:sz w:val="18"/>
                <w:szCs w:val="18"/>
              </w:rPr>
              <w:t xml:space="preserve"> </w:t>
            </w:r>
            <w:r w:rsidRPr="00635492">
              <w:rPr>
                <w:rFonts w:ascii="Verdana" w:hAnsi="Verdana" w:cs="Calibri"/>
                <w:iCs/>
                <w:sz w:val="18"/>
                <w:szCs w:val="18"/>
              </w:rPr>
              <w:t>El vehículo asegurado debe tener menos de 12 meses de antigüedad, contados desde la fecha de factura de compra del vehículo asegurado.</w:t>
            </w:r>
          </w:p>
          <w:p w14:paraId="47714B6E" w14:textId="63FE1451" w:rsidR="00C017FB" w:rsidRPr="00635492" w:rsidRDefault="00C017FB" w:rsidP="00C017FB">
            <w:pPr>
              <w:pStyle w:val="xxmsonormal"/>
              <w:spacing w:line="228" w:lineRule="auto"/>
              <w:ind w:left="266" w:hanging="266"/>
              <w:jc w:val="both"/>
              <w:rPr>
                <w:rFonts w:ascii="Verdana" w:hAnsi="Verdana"/>
                <w:sz w:val="18"/>
                <w:szCs w:val="18"/>
              </w:rPr>
            </w:pPr>
            <w:r w:rsidRPr="00635492">
              <w:rPr>
                <w:rFonts w:ascii="Verdana" w:hAnsi="Verdana" w:cs="Calibri"/>
                <w:iCs/>
                <w:sz w:val="18"/>
                <w:szCs w:val="18"/>
              </w:rPr>
              <w:t>2.</w:t>
            </w:r>
            <w:r w:rsidRPr="00635492">
              <w:rPr>
                <w:rFonts w:ascii="Verdana" w:hAnsi="Verdana"/>
                <w:iCs/>
                <w:sz w:val="18"/>
                <w:szCs w:val="18"/>
              </w:rPr>
              <w:t> </w:t>
            </w:r>
            <w:r w:rsidRPr="00635492">
              <w:rPr>
                <w:rFonts w:ascii="Verdana" w:hAnsi="Verdana" w:cs="Calibri"/>
                <w:iCs/>
                <w:sz w:val="18"/>
                <w:szCs w:val="18"/>
              </w:rPr>
              <w:t xml:space="preserve">Debe tratarse de un vehículo nuevo adquirido por el asegurado mediante una primera </w:t>
            </w:r>
            <w:proofErr w:type="gramStart"/>
            <w:r w:rsidRPr="00635492">
              <w:rPr>
                <w:rFonts w:ascii="Verdana" w:hAnsi="Verdana" w:cs="Calibri"/>
                <w:iCs/>
                <w:sz w:val="18"/>
                <w:szCs w:val="18"/>
              </w:rPr>
              <w:t>compra .</w:t>
            </w:r>
            <w:proofErr w:type="gramEnd"/>
          </w:p>
          <w:p w14:paraId="60679207" w14:textId="22CCC6DB" w:rsidR="00C017FB" w:rsidRPr="00635492" w:rsidRDefault="00C017FB" w:rsidP="00C017FB">
            <w:pPr>
              <w:pStyle w:val="xxmsonormal"/>
              <w:spacing w:line="228" w:lineRule="auto"/>
              <w:ind w:left="6" w:right="60" w:hanging="6"/>
              <w:jc w:val="both"/>
              <w:rPr>
                <w:rFonts w:ascii="Verdana" w:hAnsi="Verdana"/>
                <w:sz w:val="18"/>
                <w:szCs w:val="18"/>
              </w:rPr>
            </w:pPr>
            <w:r w:rsidRPr="00635492">
              <w:rPr>
                <w:rFonts w:ascii="Verdana" w:hAnsi="Verdana" w:cs="Calibri"/>
                <w:iCs/>
                <w:sz w:val="18"/>
                <w:szCs w:val="18"/>
              </w:rPr>
              <w:t>3.</w:t>
            </w:r>
            <w:r w:rsidRPr="00635492">
              <w:rPr>
                <w:rFonts w:ascii="Verdana" w:hAnsi="Verdana"/>
                <w:iCs/>
                <w:sz w:val="18"/>
                <w:szCs w:val="18"/>
              </w:rPr>
              <w:t> </w:t>
            </w:r>
            <w:r w:rsidRPr="00635492">
              <w:rPr>
                <w:rFonts w:ascii="Verdana" w:hAnsi="Verdana" w:cs="Calibri"/>
                <w:iCs/>
                <w:sz w:val="18"/>
                <w:szCs w:val="18"/>
              </w:rPr>
              <w:t xml:space="preserve">Que el vehículo asegurado no se haya adquirido haciendo uso de franquicias o privilegios aduaneros </w:t>
            </w:r>
          </w:p>
          <w:p w14:paraId="0059F2EF" w14:textId="3BE8111C" w:rsidR="00C017FB" w:rsidRPr="00635492" w:rsidRDefault="00C017FB" w:rsidP="00C017FB">
            <w:pPr>
              <w:pStyle w:val="xxmsonormal"/>
              <w:spacing w:line="228" w:lineRule="auto"/>
              <w:ind w:left="6" w:right="60" w:hanging="6"/>
              <w:jc w:val="both"/>
              <w:rPr>
                <w:rFonts w:ascii="Verdana" w:hAnsi="Verdana"/>
                <w:sz w:val="18"/>
                <w:szCs w:val="18"/>
              </w:rPr>
            </w:pPr>
            <w:r w:rsidRPr="00635492">
              <w:rPr>
                <w:rFonts w:ascii="Verdana" w:hAnsi="Verdana" w:cs="Calibri"/>
                <w:iCs/>
                <w:sz w:val="18"/>
                <w:szCs w:val="18"/>
              </w:rPr>
              <w:t>4.</w:t>
            </w:r>
            <w:r w:rsidRPr="00635492">
              <w:rPr>
                <w:rFonts w:ascii="Verdana" w:hAnsi="Verdana"/>
                <w:iCs/>
                <w:sz w:val="18"/>
                <w:szCs w:val="18"/>
              </w:rPr>
              <w:t> </w:t>
            </w:r>
            <w:r w:rsidRPr="00635492">
              <w:rPr>
                <w:rFonts w:ascii="Verdana" w:hAnsi="Verdana" w:cs="Calibri"/>
                <w:iCs/>
                <w:sz w:val="18"/>
                <w:szCs w:val="18"/>
              </w:rPr>
              <w:t>Que el asegurado exhiba la factura de compra del vehículo asegurado</w:t>
            </w:r>
          </w:p>
          <w:p w14:paraId="15C96CE1" w14:textId="77777777" w:rsidR="00C017FB" w:rsidRPr="00635492" w:rsidRDefault="00C017FB" w:rsidP="00C017FB">
            <w:pPr>
              <w:pStyle w:val="xxmsonormal"/>
              <w:spacing w:line="228" w:lineRule="auto"/>
              <w:ind w:left="6" w:right="60"/>
              <w:jc w:val="both"/>
              <w:rPr>
                <w:rFonts w:ascii="Verdana" w:hAnsi="Verdana"/>
                <w:sz w:val="18"/>
                <w:szCs w:val="18"/>
              </w:rPr>
            </w:pPr>
            <w:r w:rsidRPr="00635492">
              <w:rPr>
                <w:rFonts w:ascii="Verdana" w:hAnsi="Verdana" w:cs="Calibri"/>
                <w:iCs/>
                <w:sz w:val="18"/>
                <w:szCs w:val="18"/>
              </w:rPr>
              <w:t> </w:t>
            </w:r>
          </w:p>
          <w:p w14:paraId="6B62B41A" w14:textId="77777777" w:rsidR="00C017FB" w:rsidRPr="00635492" w:rsidRDefault="00C017FB" w:rsidP="00C017FB">
            <w:pPr>
              <w:pStyle w:val="xxmsonormal"/>
              <w:spacing w:line="228" w:lineRule="auto"/>
              <w:ind w:left="6" w:right="20"/>
              <w:jc w:val="both"/>
              <w:rPr>
                <w:rFonts w:ascii="Verdana" w:hAnsi="Verdana"/>
                <w:sz w:val="18"/>
                <w:szCs w:val="18"/>
              </w:rPr>
            </w:pPr>
            <w:r w:rsidRPr="00635492">
              <w:rPr>
                <w:rFonts w:ascii="Verdana" w:hAnsi="Verdana" w:cs="Calibri"/>
                <w:iCs/>
                <w:sz w:val="18"/>
                <w:szCs w:val="18"/>
              </w:rPr>
              <w:t xml:space="preserve">En caso de que no exista el mismo vehículo en plaza para su reposición 0Km, o en caso de que la reposición 0Km del vehículo signifique una obligación más onerosa para la Compañía - de acuerdo al límite o monto asegurado establecido más abajo-, ésta (la compañía) podrá a su elección: </w:t>
            </w:r>
          </w:p>
          <w:p w14:paraId="44A432C7" w14:textId="53389224" w:rsidR="00C017FB" w:rsidRPr="00635492" w:rsidRDefault="00C017FB" w:rsidP="00C017FB">
            <w:pPr>
              <w:pStyle w:val="xxmsonormal"/>
              <w:spacing w:line="228" w:lineRule="auto"/>
              <w:ind w:left="366" w:right="20" w:hanging="360"/>
              <w:jc w:val="both"/>
              <w:rPr>
                <w:rFonts w:ascii="Verdana" w:hAnsi="Verdana"/>
                <w:sz w:val="18"/>
                <w:szCs w:val="18"/>
              </w:rPr>
            </w:pPr>
            <w:r w:rsidRPr="00635492">
              <w:rPr>
                <w:rFonts w:ascii="Verdana" w:hAnsi="Verdana" w:cs="Calibri"/>
                <w:iCs/>
                <w:sz w:val="18"/>
                <w:szCs w:val="18"/>
              </w:rPr>
              <w:t>1.</w:t>
            </w:r>
            <w:r w:rsidRPr="00635492">
              <w:rPr>
                <w:rFonts w:ascii="Verdana" w:hAnsi="Verdana"/>
                <w:iCs/>
                <w:sz w:val="18"/>
                <w:szCs w:val="18"/>
              </w:rPr>
              <w:t xml:space="preserve"> </w:t>
            </w:r>
            <w:r w:rsidRPr="00635492">
              <w:rPr>
                <w:rFonts w:ascii="Verdana" w:hAnsi="Verdana" w:cs="Calibri"/>
                <w:iCs/>
                <w:sz w:val="18"/>
                <w:szCs w:val="18"/>
              </w:rPr>
              <w:t xml:space="preserve">Indemnizar en dinero el valor de compra del vehículo asegurado al momento del siniestro, en su equivalente a la Unidad de Fomento del día de la compra. </w:t>
            </w:r>
          </w:p>
          <w:p w14:paraId="6A3CC68B" w14:textId="350A7EC0" w:rsidR="00C017FB" w:rsidRPr="00635492" w:rsidRDefault="00C017FB" w:rsidP="00C017FB">
            <w:pPr>
              <w:pStyle w:val="xxmsonormal"/>
              <w:spacing w:line="228" w:lineRule="auto"/>
              <w:ind w:left="366" w:right="20" w:hanging="360"/>
              <w:jc w:val="both"/>
              <w:rPr>
                <w:rFonts w:ascii="Verdana" w:hAnsi="Verdana"/>
                <w:sz w:val="18"/>
                <w:szCs w:val="18"/>
              </w:rPr>
            </w:pPr>
            <w:r w:rsidRPr="00635492">
              <w:rPr>
                <w:rFonts w:ascii="Verdana" w:hAnsi="Verdana" w:cs="Calibri"/>
                <w:iCs/>
                <w:sz w:val="18"/>
                <w:szCs w:val="18"/>
              </w:rPr>
              <w:t>2.</w:t>
            </w:r>
            <w:r w:rsidRPr="00635492">
              <w:rPr>
                <w:rFonts w:ascii="Verdana" w:hAnsi="Verdana"/>
                <w:iCs/>
                <w:sz w:val="18"/>
                <w:szCs w:val="18"/>
              </w:rPr>
              <w:t> </w:t>
            </w:r>
            <w:r w:rsidRPr="00635492">
              <w:rPr>
                <w:rFonts w:ascii="Verdana" w:hAnsi="Verdana" w:cs="Calibri"/>
                <w:iCs/>
                <w:sz w:val="18"/>
                <w:szCs w:val="18"/>
              </w:rPr>
              <w:t>Indemnizar en especie, mediante la entrega de un vehículo de valor equivalente al asegurado.</w:t>
            </w:r>
          </w:p>
          <w:p w14:paraId="3899C2ED" w14:textId="77777777" w:rsidR="00C017FB" w:rsidRPr="00635492" w:rsidRDefault="00C017FB" w:rsidP="00C017FB">
            <w:pPr>
              <w:pStyle w:val="xxmsonormal"/>
              <w:spacing w:line="228" w:lineRule="auto"/>
              <w:ind w:left="6" w:right="20"/>
              <w:jc w:val="both"/>
              <w:rPr>
                <w:rFonts w:ascii="Verdana" w:hAnsi="Verdana"/>
                <w:sz w:val="18"/>
                <w:szCs w:val="18"/>
              </w:rPr>
            </w:pPr>
            <w:r w:rsidRPr="00635492">
              <w:rPr>
                <w:rFonts w:ascii="Verdana" w:hAnsi="Verdana" w:cs="Calibri"/>
                <w:iCs/>
                <w:sz w:val="18"/>
                <w:szCs w:val="18"/>
              </w:rPr>
              <w:t> </w:t>
            </w:r>
          </w:p>
          <w:p w14:paraId="7DD7BE4F" w14:textId="68D2C554" w:rsidR="00C017FB" w:rsidRPr="00635492" w:rsidRDefault="00C017FB" w:rsidP="00C017FB">
            <w:pPr>
              <w:pStyle w:val="xxmsonormal"/>
              <w:spacing w:line="228" w:lineRule="auto"/>
              <w:ind w:right="20"/>
              <w:jc w:val="both"/>
              <w:rPr>
                <w:rFonts w:ascii="Verdana" w:hAnsi="Verdana"/>
                <w:sz w:val="18"/>
                <w:szCs w:val="18"/>
              </w:rPr>
            </w:pPr>
            <w:r w:rsidRPr="00635492">
              <w:rPr>
                <w:rFonts w:ascii="Verdana" w:hAnsi="Verdana" w:cs="Calibri"/>
                <w:iCs/>
                <w:sz w:val="18"/>
                <w:szCs w:val="18"/>
              </w:rPr>
              <w:t xml:space="preserve">Se entenderá por </w:t>
            </w:r>
            <w:r w:rsidRPr="00635492">
              <w:rPr>
                <w:rFonts w:ascii="Verdana" w:hAnsi="Verdana" w:cs="Calibri"/>
                <w:b/>
                <w:bCs/>
                <w:iCs/>
                <w:sz w:val="18"/>
                <w:szCs w:val="18"/>
              </w:rPr>
              <w:t>vehículo de valor equivalente</w:t>
            </w:r>
            <w:r w:rsidRPr="00635492">
              <w:rPr>
                <w:rFonts w:ascii="Verdana" w:hAnsi="Verdana" w:cs="Calibri"/>
                <w:iCs/>
                <w:sz w:val="18"/>
                <w:szCs w:val="18"/>
              </w:rPr>
              <w:t xml:space="preserve">, aquel que tenga el mismo equipamiento y cilindrada del vehículo siniestrado, </w:t>
            </w:r>
            <w:r w:rsidRPr="00635492">
              <w:rPr>
                <w:rFonts w:ascii="Verdana" w:hAnsi="Verdana" w:cs="Calibri"/>
                <w:b/>
                <w:bCs/>
                <w:iCs/>
                <w:sz w:val="18"/>
                <w:szCs w:val="18"/>
              </w:rPr>
              <w:t xml:space="preserve">de conformidad a la factura de compra del vehículo asegurado </w:t>
            </w:r>
            <w:r w:rsidRPr="00635492">
              <w:rPr>
                <w:rFonts w:ascii="Verdana" w:hAnsi="Verdana" w:cs="Calibri"/>
                <w:iCs/>
                <w:sz w:val="18"/>
                <w:szCs w:val="18"/>
              </w:rPr>
              <w:t>en su equivalente a la Unidad de Fomento del día de la compra.</w:t>
            </w:r>
          </w:p>
          <w:p w14:paraId="58ACD016" w14:textId="77777777" w:rsidR="00C017FB" w:rsidRPr="00635492" w:rsidRDefault="00C017FB" w:rsidP="00C017FB">
            <w:pPr>
              <w:pStyle w:val="xxmsonormal"/>
              <w:spacing w:line="228" w:lineRule="auto"/>
              <w:ind w:left="6" w:right="20"/>
              <w:jc w:val="both"/>
              <w:rPr>
                <w:rFonts w:ascii="Verdana" w:hAnsi="Verdana"/>
                <w:sz w:val="18"/>
                <w:szCs w:val="18"/>
              </w:rPr>
            </w:pPr>
            <w:r w:rsidRPr="00635492">
              <w:rPr>
                <w:rFonts w:ascii="Verdana" w:hAnsi="Verdana" w:cs="Calibri"/>
                <w:iCs/>
                <w:sz w:val="18"/>
                <w:szCs w:val="18"/>
              </w:rPr>
              <w:t> </w:t>
            </w:r>
          </w:p>
          <w:p w14:paraId="78B7D1B4" w14:textId="1710EB8C" w:rsidR="00C017FB" w:rsidRPr="00635492" w:rsidRDefault="00C017FB" w:rsidP="00C017FB">
            <w:pPr>
              <w:pStyle w:val="xxmsonormal"/>
              <w:spacing w:line="228" w:lineRule="auto"/>
              <w:ind w:left="6" w:right="100"/>
              <w:jc w:val="both"/>
              <w:rPr>
                <w:rFonts w:ascii="Verdana" w:hAnsi="Verdana" w:cs="Calibri"/>
                <w:iCs/>
                <w:sz w:val="18"/>
                <w:szCs w:val="18"/>
              </w:rPr>
            </w:pPr>
            <w:r w:rsidRPr="00635492">
              <w:rPr>
                <w:rFonts w:ascii="Verdana" w:hAnsi="Verdana" w:cs="Calibri"/>
                <w:iCs/>
                <w:sz w:val="18"/>
                <w:szCs w:val="18"/>
              </w:rPr>
              <w:t xml:space="preserve">Con todo, el valor del vehículo de reposición o de la indemnización en dinero, en su caso, </w:t>
            </w:r>
            <w:r w:rsidRPr="00635492">
              <w:rPr>
                <w:rFonts w:ascii="Verdana" w:hAnsi="Verdana" w:cs="Calibri"/>
                <w:b/>
                <w:bCs/>
                <w:iCs/>
                <w:sz w:val="18"/>
                <w:szCs w:val="18"/>
              </w:rPr>
              <w:t xml:space="preserve">no podrá superar el valor de la factura de compra de la materia asegurada, </w:t>
            </w:r>
            <w:r w:rsidRPr="00635492">
              <w:rPr>
                <w:rFonts w:ascii="Verdana" w:hAnsi="Verdana" w:cs="Calibri"/>
                <w:iCs/>
                <w:sz w:val="18"/>
                <w:szCs w:val="18"/>
              </w:rPr>
              <w:t>en su equivalente a la Unidad de Fomento del día de la compra.</w:t>
            </w:r>
          </w:p>
          <w:p w14:paraId="7F291AF8" w14:textId="60A4F7E1" w:rsidR="00C017FB" w:rsidRPr="00635492" w:rsidRDefault="00C017FB" w:rsidP="00C017FB">
            <w:pPr>
              <w:pStyle w:val="xxmsonormal"/>
              <w:spacing w:line="228" w:lineRule="auto"/>
              <w:ind w:left="6" w:right="100"/>
              <w:jc w:val="both"/>
              <w:rPr>
                <w:rFonts w:ascii="Verdana" w:hAnsi="Verdana"/>
                <w:sz w:val="18"/>
                <w:szCs w:val="18"/>
              </w:rPr>
            </w:pPr>
            <w:r w:rsidRPr="00635492">
              <w:rPr>
                <w:rFonts w:ascii="Verdana" w:hAnsi="Verdana" w:cs="Calibri"/>
                <w:iCs/>
                <w:sz w:val="18"/>
                <w:szCs w:val="18"/>
              </w:rPr>
              <w:t>.</w:t>
            </w:r>
          </w:p>
          <w:p w14:paraId="3FF07151" w14:textId="0CD4C4FC" w:rsidR="00393770" w:rsidRPr="00635492" w:rsidRDefault="00393770" w:rsidP="009E564B">
            <w:pPr>
              <w:pStyle w:val="Sinespaciado"/>
              <w:jc w:val="both"/>
              <w:rPr>
                <w:rFonts w:cs="Helv"/>
                <w:b/>
                <w:szCs w:val="18"/>
              </w:rPr>
            </w:pPr>
          </w:p>
          <w:p w14:paraId="0637F3CA" w14:textId="77777777" w:rsidR="009E564B" w:rsidRPr="00635492" w:rsidRDefault="009E564B" w:rsidP="009E564B">
            <w:pPr>
              <w:pStyle w:val="Sinespaciado"/>
              <w:jc w:val="both"/>
              <w:rPr>
                <w:b/>
                <w:snapToGrid w:val="0"/>
                <w:szCs w:val="18"/>
              </w:rPr>
            </w:pPr>
            <w:r w:rsidRPr="00635492">
              <w:rPr>
                <w:b/>
                <w:snapToGrid w:val="0"/>
                <w:szCs w:val="18"/>
              </w:rPr>
              <w:t>RESPONSABILIDAD CIVIL (INDEPENDIENTE)</w:t>
            </w:r>
          </w:p>
          <w:p w14:paraId="2B904B2D" w14:textId="77777777" w:rsidR="009E564B" w:rsidRPr="00635492" w:rsidRDefault="009E564B" w:rsidP="009E564B">
            <w:pPr>
              <w:pStyle w:val="Sinespaciado"/>
              <w:jc w:val="both"/>
              <w:rPr>
                <w:snapToGrid w:val="0"/>
                <w:szCs w:val="18"/>
              </w:rPr>
            </w:pPr>
            <w:r w:rsidRPr="00635492">
              <w:rPr>
                <w:snapToGrid w:val="0"/>
                <w:szCs w:val="18"/>
              </w:rPr>
              <w:t xml:space="preserve">No </w:t>
            </w:r>
            <w:proofErr w:type="gramStart"/>
            <w:r w:rsidRPr="00635492">
              <w:rPr>
                <w:snapToGrid w:val="0"/>
                <w:szCs w:val="18"/>
              </w:rPr>
              <w:t>obstante</w:t>
            </w:r>
            <w:proofErr w:type="gramEnd"/>
            <w:r w:rsidRPr="00635492">
              <w:rPr>
                <w:snapToGrid w:val="0"/>
                <w:szCs w:val="18"/>
              </w:rPr>
              <w:t xml:space="preserve"> lo indicado en el detalle de coberturas del presente ítem, las coberturas de Responsabilidad Civil, Daño Emergente, Daño Moral y Lucro Cesante, son independientes entre sí.</w:t>
            </w:r>
          </w:p>
          <w:p w14:paraId="59A0B910" w14:textId="62BF2B64" w:rsidR="007713B8" w:rsidRPr="00635492" w:rsidRDefault="007713B8" w:rsidP="009E564B">
            <w:pPr>
              <w:pStyle w:val="Sinespaciado"/>
              <w:jc w:val="both"/>
              <w:rPr>
                <w:snapToGrid w:val="0"/>
                <w:szCs w:val="18"/>
              </w:rPr>
            </w:pPr>
          </w:p>
          <w:p w14:paraId="1ACC2160" w14:textId="56B293C0" w:rsidR="00393770" w:rsidRPr="00635492" w:rsidRDefault="00393770" w:rsidP="009E564B">
            <w:pPr>
              <w:pStyle w:val="Sinespaciado"/>
              <w:jc w:val="both"/>
              <w:rPr>
                <w:rFonts w:cs="Arial"/>
                <w:b/>
                <w:snapToGrid w:val="0"/>
                <w:szCs w:val="18"/>
              </w:rPr>
            </w:pPr>
          </w:p>
          <w:p w14:paraId="24292E8D" w14:textId="77777777" w:rsidR="009E564B" w:rsidRPr="00635492" w:rsidRDefault="009E564B" w:rsidP="009E564B">
            <w:pPr>
              <w:pStyle w:val="Sinespaciado"/>
              <w:jc w:val="both"/>
              <w:rPr>
                <w:b/>
                <w:snapToGrid w:val="0"/>
                <w:szCs w:val="18"/>
              </w:rPr>
            </w:pPr>
            <w:r w:rsidRPr="00635492">
              <w:rPr>
                <w:b/>
                <w:snapToGrid w:val="0"/>
                <w:szCs w:val="18"/>
              </w:rPr>
              <w:t>ROBO DE ACCESORIOS</w:t>
            </w:r>
          </w:p>
          <w:p w14:paraId="5AEBA66C" w14:textId="77777777" w:rsidR="009E564B" w:rsidRPr="00635492" w:rsidRDefault="009E564B" w:rsidP="009E564B">
            <w:pPr>
              <w:pStyle w:val="Sinespaciado"/>
              <w:jc w:val="both"/>
              <w:rPr>
                <w:snapToGrid w:val="0"/>
                <w:szCs w:val="18"/>
              </w:rPr>
            </w:pPr>
            <w:r w:rsidRPr="00635492">
              <w:rPr>
                <w:snapToGrid w:val="0"/>
                <w:szCs w:val="18"/>
              </w:rPr>
              <w:t>Límite de indemnización el 10% del valor comercial del vehículo con un máximo de UF 40.</w:t>
            </w:r>
          </w:p>
          <w:p w14:paraId="1D5C56DA" w14:textId="77777777" w:rsidR="009E564B" w:rsidRPr="00635492" w:rsidRDefault="009E564B" w:rsidP="009E564B">
            <w:pPr>
              <w:pStyle w:val="Sinespaciado"/>
              <w:jc w:val="both"/>
              <w:rPr>
                <w:rFonts w:eastAsia="Times New Roman"/>
                <w:b/>
                <w:szCs w:val="18"/>
              </w:rPr>
            </w:pPr>
          </w:p>
          <w:p w14:paraId="7A7CA5F5" w14:textId="7D22CC6F" w:rsidR="00393770" w:rsidRPr="00635492" w:rsidRDefault="00393770" w:rsidP="009E564B">
            <w:pPr>
              <w:pStyle w:val="Sinespaciado"/>
              <w:jc w:val="both"/>
              <w:rPr>
                <w:rFonts w:eastAsia="Times New Roman"/>
                <w:b/>
                <w:szCs w:val="18"/>
              </w:rPr>
            </w:pPr>
          </w:p>
          <w:p w14:paraId="1AF7B41F" w14:textId="77777777" w:rsidR="009E564B" w:rsidRPr="00635492" w:rsidRDefault="009E564B" w:rsidP="009E564B">
            <w:pPr>
              <w:pStyle w:val="Sinespaciado"/>
              <w:jc w:val="both"/>
              <w:rPr>
                <w:b/>
                <w:smallCaps/>
                <w:spacing w:val="-3"/>
                <w:szCs w:val="18"/>
              </w:rPr>
            </w:pPr>
            <w:r w:rsidRPr="00635492">
              <w:rPr>
                <w:b/>
                <w:smallCaps/>
                <w:spacing w:val="-3"/>
                <w:szCs w:val="18"/>
              </w:rPr>
              <w:t>COBERTURA DE VEHÍCULOS INTERNADOS AL AMPARO DE FRANQUICIAS ADUANERAS</w:t>
            </w:r>
          </w:p>
          <w:p w14:paraId="2BC5D684" w14:textId="77777777" w:rsidR="009E564B" w:rsidRPr="00635492" w:rsidRDefault="009E564B" w:rsidP="009E564B">
            <w:pPr>
              <w:pStyle w:val="Sinespaciado"/>
              <w:jc w:val="both"/>
              <w:rPr>
                <w:szCs w:val="18"/>
                <w:lang w:val="es-MX"/>
              </w:rPr>
            </w:pPr>
            <w:r w:rsidRPr="00635492">
              <w:rPr>
                <w:szCs w:val="18"/>
                <w:lang w:val="es-MX"/>
              </w:rPr>
              <w:t xml:space="preserve">Sin perjuicio de lo señalado en las Condiciones Generales del seguro, que no se modifican sino en lo expresamente señalado a continuación en esta cláusula, la presente póliza se extiende a cubrir vehículos motorizados internados al país al amparo de franquicias aduaneras sujeto empero a las siguientes condiciones especiales, las cuales son expresamente aceptadas por el asegurado en este acto: </w:t>
            </w:r>
          </w:p>
          <w:p w14:paraId="5FC343D8" w14:textId="77777777" w:rsidR="009E564B" w:rsidRPr="00635492" w:rsidRDefault="009E564B" w:rsidP="009E564B">
            <w:pPr>
              <w:pStyle w:val="Sinespaciado"/>
              <w:jc w:val="both"/>
              <w:rPr>
                <w:szCs w:val="18"/>
                <w:lang w:val="es-MX"/>
              </w:rPr>
            </w:pPr>
            <w:r w:rsidRPr="00635492">
              <w:rPr>
                <w:szCs w:val="18"/>
                <w:lang w:val="es-MX"/>
              </w:rPr>
              <w:t>1.- El asegurado estará obligado a acreditar a la Compañía el valor de adquisición del vehículo. Dicha acreditación se realizará a través de la exhibición de la factura respectiva, contrato de compraventa del vehículo debidamente acreditar el pago del impuesto respectivo, firmado por el vendedor y el comprador y autorizado ante Notario, o la Solicitud de Registro de Factura, expendida por el Servicio Nacional de Aduanas, documentos que formarán parte integrante del contrato de seguros. Se entenderá como valor de adquisición del vehículo, el valor total de venta indicado en estos documentos.</w:t>
            </w:r>
          </w:p>
          <w:p w14:paraId="610E90A8" w14:textId="77777777" w:rsidR="009E564B" w:rsidRPr="00635492" w:rsidRDefault="009E564B" w:rsidP="009E564B">
            <w:pPr>
              <w:pStyle w:val="Sinespaciado"/>
              <w:jc w:val="both"/>
              <w:rPr>
                <w:szCs w:val="18"/>
                <w:lang w:val="es-MX"/>
              </w:rPr>
            </w:pPr>
            <w:r w:rsidRPr="00635492">
              <w:rPr>
                <w:szCs w:val="18"/>
                <w:lang w:val="es-MX"/>
              </w:rPr>
              <w:lastRenderedPageBreak/>
              <w:t xml:space="preserve">2.- En caso de pérdida total del vehículo asegurado, la indemnización quedará limitada al menor valor entre el valor comercial del vehículo al momento del siniestro y el valor de adquisición declarado a la Compañía menos la depreciación asociada al uso, antigüedad y estado de conservación del vehículo. La depreciación para los vehículos nuevos es de un 15% para el primer año o la proporción que corresponda y un 10% anual para los años siguientes. </w:t>
            </w:r>
          </w:p>
          <w:p w14:paraId="06D0590C" w14:textId="77777777" w:rsidR="009E564B" w:rsidRPr="00635492" w:rsidRDefault="009E564B" w:rsidP="009E564B">
            <w:pPr>
              <w:pStyle w:val="Sinespaciado"/>
              <w:jc w:val="both"/>
              <w:rPr>
                <w:szCs w:val="18"/>
                <w:lang w:val="es-MX"/>
              </w:rPr>
            </w:pPr>
            <w:r w:rsidRPr="00635492">
              <w:rPr>
                <w:szCs w:val="18"/>
                <w:lang w:val="es-MX"/>
              </w:rPr>
              <w:t xml:space="preserve">3.- Solo se podrán asegurar bajo esta extensión de cobertura vehículos motorizados con presencia comercial en Chile a través de distribuidores oficiales de la marca constituida en el país. </w:t>
            </w:r>
          </w:p>
          <w:p w14:paraId="01F4D6F0" w14:textId="77777777" w:rsidR="009E564B" w:rsidRPr="00635492" w:rsidRDefault="009E564B" w:rsidP="009E564B">
            <w:pPr>
              <w:pStyle w:val="Sinespaciado"/>
              <w:jc w:val="both"/>
              <w:rPr>
                <w:rFonts w:eastAsia="Times New Roman"/>
                <w:b/>
                <w:szCs w:val="18"/>
              </w:rPr>
            </w:pPr>
            <w:r w:rsidRPr="00635492">
              <w:rPr>
                <w:szCs w:val="18"/>
                <w:lang w:val="es-MX"/>
              </w:rPr>
              <w:t>4.- En caso que la Compañía opte por indemnizar en dinero la pérdida total del vehículo asegurado, el pago de la indemnización procederá sólo una vez que el asegurado acredite haber cancelado todas las sumas que sea necesario enterar a cualquier organismo público o privado para poder transferir el vehículo asegurado o sus restos, a la Compañía o a un tercero, en razón de haber sido internado bajo el amparo de alguna exención total o parcial de aranceles aduaneros y/o impuestos, con respecto al régimen general.</w:t>
            </w:r>
          </w:p>
          <w:p w14:paraId="2A542B72" w14:textId="10D8A31C" w:rsidR="00393770" w:rsidRPr="00D351BC" w:rsidRDefault="00393770" w:rsidP="00393770">
            <w:pPr>
              <w:rPr>
                <w:rFonts w:ascii="Verdana" w:hAnsi="Verdana"/>
                <w:color w:val="FF0000"/>
                <w:sz w:val="18"/>
                <w:szCs w:val="18"/>
                <w:lang w:val="es-MX"/>
              </w:rPr>
            </w:pPr>
            <w:r w:rsidRPr="00D351BC">
              <w:rPr>
                <w:rFonts w:ascii="Verdana" w:hAnsi="Verdana"/>
                <w:color w:val="FF0000"/>
                <w:sz w:val="18"/>
                <w:szCs w:val="18"/>
                <w:lang w:val="es-MX"/>
              </w:rPr>
              <w:t>.</w:t>
            </w:r>
          </w:p>
          <w:p w14:paraId="5BB2559B" w14:textId="1BD7F7B4" w:rsidR="00635492" w:rsidRPr="00D351BC" w:rsidRDefault="00635492" w:rsidP="00635492">
            <w:pPr>
              <w:rPr>
                <w:rFonts w:ascii="Verdana" w:hAnsi="Verdana"/>
                <w:b/>
                <w:color w:val="000000" w:themeColor="text1"/>
                <w:sz w:val="18"/>
                <w:szCs w:val="18"/>
                <w:lang w:val="es-MX"/>
              </w:rPr>
            </w:pPr>
          </w:p>
          <w:p w14:paraId="35160374" w14:textId="77777777" w:rsidR="00F92884" w:rsidRPr="00D351BC" w:rsidRDefault="00F92884" w:rsidP="00F92884">
            <w:pPr>
              <w:pStyle w:val="Sinespaciado"/>
              <w:jc w:val="both"/>
              <w:rPr>
                <w:b/>
                <w:bCs/>
                <w:iCs/>
                <w:color w:val="000000" w:themeColor="text1"/>
                <w:szCs w:val="18"/>
                <w:lang w:val="es-ES" w:eastAsia="es-ES"/>
              </w:rPr>
            </w:pPr>
            <w:r w:rsidRPr="00D351BC">
              <w:rPr>
                <w:b/>
                <w:bCs/>
                <w:iCs/>
                <w:color w:val="000000" w:themeColor="text1"/>
                <w:szCs w:val="18"/>
                <w:lang w:val="es-ES"/>
              </w:rPr>
              <w:t xml:space="preserve">CLÁUSULA DE VEHÍCULOS A GAS (AUTOGAS) </w:t>
            </w:r>
          </w:p>
          <w:p w14:paraId="288F4006" w14:textId="77777777" w:rsidR="00F92884" w:rsidRPr="00D351BC" w:rsidRDefault="00F92884" w:rsidP="00F92884">
            <w:pPr>
              <w:pStyle w:val="Sinespaciado"/>
              <w:jc w:val="both"/>
              <w:rPr>
                <w:iCs/>
                <w:color w:val="000000" w:themeColor="text1"/>
                <w:szCs w:val="18"/>
                <w:lang w:val="es-ES"/>
              </w:rPr>
            </w:pPr>
            <w:r w:rsidRPr="00D351BC">
              <w:rPr>
                <w:iCs/>
                <w:color w:val="000000" w:themeColor="text1"/>
                <w:szCs w:val="18"/>
                <w:lang w:val="es-ES"/>
              </w:rPr>
              <w:t>No obstante, a lo indicado en el artículo 5, sección 5.1, numeral 8) del condicionado general, el presente seguro se extiende a cubrir los siniestros que afecten a vehículos que hayan sido homologados o adaptados a GL (Gas Licuado) y que cuenten con el certificado individual de adaptación (C.I.A.)., en función de lo dispuesto por el Centro de Control y Certificación Vehicular (3CV) del Ministerio de Transportes y Telecomunicaciones, como también respecto de los siniestros que afecten al equipamiento (Kit) de conversión a GL (Gas Licuado), y los siniestros que ocurran a consecuencia del equipamiento (Kit) de conversión a GL. La cobertura se otorgará por los mismos riesgos cubiertos por la presente póliza.</w:t>
            </w:r>
          </w:p>
          <w:p w14:paraId="1A97F994" w14:textId="77777777" w:rsidR="00F92884" w:rsidRPr="00D351BC" w:rsidRDefault="00F92884" w:rsidP="00F92884">
            <w:pPr>
              <w:pStyle w:val="Sinespaciado"/>
              <w:jc w:val="both"/>
              <w:rPr>
                <w:iCs/>
                <w:color w:val="000000" w:themeColor="text1"/>
                <w:szCs w:val="18"/>
                <w:lang w:val="es-ES"/>
              </w:rPr>
            </w:pPr>
            <w:r w:rsidRPr="00D351BC">
              <w:rPr>
                <w:iCs/>
                <w:color w:val="000000" w:themeColor="text1"/>
                <w:szCs w:val="18"/>
                <w:lang w:val="es-ES"/>
              </w:rPr>
              <w:t>.</w:t>
            </w:r>
          </w:p>
          <w:p w14:paraId="534E5C9C" w14:textId="77777777" w:rsidR="00F92884" w:rsidRPr="00D351BC" w:rsidRDefault="00F92884" w:rsidP="00F92884">
            <w:pPr>
              <w:pStyle w:val="Sinespaciado"/>
              <w:jc w:val="both"/>
              <w:rPr>
                <w:iCs/>
                <w:color w:val="000000" w:themeColor="text1"/>
                <w:szCs w:val="18"/>
                <w:lang w:val="es-ES"/>
              </w:rPr>
            </w:pPr>
            <w:r w:rsidRPr="00D351BC">
              <w:rPr>
                <w:iCs/>
                <w:color w:val="000000" w:themeColor="text1"/>
                <w:szCs w:val="18"/>
                <w:lang w:val="es-ES"/>
              </w:rPr>
              <w:t>Se establece un límite de UF 40 para equipamiento completo del KIT.</w:t>
            </w:r>
          </w:p>
          <w:p w14:paraId="0043AF35" w14:textId="77777777" w:rsidR="00F92884" w:rsidRPr="00D351BC" w:rsidRDefault="00F92884" w:rsidP="00F92884">
            <w:pPr>
              <w:pStyle w:val="Sinespaciado"/>
              <w:jc w:val="both"/>
              <w:rPr>
                <w:iCs/>
                <w:color w:val="000000" w:themeColor="text1"/>
                <w:szCs w:val="18"/>
                <w:lang w:val="es-ES"/>
              </w:rPr>
            </w:pPr>
            <w:r w:rsidRPr="00D351BC">
              <w:rPr>
                <w:iCs/>
                <w:color w:val="000000" w:themeColor="text1"/>
                <w:szCs w:val="18"/>
                <w:lang w:val="es-ES"/>
              </w:rPr>
              <w:t>.</w:t>
            </w:r>
          </w:p>
          <w:p w14:paraId="3FA53243" w14:textId="77777777" w:rsidR="00F92884" w:rsidRPr="00D351BC" w:rsidRDefault="00F92884" w:rsidP="00F92884">
            <w:pPr>
              <w:rPr>
                <w:rFonts w:ascii="Verdana" w:hAnsi="Verdana"/>
                <w:iCs/>
                <w:color w:val="000000" w:themeColor="text1"/>
                <w:sz w:val="18"/>
                <w:szCs w:val="18"/>
              </w:rPr>
            </w:pPr>
            <w:r w:rsidRPr="00D351BC">
              <w:rPr>
                <w:rFonts w:ascii="Verdana" w:hAnsi="Verdana"/>
                <w:iCs/>
                <w:color w:val="000000" w:themeColor="text1"/>
                <w:sz w:val="18"/>
                <w:szCs w:val="18"/>
              </w:rPr>
              <w:t>En caso de siniestro se solicitará el Certificado Individual de adaptación (C.I.A.) en función de lo dispuesto por el Centro de Control y Certificación Vehicular (3CV) vigente.”</w:t>
            </w:r>
          </w:p>
          <w:p w14:paraId="3F85FC0C" w14:textId="77777777" w:rsidR="00F92884" w:rsidRPr="00D351BC" w:rsidRDefault="00F92884" w:rsidP="00F92884">
            <w:pPr>
              <w:rPr>
                <w:rFonts w:ascii="Verdana" w:hAnsi="Verdana"/>
                <w:color w:val="000000" w:themeColor="text1"/>
                <w:sz w:val="18"/>
                <w:szCs w:val="18"/>
                <w:lang w:val="es-MX"/>
              </w:rPr>
            </w:pPr>
            <w:r w:rsidRPr="00D351BC">
              <w:rPr>
                <w:rFonts w:ascii="Verdana" w:hAnsi="Verdana"/>
                <w:iCs/>
                <w:color w:val="000000" w:themeColor="text1"/>
                <w:sz w:val="18"/>
                <w:szCs w:val="18"/>
              </w:rPr>
              <w:t>.</w:t>
            </w:r>
          </w:p>
          <w:p w14:paraId="7A1375AC" w14:textId="0B317647" w:rsidR="008A4AE6" w:rsidRPr="00635492" w:rsidRDefault="008A4AE6" w:rsidP="008A4AE6">
            <w:pPr>
              <w:pStyle w:val="Sinespaciado"/>
              <w:jc w:val="both"/>
              <w:rPr>
                <w:b/>
                <w:szCs w:val="18"/>
              </w:rPr>
            </w:pPr>
          </w:p>
          <w:p w14:paraId="57964FB4" w14:textId="77777777" w:rsidR="008A4AE6" w:rsidRPr="00635492" w:rsidRDefault="008A4AE6" w:rsidP="008A4AE6">
            <w:pPr>
              <w:pStyle w:val="Sinespaciado"/>
              <w:jc w:val="both"/>
              <w:rPr>
                <w:b/>
                <w:szCs w:val="18"/>
              </w:rPr>
            </w:pPr>
            <w:r w:rsidRPr="00635492">
              <w:rPr>
                <w:b/>
                <w:szCs w:val="18"/>
              </w:rPr>
              <w:t>PERDIDA TOTAL</w:t>
            </w:r>
          </w:p>
          <w:p w14:paraId="3C7C8EEC" w14:textId="77777777" w:rsidR="008A4AE6" w:rsidRPr="00635492" w:rsidRDefault="008A4AE6" w:rsidP="008A4AE6">
            <w:pPr>
              <w:pStyle w:val="Sinespaciado"/>
              <w:jc w:val="both"/>
              <w:rPr>
                <w:rFonts w:cs="Lucida Sans Unicode"/>
                <w:szCs w:val="18"/>
              </w:rPr>
            </w:pPr>
            <w:r w:rsidRPr="00635492">
              <w:rPr>
                <w:rFonts w:cs="Lucida Sans Unicode"/>
                <w:szCs w:val="18"/>
              </w:rPr>
              <w:t>Para efectos de este contrato de Seguros se entenderá por Pérdida Total cuando el costo de reparación sea superior al 65 % del Valor Comercial del vehículo.</w:t>
            </w:r>
          </w:p>
          <w:p w14:paraId="1183C81B" w14:textId="77777777" w:rsidR="008A4AE6" w:rsidRPr="00635492" w:rsidRDefault="008A4AE6" w:rsidP="008A4AE6">
            <w:pPr>
              <w:pStyle w:val="Sinespaciado"/>
              <w:jc w:val="both"/>
              <w:rPr>
                <w:rFonts w:cs="Lucida Sans Unicode"/>
                <w:szCs w:val="18"/>
              </w:rPr>
            </w:pPr>
            <w:r w:rsidRPr="00635492">
              <w:rPr>
                <w:rFonts w:cs="Lucida Sans Unicode"/>
                <w:szCs w:val="18"/>
              </w:rPr>
              <w:t>Vehículos con menos de 12 meses. En caso de siniestro con pérdida del vehículo con menos de 12 meses de uso, la compañía debe entregar al asegurado un vehículo nuevo equivalente al siniestrado, sujeto a las siguientes condiciones:</w:t>
            </w:r>
          </w:p>
          <w:p w14:paraId="07A07B85" w14:textId="77777777" w:rsidR="008A4AE6" w:rsidRPr="00635492" w:rsidRDefault="008A4AE6" w:rsidP="008A4AE6">
            <w:pPr>
              <w:pStyle w:val="Sinespaciado"/>
              <w:jc w:val="both"/>
              <w:rPr>
                <w:rFonts w:cs="Lucida Sans Unicode"/>
                <w:szCs w:val="18"/>
              </w:rPr>
            </w:pPr>
            <w:r w:rsidRPr="00635492">
              <w:rPr>
                <w:rFonts w:cs="Lucida Sans Unicode"/>
                <w:szCs w:val="18"/>
              </w:rPr>
              <w:t>Vehículo siniestrado posea una antigüedad inferior a 365 días contados entre la fecha de factura de compra y fecha del siniestro.</w:t>
            </w:r>
          </w:p>
          <w:p w14:paraId="32AF4A46" w14:textId="77777777" w:rsidR="008A4AE6" w:rsidRPr="00635492" w:rsidRDefault="008A4AE6" w:rsidP="008A4AE6">
            <w:pPr>
              <w:pStyle w:val="Sinespaciado"/>
              <w:jc w:val="both"/>
              <w:rPr>
                <w:rFonts w:cs="Lucida Sans Unicode"/>
                <w:szCs w:val="18"/>
              </w:rPr>
            </w:pPr>
            <w:r w:rsidRPr="00635492">
              <w:rPr>
                <w:rFonts w:cs="Lucida Sans Unicode"/>
                <w:szCs w:val="18"/>
              </w:rPr>
              <w:t>El beneficiario sea el primer propietario al momento del siniestro.</w:t>
            </w:r>
          </w:p>
          <w:p w14:paraId="09C138AC" w14:textId="77777777" w:rsidR="008A4AE6" w:rsidRPr="00635492" w:rsidRDefault="008A4AE6" w:rsidP="008A4AE6">
            <w:pPr>
              <w:pStyle w:val="Sinespaciado"/>
              <w:jc w:val="both"/>
              <w:rPr>
                <w:rFonts w:cs="Lucida Sans Unicode"/>
                <w:szCs w:val="18"/>
              </w:rPr>
            </w:pPr>
            <w:r w:rsidRPr="00635492">
              <w:rPr>
                <w:rFonts w:cs="Lucida Sans Unicode"/>
                <w:szCs w:val="18"/>
              </w:rPr>
              <w:t>El vehículo de reposición se encuentre disponible para su adquisición y sea igual al modelo, características y equipamiento del bien siniestrado, en caso de no existir el mismo modelo disponible en el mercado, la compañía indemnizará el valor comercial del vehículo nuevo al momento del siniestro.</w:t>
            </w:r>
          </w:p>
          <w:p w14:paraId="54A7DEC6" w14:textId="77777777" w:rsidR="008A4AE6" w:rsidRPr="00635492" w:rsidRDefault="008A4AE6" w:rsidP="008A4AE6">
            <w:pPr>
              <w:pStyle w:val="Sinespaciado"/>
              <w:jc w:val="both"/>
              <w:rPr>
                <w:rFonts w:cs="Lucida Sans Unicode"/>
                <w:szCs w:val="18"/>
              </w:rPr>
            </w:pPr>
            <w:r w:rsidRPr="00635492">
              <w:rPr>
                <w:rFonts w:cs="Lucida Sans Unicode"/>
                <w:szCs w:val="18"/>
              </w:rPr>
              <w:t>El asegurado no haya comprado el vehículo haciendo uso de franquicias o privilegios aduaneros impositivos.</w:t>
            </w:r>
          </w:p>
          <w:p w14:paraId="471A25ED" w14:textId="77777777" w:rsidR="008A4AE6" w:rsidRPr="00635492" w:rsidRDefault="008A4AE6" w:rsidP="008A4AE6">
            <w:pPr>
              <w:pStyle w:val="Sinespaciado"/>
              <w:jc w:val="both"/>
              <w:rPr>
                <w:rFonts w:cs="Lucida Sans Unicode"/>
                <w:szCs w:val="18"/>
              </w:rPr>
            </w:pPr>
            <w:r w:rsidRPr="00635492">
              <w:rPr>
                <w:rFonts w:cs="Lucida Sans Unicode"/>
                <w:szCs w:val="18"/>
              </w:rPr>
              <w:t>En caso de pérdida total del vehículo materia del seguro, lo que conlleva la extinción de la póliza, procederá el cobro íntegro de la prima pendiente por toda la vigencia de la póliza, y la compañía tendrá derecho a compensar esta deuda con el monto de la indemnización que en su caso corresponda, y a compensar esa eventual indemnización con cualquiera otra obligación vencida que mantenga el asegurado con ella.</w:t>
            </w:r>
          </w:p>
          <w:p w14:paraId="512DC053" w14:textId="77777777" w:rsidR="008A4AE6" w:rsidRPr="00635492" w:rsidRDefault="008A4AE6" w:rsidP="008A4AE6">
            <w:pPr>
              <w:pStyle w:val="Sinespaciado"/>
              <w:jc w:val="both"/>
              <w:rPr>
                <w:rFonts w:cs="Helv"/>
                <w:szCs w:val="18"/>
              </w:rPr>
            </w:pPr>
          </w:p>
          <w:p w14:paraId="63381813" w14:textId="77777777" w:rsidR="008A4AE6" w:rsidRPr="00635492" w:rsidRDefault="008A4AE6" w:rsidP="008A4AE6">
            <w:pPr>
              <w:pStyle w:val="Sinespaciado"/>
              <w:jc w:val="both"/>
              <w:rPr>
                <w:b/>
                <w:szCs w:val="18"/>
              </w:rPr>
            </w:pPr>
            <w:r w:rsidRPr="00635492">
              <w:rPr>
                <w:b/>
                <w:szCs w:val="18"/>
              </w:rPr>
              <w:t>PLAN "A" Y PLAN "B" (POL 3 2013 0366)</w:t>
            </w:r>
          </w:p>
          <w:p w14:paraId="7A008EA1" w14:textId="6ADA69DF" w:rsidR="008A4AE6" w:rsidRPr="00635492" w:rsidRDefault="008A4AE6" w:rsidP="008A4AE6">
            <w:pPr>
              <w:pStyle w:val="Sinespaciado"/>
              <w:jc w:val="both"/>
              <w:rPr>
                <w:rFonts w:cs="Arial"/>
                <w:szCs w:val="18"/>
              </w:rPr>
            </w:pPr>
            <w:r w:rsidRPr="00635492">
              <w:rPr>
                <w:szCs w:val="18"/>
              </w:rPr>
              <w:t xml:space="preserve">Se cubre la Muerte Accidental (Plan A) o la </w:t>
            </w:r>
            <w:r w:rsidR="00A0656A" w:rsidRPr="00635492">
              <w:rPr>
                <w:szCs w:val="18"/>
              </w:rPr>
              <w:t>Incapacidad Permanente</w:t>
            </w:r>
            <w:r w:rsidRPr="00635492">
              <w:rPr>
                <w:szCs w:val="18"/>
              </w:rPr>
              <w:t xml:space="preserve"> (Plan B) por ocupante del vehículo asegurado, sujeto a la capacidad técnica del vehículo por un monto de UF 100 por </w:t>
            </w:r>
            <w:proofErr w:type="gramStart"/>
            <w:r w:rsidRPr="00635492">
              <w:rPr>
                <w:szCs w:val="18"/>
              </w:rPr>
              <w:t>persona  y</w:t>
            </w:r>
            <w:proofErr w:type="gramEnd"/>
            <w:r w:rsidRPr="00635492">
              <w:rPr>
                <w:szCs w:val="18"/>
              </w:rPr>
              <w:t xml:space="preserve">  con un límite máximo de UF 500 por evento.</w:t>
            </w:r>
          </w:p>
          <w:p w14:paraId="026CAEC1" w14:textId="77777777" w:rsidR="00393770" w:rsidRPr="00635492" w:rsidRDefault="00393770" w:rsidP="009E564B">
            <w:pPr>
              <w:pStyle w:val="Sinespaciado"/>
              <w:jc w:val="both"/>
              <w:rPr>
                <w:rFonts w:eastAsia="Times New Roman"/>
                <w:b/>
                <w:szCs w:val="18"/>
              </w:rPr>
            </w:pPr>
          </w:p>
          <w:p w14:paraId="1E78C3C2" w14:textId="77777777" w:rsidR="009E564B" w:rsidRPr="00635492" w:rsidRDefault="009E564B" w:rsidP="009E564B">
            <w:pPr>
              <w:pStyle w:val="Sinespaciado"/>
              <w:jc w:val="both"/>
              <w:rPr>
                <w:b/>
                <w:snapToGrid w:val="0"/>
                <w:szCs w:val="18"/>
              </w:rPr>
            </w:pPr>
            <w:r w:rsidRPr="00635492">
              <w:rPr>
                <w:b/>
                <w:snapToGrid w:val="0"/>
                <w:szCs w:val="18"/>
              </w:rPr>
              <w:t>Domicilio especial (Art. 36 de la POL 1 2013 0214): Santiago</w:t>
            </w:r>
          </w:p>
          <w:p w14:paraId="19FAB250" w14:textId="77777777" w:rsidR="009E564B" w:rsidRPr="00635492" w:rsidRDefault="009E564B" w:rsidP="009E564B">
            <w:pPr>
              <w:pStyle w:val="Sinespaciado"/>
              <w:jc w:val="both"/>
              <w:rPr>
                <w:rFonts w:eastAsia="Times New Roman"/>
                <w:b/>
                <w:szCs w:val="18"/>
              </w:rPr>
            </w:pPr>
            <w:r w:rsidRPr="00635492">
              <w:rPr>
                <w:snapToGrid w:val="0"/>
                <w:szCs w:val="18"/>
              </w:rPr>
              <w:t>En cada renovación la Compañía podrá ajustar el monto de la prima en razón de la siniestralidad que haya presentado el bien asegurado durante la vigencia anual anterior, previo aviso dirigido al domicilio registrado por el asegurado en la Compañía, con al menos 30 días anteriores al vencimiento.</w:t>
            </w:r>
          </w:p>
          <w:p w14:paraId="41976075" w14:textId="77777777" w:rsidR="009E564B" w:rsidRPr="00635492" w:rsidRDefault="009E564B" w:rsidP="009E564B">
            <w:pPr>
              <w:pStyle w:val="Sinespaciado"/>
              <w:jc w:val="both"/>
              <w:rPr>
                <w:rFonts w:eastAsia="Times New Roman"/>
                <w:b/>
                <w:szCs w:val="18"/>
              </w:rPr>
            </w:pPr>
          </w:p>
          <w:p w14:paraId="675C4796" w14:textId="77777777" w:rsidR="009E564B" w:rsidRPr="00635492" w:rsidRDefault="009E564B" w:rsidP="009E564B">
            <w:pPr>
              <w:pStyle w:val="Sinespaciado"/>
              <w:jc w:val="both"/>
              <w:rPr>
                <w:rFonts w:eastAsia="Times New Roman"/>
                <w:b/>
                <w:szCs w:val="18"/>
              </w:rPr>
            </w:pPr>
            <w:r w:rsidRPr="00635492">
              <w:rPr>
                <w:rFonts w:eastAsia="Times New Roman"/>
                <w:b/>
                <w:szCs w:val="18"/>
              </w:rPr>
              <w:t>ASISTENCIA AL VEHICULO (POL 1 2014 0303)</w:t>
            </w:r>
          </w:p>
          <w:p w14:paraId="5A333296" w14:textId="77777777" w:rsidR="009E564B" w:rsidRPr="00635492" w:rsidRDefault="009E564B" w:rsidP="009E564B">
            <w:pPr>
              <w:pStyle w:val="Sinespaciado"/>
              <w:jc w:val="both"/>
              <w:rPr>
                <w:rFonts w:eastAsia="Times New Roman"/>
                <w:b/>
                <w:szCs w:val="18"/>
              </w:rPr>
            </w:pPr>
            <w:r w:rsidRPr="00635492">
              <w:rPr>
                <w:rFonts w:eastAsia="Times New Roman"/>
                <w:b/>
                <w:szCs w:val="18"/>
              </w:rPr>
              <w:t>ASISTENCIA VEHICULAR POR AVERÍA O ACCIDENTE</w:t>
            </w:r>
          </w:p>
          <w:p w14:paraId="79289050" w14:textId="77777777" w:rsidR="009E564B" w:rsidRPr="00635492" w:rsidRDefault="009E564B" w:rsidP="009E564B">
            <w:pPr>
              <w:pStyle w:val="Sinespaciado"/>
              <w:jc w:val="both"/>
              <w:rPr>
                <w:rFonts w:eastAsia="Times New Roman"/>
                <w:b/>
                <w:szCs w:val="18"/>
              </w:rPr>
            </w:pPr>
            <w:r w:rsidRPr="00635492">
              <w:rPr>
                <w:rFonts w:eastAsia="Times New Roman"/>
                <w:b/>
                <w:szCs w:val="18"/>
              </w:rPr>
              <w:t>COBERTURA</w:t>
            </w:r>
            <w:r w:rsidRPr="00635492">
              <w:rPr>
                <w:rFonts w:eastAsia="Times New Roman"/>
                <w:szCs w:val="18"/>
              </w:rPr>
              <w:t>: Remolque o transporte por avería o accidente del vehículo</w:t>
            </w:r>
          </w:p>
          <w:p w14:paraId="24353584" w14:textId="77777777" w:rsidR="009E564B" w:rsidRPr="00635492" w:rsidRDefault="009E564B" w:rsidP="009E564B">
            <w:pPr>
              <w:pStyle w:val="Sinespaciado"/>
              <w:jc w:val="both"/>
              <w:rPr>
                <w:rFonts w:eastAsia="Times New Roman"/>
                <w:szCs w:val="18"/>
              </w:rPr>
            </w:pPr>
            <w:r w:rsidRPr="00635492">
              <w:rPr>
                <w:rFonts w:eastAsia="Times New Roman"/>
                <w:b/>
                <w:szCs w:val="18"/>
              </w:rPr>
              <w:t xml:space="preserve">LIMITE: </w:t>
            </w:r>
            <w:r w:rsidRPr="00635492">
              <w:rPr>
                <w:rFonts w:eastAsia="Times New Roman"/>
                <w:szCs w:val="18"/>
              </w:rPr>
              <w:t>UF12</w:t>
            </w:r>
          </w:p>
          <w:p w14:paraId="2852C486" w14:textId="77777777" w:rsidR="009E564B" w:rsidRPr="00635492" w:rsidRDefault="009E564B" w:rsidP="009E564B">
            <w:pPr>
              <w:pStyle w:val="Sinespaciado"/>
              <w:jc w:val="both"/>
              <w:rPr>
                <w:rFonts w:eastAsia="Times New Roman"/>
                <w:szCs w:val="18"/>
              </w:rPr>
            </w:pPr>
            <w:r w:rsidRPr="00635492">
              <w:rPr>
                <w:rFonts w:eastAsia="Times New Roman"/>
                <w:b/>
                <w:szCs w:val="18"/>
              </w:rPr>
              <w:t xml:space="preserve">AT: </w:t>
            </w:r>
            <w:r w:rsidRPr="00635492">
              <w:rPr>
                <w:rFonts w:eastAsia="Times New Roman"/>
                <w:szCs w:val="18"/>
              </w:rPr>
              <w:t>PL</w:t>
            </w:r>
          </w:p>
          <w:p w14:paraId="0A4A0BAB" w14:textId="77777777" w:rsidR="009E564B" w:rsidRPr="00635492" w:rsidRDefault="009E564B" w:rsidP="009E564B">
            <w:pPr>
              <w:pStyle w:val="Sinespaciado"/>
              <w:jc w:val="both"/>
              <w:rPr>
                <w:rFonts w:eastAsia="Times New Roman"/>
                <w:szCs w:val="18"/>
              </w:rPr>
            </w:pPr>
            <w:r w:rsidRPr="00635492">
              <w:rPr>
                <w:rFonts w:eastAsia="Times New Roman"/>
                <w:b/>
                <w:szCs w:val="18"/>
              </w:rPr>
              <w:t xml:space="preserve">COBERTURA: </w:t>
            </w:r>
            <w:r w:rsidRPr="00635492">
              <w:rPr>
                <w:rFonts w:eastAsia="Times New Roman"/>
                <w:szCs w:val="18"/>
              </w:rPr>
              <w:t>Servicio de reparación in situ</w:t>
            </w:r>
          </w:p>
          <w:p w14:paraId="55AE616E" w14:textId="77777777" w:rsidR="009E564B" w:rsidRPr="00635492" w:rsidRDefault="009E564B" w:rsidP="009E564B">
            <w:pPr>
              <w:pStyle w:val="Sinespaciado"/>
              <w:jc w:val="both"/>
              <w:rPr>
                <w:rFonts w:eastAsia="Times New Roman"/>
                <w:szCs w:val="18"/>
              </w:rPr>
            </w:pPr>
            <w:r w:rsidRPr="00635492">
              <w:rPr>
                <w:rFonts w:eastAsia="Times New Roman"/>
                <w:b/>
                <w:szCs w:val="18"/>
              </w:rPr>
              <w:t xml:space="preserve">LIMITE: </w:t>
            </w:r>
            <w:r w:rsidRPr="00635492">
              <w:rPr>
                <w:rFonts w:eastAsia="Times New Roman"/>
                <w:szCs w:val="18"/>
              </w:rPr>
              <w:t>Ilimitado</w:t>
            </w:r>
          </w:p>
          <w:p w14:paraId="1DDCAFA6" w14:textId="77777777" w:rsidR="009E564B" w:rsidRPr="00635492" w:rsidRDefault="009E564B" w:rsidP="009E564B">
            <w:pPr>
              <w:pStyle w:val="Sinespaciado"/>
              <w:jc w:val="both"/>
              <w:rPr>
                <w:rFonts w:eastAsia="Times New Roman"/>
                <w:szCs w:val="18"/>
              </w:rPr>
            </w:pPr>
            <w:r w:rsidRPr="00635492">
              <w:rPr>
                <w:rFonts w:eastAsia="Times New Roman"/>
                <w:b/>
                <w:szCs w:val="18"/>
              </w:rPr>
              <w:t>AT</w:t>
            </w:r>
            <w:r w:rsidRPr="00635492">
              <w:rPr>
                <w:rFonts w:eastAsia="Times New Roman"/>
                <w:szCs w:val="18"/>
              </w:rPr>
              <w:t>: CL</w:t>
            </w:r>
          </w:p>
          <w:p w14:paraId="364B425B" w14:textId="71674B00" w:rsidR="009E564B" w:rsidRPr="00635492" w:rsidRDefault="009E564B" w:rsidP="009E564B">
            <w:pPr>
              <w:pStyle w:val="Sinespaciado"/>
              <w:jc w:val="both"/>
              <w:rPr>
                <w:rFonts w:eastAsia="Times New Roman"/>
                <w:b/>
                <w:szCs w:val="18"/>
              </w:rPr>
            </w:pPr>
            <w:r w:rsidRPr="00635492">
              <w:rPr>
                <w:rFonts w:eastAsia="Times New Roman"/>
                <w:b/>
                <w:szCs w:val="18"/>
              </w:rPr>
              <w:lastRenderedPageBreak/>
              <w:t xml:space="preserve">COBERTURA:  </w:t>
            </w:r>
            <w:r w:rsidR="0040699D" w:rsidRPr="00635492">
              <w:rPr>
                <w:rFonts w:eastAsia="Times New Roman"/>
                <w:szCs w:val="18"/>
              </w:rPr>
              <w:t>Transporte, deposito o custodia</w:t>
            </w:r>
            <w:r w:rsidRPr="00635492">
              <w:rPr>
                <w:rFonts w:eastAsia="Times New Roman"/>
                <w:szCs w:val="18"/>
              </w:rPr>
              <w:t xml:space="preserve"> del vehículo reparado o</w:t>
            </w:r>
          </w:p>
          <w:p w14:paraId="003D68BE" w14:textId="77777777" w:rsidR="009E564B" w:rsidRPr="00635492" w:rsidRDefault="009E564B" w:rsidP="009E564B">
            <w:pPr>
              <w:pStyle w:val="Sinespaciado"/>
              <w:jc w:val="both"/>
              <w:rPr>
                <w:rFonts w:eastAsia="Times New Roman"/>
                <w:szCs w:val="18"/>
              </w:rPr>
            </w:pPr>
            <w:r w:rsidRPr="00635492">
              <w:rPr>
                <w:rFonts w:eastAsia="Times New Roman"/>
                <w:szCs w:val="18"/>
              </w:rPr>
              <w:t>recuperado</w:t>
            </w:r>
          </w:p>
          <w:p w14:paraId="4EE7DFAB" w14:textId="77777777" w:rsidR="009E564B" w:rsidRPr="00635492" w:rsidRDefault="009E564B" w:rsidP="009E564B">
            <w:pPr>
              <w:pStyle w:val="Sinespaciado"/>
              <w:jc w:val="both"/>
              <w:rPr>
                <w:rFonts w:eastAsia="Times New Roman"/>
                <w:b/>
                <w:szCs w:val="18"/>
              </w:rPr>
            </w:pPr>
            <w:r w:rsidRPr="00635492">
              <w:rPr>
                <w:rFonts w:eastAsia="Times New Roman"/>
                <w:b/>
                <w:szCs w:val="18"/>
              </w:rPr>
              <w:t>LIMITE: UF10</w:t>
            </w:r>
          </w:p>
          <w:p w14:paraId="307C8821" w14:textId="77777777" w:rsidR="009E564B" w:rsidRPr="00635492" w:rsidRDefault="009E564B" w:rsidP="009E564B">
            <w:pPr>
              <w:pStyle w:val="Sinespaciado"/>
              <w:jc w:val="both"/>
              <w:rPr>
                <w:rFonts w:eastAsia="Times New Roman"/>
                <w:b/>
                <w:szCs w:val="18"/>
              </w:rPr>
            </w:pPr>
            <w:r w:rsidRPr="00635492">
              <w:rPr>
                <w:rFonts w:eastAsia="Times New Roman"/>
                <w:b/>
                <w:szCs w:val="18"/>
              </w:rPr>
              <w:t>AT: PL</w:t>
            </w:r>
          </w:p>
          <w:p w14:paraId="347F1628" w14:textId="77777777" w:rsidR="009E564B" w:rsidRPr="00635492" w:rsidRDefault="009E564B" w:rsidP="009E564B">
            <w:pPr>
              <w:pStyle w:val="Sinespaciado"/>
              <w:jc w:val="both"/>
              <w:rPr>
                <w:rFonts w:eastAsia="Times New Roman"/>
                <w:szCs w:val="18"/>
              </w:rPr>
            </w:pPr>
            <w:r w:rsidRPr="00635492">
              <w:rPr>
                <w:rFonts w:eastAsia="Times New Roman"/>
                <w:b/>
                <w:szCs w:val="18"/>
              </w:rPr>
              <w:t xml:space="preserve">COBERTURA: </w:t>
            </w:r>
            <w:r w:rsidRPr="00635492">
              <w:rPr>
                <w:rFonts w:eastAsia="Times New Roman"/>
                <w:szCs w:val="18"/>
              </w:rPr>
              <w:t>Servicio de conductor profesional</w:t>
            </w:r>
          </w:p>
          <w:p w14:paraId="0A81D0E7" w14:textId="77777777" w:rsidR="009E564B" w:rsidRPr="00635492" w:rsidRDefault="009E564B" w:rsidP="009E564B">
            <w:pPr>
              <w:pStyle w:val="Sinespaciado"/>
              <w:jc w:val="both"/>
              <w:rPr>
                <w:rFonts w:eastAsia="Times New Roman"/>
                <w:b/>
                <w:szCs w:val="18"/>
              </w:rPr>
            </w:pPr>
            <w:r w:rsidRPr="00635492">
              <w:rPr>
                <w:rFonts w:eastAsia="Times New Roman"/>
                <w:b/>
                <w:szCs w:val="18"/>
              </w:rPr>
              <w:t>LIMITE: Ilimitado</w:t>
            </w:r>
          </w:p>
          <w:p w14:paraId="3137F5A0" w14:textId="77777777" w:rsidR="009E564B" w:rsidRPr="00635492" w:rsidRDefault="009E564B" w:rsidP="009E564B">
            <w:pPr>
              <w:pStyle w:val="Sinespaciado"/>
              <w:jc w:val="both"/>
              <w:rPr>
                <w:rFonts w:eastAsia="Times New Roman"/>
                <w:b/>
                <w:szCs w:val="18"/>
              </w:rPr>
            </w:pPr>
            <w:r w:rsidRPr="00635492">
              <w:rPr>
                <w:rFonts w:eastAsia="Times New Roman"/>
                <w:b/>
                <w:szCs w:val="18"/>
              </w:rPr>
              <w:t>AT: PL</w:t>
            </w:r>
          </w:p>
          <w:p w14:paraId="4AD6CE72" w14:textId="77777777" w:rsidR="009E564B" w:rsidRPr="00635492" w:rsidRDefault="009E564B" w:rsidP="009E564B">
            <w:pPr>
              <w:pStyle w:val="Sinespaciado"/>
              <w:jc w:val="both"/>
              <w:rPr>
                <w:rFonts w:eastAsia="Times New Roman"/>
                <w:b/>
                <w:szCs w:val="18"/>
              </w:rPr>
            </w:pPr>
            <w:r w:rsidRPr="00635492">
              <w:rPr>
                <w:rFonts w:eastAsia="Times New Roman"/>
                <w:b/>
                <w:szCs w:val="18"/>
              </w:rPr>
              <w:t xml:space="preserve">COBERTURA: </w:t>
            </w:r>
            <w:r w:rsidRPr="00635492">
              <w:rPr>
                <w:rFonts w:eastAsia="Times New Roman"/>
                <w:szCs w:val="18"/>
              </w:rPr>
              <w:t>Localización y envió de piezas de recambio</w:t>
            </w:r>
          </w:p>
          <w:p w14:paraId="2DBAC4A8" w14:textId="77777777" w:rsidR="009E564B" w:rsidRPr="00635492" w:rsidRDefault="009E564B" w:rsidP="009E564B">
            <w:pPr>
              <w:pStyle w:val="Sinespaciado"/>
              <w:jc w:val="both"/>
              <w:rPr>
                <w:rFonts w:eastAsia="Times New Roman"/>
                <w:b/>
                <w:szCs w:val="18"/>
              </w:rPr>
            </w:pPr>
            <w:r w:rsidRPr="00635492">
              <w:rPr>
                <w:rFonts w:eastAsia="Times New Roman"/>
                <w:b/>
                <w:szCs w:val="18"/>
              </w:rPr>
              <w:t>LIMITE: Ilimitado</w:t>
            </w:r>
          </w:p>
          <w:p w14:paraId="71172151" w14:textId="77777777" w:rsidR="009E564B" w:rsidRPr="00635492" w:rsidRDefault="009E564B" w:rsidP="009E564B">
            <w:pPr>
              <w:pStyle w:val="Sinespaciado"/>
              <w:jc w:val="both"/>
              <w:rPr>
                <w:rFonts w:eastAsia="Times New Roman"/>
                <w:b/>
                <w:szCs w:val="18"/>
              </w:rPr>
            </w:pPr>
            <w:r w:rsidRPr="00635492">
              <w:rPr>
                <w:rFonts w:eastAsia="Times New Roman"/>
                <w:b/>
                <w:szCs w:val="18"/>
              </w:rPr>
              <w:t>AT: CL</w:t>
            </w:r>
          </w:p>
          <w:p w14:paraId="1F661AC9" w14:textId="77777777" w:rsidR="009E564B" w:rsidRPr="00635492" w:rsidRDefault="009E564B" w:rsidP="009E564B">
            <w:pPr>
              <w:pStyle w:val="Sinespaciado"/>
              <w:jc w:val="both"/>
              <w:rPr>
                <w:rFonts w:eastAsia="Times New Roman"/>
                <w:b/>
                <w:szCs w:val="18"/>
              </w:rPr>
            </w:pPr>
          </w:p>
          <w:p w14:paraId="2B1E5C53" w14:textId="77777777" w:rsidR="009E564B" w:rsidRPr="00635492" w:rsidRDefault="009E564B" w:rsidP="009E564B">
            <w:pPr>
              <w:pStyle w:val="Sinespaciado"/>
              <w:jc w:val="both"/>
              <w:rPr>
                <w:rFonts w:eastAsia="Times New Roman"/>
                <w:b/>
                <w:szCs w:val="18"/>
              </w:rPr>
            </w:pPr>
            <w:r w:rsidRPr="00635492">
              <w:rPr>
                <w:rFonts w:eastAsia="Times New Roman"/>
                <w:b/>
                <w:szCs w:val="18"/>
              </w:rPr>
              <w:t>ASISTENCIA A PERSONAS POR AVERÍA O ACCIDENTE DEL VEHÍCULO</w:t>
            </w:r>
          </w:p>
          <w:p w14:paraId="46C8A4AF" w14:textId="77777777" w:rsidR="009E564B" w:rsidRPr="00635492" w:rsidRDefault="009E564B" w:rsidP="009E564B">
            <w:pPr>
              <w:pStyle w:val="Sinespaciado"/>
              <w:jc w:val="both"/>
              <w:rPr>
                <w:rFonts w:eastAsia="Times New Roman"/>
                <w:szCs w:val="18"/>
              </w:rPr>
            </w:pPr>
            <w:r w:rsidRPr="00635492">
              <w:rPr>
                <w:rFonts w:eastAsia="Times New Roman"/>
                <w:b/>
                <w:szCs w:val="18"/>
              </w:rPr>
              <w:t xml:space="preserve">COBERTURA:   </w:t>
            </w:r>
            <w:r w:rsidRPr="00635492">
              <w:rPr>
                <w:rFonts w:eastAsia="Times New Roman"/>
                <w:szCs w:val="18"/>
              </w:rPr>
              <w:t>Estancia   y   desplazamiento   de   los   clientes   por</w:t>
            </w:r>
          </w:p>
          <w:p w14:paraId="1A62A0D2" w14:textId="77777777" w:rsidR="009E564B" w:rsidRPr="00635492" w:rsidRDefault="009E564B" w:rsidP="009E564B">
            <w:pPr>
              <w:pStyle w:val="Sinespaciado"/>
              <w:jc w:val="both"/>
              <w:rPr>
                <w:rFonts w:eastAsia="Times New Roman"/>
                <w:szCs w:val="18"/>
              </w:rPr>
            </w:pPr>
            <w:r w:rsidRPr="00635492">
              <w:rPr>
                <w:rFonts w:eastAsia="Times New Roman"/>
                <w:szCs w:val="18"/>
              </w:rPr>
              <w:t>inmovilización del vehículo</w:t>
            </w:r>
          </w:p>
          <w:p w14:paraId="54C06A8F" w14:textId="77777777" w:rsidR="009E564B" w:rsidRPr="00635492" w:rsidRDefault="009E564B" w:rsidP="009E564B">
            <w:pPr>
              <w:pStyle w:val="Sinespaciado"/>
              <w:jc w:val="both"/>
              <w:rPr>
                <w:rFonts w:eastAsia="Times New Roman"/>
                <w:b/>
                <w:szCs w:val="18"/>
              </w:rPr>
            </w:pPr>
            <w:r w:rsidRPr="00635492">
              <w:rPr>
                <w:rFonts w:eastAsia="Times New Roman"/>
                <w:b/>
                <w:szCs w:val="18"/>
              </w:rPr>
              <w:t xml:space="preserve">LIMITE: </w:t>
            </w:r>
            <w:r w:rsidRPr="00635492">
              <w:rPr>
                <w:rFonts w:eastAsia="Times New Roman"/>
                <w:szCs w:val="18"/>
              </w:rPr>
              <w:t>UF3/día; máximo UF9</w:t>
            </w:r>
          </w:p>
          <w:p w14:paraId="74C4DAB8" w14:textId="77777777" w:rsidR="009E564B" w:rsidRPr="00635492" w:rsidRDefault="009E564B" w:rsidP="009E564B">
            <w:pPr>
              <w:pStyle w:val="Sinespaciado"/>
              <w:jc w:val="both"/>
              <w:rPr>
                <w:rFonts w:eastAsia="Times New Roman"/>
                <w:b/>
                <w:szCs w:val="18"/>
              </w:rPr>
            </w:pPr>
            <w:r w:rsidRPr="00635492">
              <w:rPr>
                <w:rFonts w:eastAsia="Times New Roman"/>
                <w:b/>
                <w:szCs w:val="18"/>
              </w:rPr>
              <w:t>AT: PL</w:t>
            </w:r>
          </w:p>
          <w:p w14:paraId="3F07BED4" w14:textId="77777777" w:rsidR="009E564B" w:rsidRPr="00635492" w:rsidRDefault="009E564B" w:rsidP="009E564B">
            <w:pPr>
              <w:pStyle w:val="Sinespaciado"/>
              <w:jc w:val="both"/>
              <w:rPr>
                <w:rFonts w:eastAsia="Times New Roman"/>
                <w:b/>
                <w:szCs w:val="18"/>
              </w:rPr>
            </w:pPr>
            <w:r w:rsidRPr="00635492">
              <w:rPr>
                <w:rFonts w:eastAsia="Times New Roman"/>
                <w:b/>
                <w:szCs w:val="18"/>
              </w:rPr>
              <w:t xml:space="preserve">COBERTURA:  </w:t>
            </w:r>
            <w:proofErr w:type="gramStart"/>
            <w:r w:rsidRPr="00635492">
              <w:rPr>
                <w:rFonts w:eastAsia="Times New Roman"/>
                <w:szCs w:val="18"/>
              </w:rPr>
              <w:t>Estancia  y</w:t>
            </w:r>
            <w:proofErr w:type="gramEnd"/>
            <w:r w:rsidRPr="00635492">
              <w:rPr>
                <w:rFonts w:eastAsia="Times New Roman"/>
                <w:szCs w:val="18"/>
              </w:rPr>
              <w:t xml:space="preserve">  desplazamiento  de  los clientes por robo del</w:t>
            </w:r>
          </w:p>
          <w:p w14:paraId="273099C4" w14:textId="77777777" w:rsidR="009E564B" w:rsidRPr="00635492" w:rsidRDefault="009E564B" w:rsidP="009E564B">
            <w:pPr>
              <w:pStyle w:val="Sinespaciado"/>
              <w:jc w:val="both"/>
              <w:rPr>
                <w:rFonts w:eastAsia="Times New Roman"/>
                <w:szCs w:val="18"/>
              </w:rPr>
            </w:pPr>
            <w:r w:rsidRPr="00635492">
              <w:rPr>
                <w:rFonts w:eastAsia="Times New Roman"/>
                <w:szCs w:val="18"/>
              </w:rPr>
              <w:t>vehículo</w:t>
            </w:r>
          </w:p>
          <w:p w14:paraId="0E87CA60" w14:textId="77777777" w:rsidR="009E564B" w:rsidRPr="00635492" w:rsidRDefault="009E564B" w:rsidP="009E564B">
            <w:pPr>
              <w:pStyle w:val="Sinespaciado"/>
              <w:jc w:val="both"/>
              <w:rPr>
                <w:rFonts w:eastAsia="Times New Roman"/>
                <w:szCs w:val="18"/>
              </w:rPr>
            </w:pPr>
            <w:r w:rsidRPr="00635492">
              <w:rPr>
                <w:rFonts w:eastAsia="Times New Roman"/>
                <w:b/>
                <w:szCs w:val="18"/>
              </w:rPr>
              <w:t>LIMITE</w:t>
            </w:r>
            <w:r w:rsidRPr="00635492">
              <w:rPr>
                <w:rFonts w:eastAsia="Times New Roman"/>
                <w:szCs w:val="18"/>
              </w:rPr>
              <w:t>: UF3/día; máximo UF9</w:t>
            </w:r>
          </w:p>
          <w:p w14:paraId="0A6B7402" w14:textId="77777777" w:rsidR="009E564B" w:rsidRPr="00635492" w:rsidRDefault="009E564B" w:rsidP="009E564B">
            <w:pPr>
              <w:pStyle w:val="Sinespaciado"/>
              <w:jc w:val="both"/>
              <w:rPr>
                <w:rFonts w:eastAsia="Times New Roman"/>
                <w:b/>
                <w:szCs w:val="18"/>
              </w:rPr>
            </w:pPr>
            <w:r w:rsidRPr="00635492">
              <w:rPr>
                <w:rFonts w:eastAsia="Times New Roman"/>
                <w:b/>
                <w:szCs w:val="18"/>
              </w:rPr>
              <w:t>AT: PL</w:t>
            </w:r>
          </w:p>
          <w:p w14:paraId="574E2DDE" w14:textId="77777777" w:rsidR="009E564B" w:rsidRPr="00635492" w:rsidRDefault="009E564B" w:rsidP="009E564B">
            <w:pPr>
              <w:pStyle w:val="Sinespaciado"/>
              <w:jc w:val="both"/>
              <w:rPr>
                <w:rFonts w:eastAsia="Times New Roman"/>
                <w:szCs w:val="18"/>
              </w:rPr>
            </w:pPr>
            <w:r w:rsidRPr="00635492">
              <w:rPr>
                <w:rFonts w:eastAsia="Times New Roman"/>
                <w:b/>
                <w:szCs w:val="18"/>
              </w:rPr>
              <w:t xml:space="preserve">COBERTURA: </w:t>
            </w:r>
            <w:r w:rsidRPr="00635492">
              <w:rPr>
                <w:rFonts w:eastAsia="Times New Roman"/>
                <w:szCs w:val="18"/>
              </w:rPr>
              <w:t>Transmisión de mensajes urgentes</w:t>
            </w:r>
          </w:p>
          <w:p w14:paraId="6D427FE1" w14:textId="77777777" w:rsidR="009E564B" w:rsidRPr="00635492" w:rsidRDefault="009E564B" w:rsidP="009E564B">
            <w:pPr>
              <w:pStyle w:val="Sinespaciado"/>
              <w:jc w:val="both"/>
              <w:rPr>
                <w:rFonts w:eastAsia="Times New Roman"/>
                <w:b/>
                <w:szCs w:val="18"/>
              </w:rPr>
            </w:pPr>
            <w:r w:rsidRPr="00635492">
              <w:rPr>
                <w:rFonts w:eastAsia="Times New Roman"/>
                <w:b/>
                <w:szCs w:val="18"/>
              </w:rPr>
              <w:t>LIMITE: Ilimitado</w:t>
            </w:r>
          </w:p>
          <w:p w14:paraId="2B30B999" w14:textId="77777777" w:rsidR="009E564B" w:rsidRPr="00635492" w:rsidRDefault="009E564B" w:rsidP="009E564B">
            <w:pPr>
              <w:pStyle w:val="Sinespaciado"/>
              <w:jc w:val="both"/>
              <w:rPr>
                <w:rFonts w:eastAsia="Times New Roman"/>
                <w:b/>
                <w:szCs w:val="18"/>
              </w:rPr>
            </w:pPr>
            <w:r w:rsidRPr="00635492">
              <w:rPr>
                <w:rFonts w:eastAsia="Times New Roman"/>
                <w:b/>
                <w:szCs w:val="18"/>
              </w:rPr>
              <w:t>AT: PL</w:t>
            </w:r>
          </w:p>
          <w:p w14:paraId="074CFAED" w14:textId="77777777" w:rsidR="009E564B" w:rsidRPr="00635492" w:rsidRDefault="009E564B" w:rsidP="009E564B">
            <w:pPr>
              <w:pStyle w:val="Sinespaciado"/>
              <w:jc w:val="both"/>
              <w:rPr>
                <w:rFonts w:eastAsia="Times New Roman"/>
                <w:b/>
                <w:szCs w:val="18"/>
              </w:rPr>
            </w:pPr>
            <w:r w:rsidRPr="00635492">
              <w:rPr>
                <w:rFonts w:eastAsia="Times New Roman"/>
                <w:b/>
                <w:szCs w:val="18"/>
              </w:rPr>
              <w:t xml:space="preserve">COBERTURA: </w:t>
            </w:r>
            <w:r w:rsidRPr="00635492">
              <w:rPr>
                <w:rFonts w:eastAsia="Times New Roman"/>
                <w:szCs w:val="18"/>
              </w:rPr>
              <w:t>Transporte de acompañantes en caso de accidente de tránsito</w:t>
            </w:r>
          </w:p>
          <w:p w14:paraId="2F430F7E" w14:textId="77777777" w:rsidR="009E564B" w:rsidRPr="00635492" w:rsidRDefault="009E564B" w:rsidP="009E564B">
            <w:pPr>
              <w:pStyle w:val="Sinespaciado"/>
              <w:jc w:val="both"/>
              <w:rPr>
                <w:rFonts w:eastAsia="Times New Roman"/>
                <w:szCs w:val="18"/>
              </w:rPr>
            </w:pPr>
            <w:r w:rsidRPr="00635492">
              <w:rPr>
                <w:rFonts w:eastAsia="Times New Roman"/>
                <w:szCs w:val="18"/>
              </w:rPr>
              <w:t>del vehículo</w:t>
            </w:r>
          </w:p>
          <w:p w14:paraId="3AB633DC" w14:textId="77777777" w:rsidR="009E564B" w:rsidRPr="00635492" w:rsidRDefault="009E564B" w:rsidP="009E564B">
            <w:pPr>
              <w:pStyle w:val="Sinespaciado"/>
              <w:jc w:val="both"/>
              <w:rPr>
                <w:rFonts w:eastAsia="Times New Roman"/>
                <w:b/>
                <w:szCs w:val="18"/>
              </w:rPr>
            </w:pPr>
            <w:r w:rsidRPr="00635492">
              <w:rPr>
                <w:rFonts w:eastAsia="Times New Roman"/>
                <w:b/>
                <w:szCs w:val="18"/>
              </w:rPr>
              <w:t>LIMITE: Ilimitado</w:t>
            </w:r>
          </w:p>
          <w:p w14:paraId="7AF045A7" w14:textId="77777777" w:rsidR="009E564B" w:rsidRPr="00635492" w:rsidRDefault="009E564B" w:rsidP="009E564B">
            <w:pPr>
              <w:pStyle w:val="Sinespaciado"/>
              <w:jc w:val="both"/>
              <w:rPr>
                <w:rFonts w:eastAsia="Times New Roman"/>
                <w:b/>
                <w:szCs w:val="18"/>
              </w:rPr>
            </w:pPr>
            <w:r w:rsidRPr="00635492">
              <w:rPr>
                <w:rFonts w:eastAsia="Times New Roman"/>
                <w:b/>
                <w:szCs w:val="18"/>
              </w:rPr>
              <w:t>AT: PL</w:t>
            </w:r>
          </w:p>
          <w:p w14:paraId="6EAD037D" w14:textId="77777777" w:rsidR="009E564B" w:rsidRPr="00635492" w:rsidRDefault="009E564B" w:rsidP="009E564B">
            <w:pPr>
              <w:pStyle w:val="Sinespaciado"/>
              <w:jc w:val="both"/>
              <w:rPr>
                <w:rFonts w:eastAsia="Times New Roman"/>
                <w:b/>
                <w:szCs w:val="18"/>
              </w:rPr>
            </w:pPr>
          </w:p>
          <w:p w14:paraId="7E6BBAEF" w14:textId="77777777" w:rsidR="009E564B" w:rsidRPr="00635492" w:rsidRDefault="009E564B" w:rsidP="009E564B">
            <w:pPr>
              <w:pStyle w:val="Sinespaciado"/>
              <w:jc w:val="both"/>
              <w:rPr>
                <w:rFonts w:eastAsia="Times New Roman"/>
                <w:b/>
                <w:szCs w:val="18"/>
              </w:rPr>
            </w:pPr>
            <w:r w:rsidRPr="00635492">
              <w:rPr>
                <w:rFonts w:eastAsia="Times New Roman"/>
                <w:b/>
                <w:szCs w:val="18"/>
              </w:rPr>
              <w:t>ASISTENCIA MEDICA A PERSONAS POR ACCIDENTE DEL VEHÍCULO</w:t>
            </w:r>
          </w:p>
          <w:p w14:paraId="05EF4BA7" w14:textId="513008CB" w:rsidR="009E564B" w:rsidRPr="00635492" w:rsidRDefault="009E564B" w:rsidP="009E564B">
            <w:pPr>
              <w:pStyle w:val="Sinespaciado"/>
              <w:jc w:val="both"/>
              <w:rPr>
                <w:rFonts w:eastAsia="Times New Roman"/>
                <w:szCs w:val="18"/>
              </w:rPr>
            </w:pPr>
            <w:r w:rsidRPr="00635492">
              <w:rPr>
                <w:rFonts w:eastAsia="Times New Roman"/>
                <w:b/>
                <w:szCs w:val="18"/>
              </w:rPr>
              <w:t xml:space="preserve">COBERTURA:  </w:t>
            </w:r>
            <w:r w:rsidR="00A0656A" w:rsidRPr="00635492">
              <w:rPr>
                <w:rFonts w:eastAsia="Times New Roman"/>
                <w:szCs w:val="18"/>
              </w:rPr>
              <w:t>Transporte sanitario</w:t>
            </w:r>
            <w:r w:rsidRPr="00635492">
              <w:rPr>
                <w:rFonts w:eastAsia="Times New Roman"/>
                <w:szCs w:val="18"/>
              </w:rPr>
              <w:t xml:space="preserve"> en caso de lesiones por accidente de tránsito del vehículo</w:t>
            </w:r>
          </w:p>
          <w:p w14:paraId="4835FDA4" w14:textId="77777777" w:rsidR="009E564B" w:rsidRPr="00635492" w:rsidRDefault="009E564B" w:rsidP="009E564B">
            <w:pPr>
              <w:pStyle w:val="Sinespaciado"/>
              <w:jc w:val="both"/>
              <w:rPr>
                <w:rFonts w:eastAsia="Times New Roman"/>
                <w:b/>
                <w:szCs w:val="18"/>
              </w:rPr>
            </w:pPr>
            <w:r w:rsidRPr="00635492">
              <w:rPr>
                <w:rFonts w:eastAsia="Times New Roman"/>
                <w:b/>
                <w:szCs w:val="18"/>
              </w:rPr>
              <w:t>LIMITE: Ilimitado</w:t>
            </w:r>
          </w:p>
          <w:p w14:paraId="5A504A5A" w14:textId="77777777" w:rsidR="009E564B" w:rsidRPr="00635492" w:rsidRDefault="009E564B" w:rsidP="009E564B">
            <w:pPr>
              <w:pStyle w:val="Sinespaciado"/>
              <w:jc w:val="both"/>
              <w:rPr>
                <w:rFonts w:eastAsia="Times New Roman"/>
                <w:b/>
                <w:szCs w:val="18"/>
              </w:rPr>
            </w:pPr>
            <w:r w:rsidRPr="00635492">
              <w:rPr>
                <w:rFonts w:eastAsia="Times New Roman"/>
                <w:b/>
                <w:szCs w:val="18"/>
              </w:rPr>
              <w:t>AT: PL</w:t>
            </w:r>
          </w:p>
          <w:p w14:paraId="55414D5D" w14:textId="77777777" w:rsidR="009E564B" w:rsidRPr="00635492" w:rsidRDefault="009E564B" w:rsidP="009E564B">
            <w:pPr>
              <w:pStyle w:val="Sinespaciado"/>
              <w:jc w:val="both"/>
              <w:rPr>
                <w:rFonts w:eastAsia="Times New Roman"/>
                <w:szCs w:val="18"/>
              </w:rPr>
            </w:pPr>
            <w:r w:rsidRPr="00635492">
              <w:rPr>
                <w:rFonts w:eastAsia="Times New Roman"/>
                <w:b/>
                <w:szCs w:val="18"/>
              </w:rPr>
              <w:t xml:space="preserve">COBERTURA:   </w:t>
            </w:r>
            <w:r w:rsidRPr="00635492">
              <w:rPr>
                <w:rFonts w:eastAsia="Times New Roman"/>
                <w:szCs w:val="18"/>
              </w:rPr>
              <w:t xml:space="preserve">Transporte   del   cliente   </w:t>
            </w:r>
            <w:proofErr w:type="gramStart"/>
            <w:r w:rsidRPr="00635492">
              <w:rPr>
                <w:rFonts w:eastAsia="Times New Roman"/>
                <w:szCs w:val="18"/>
              </w:rPr>
              <w:t>fallecido  y</w:t>
            </w:r>
            <w:proofErr w:type="gramEnd"/>
            <w:r w:rsidRPr="00635492">
              <w:rPr>
                <w:rFonts w:eastAsia="Times New Roman"/>
                <w:szCs w:val="18"/>
              </w:rPr>
              <w:t xml:space="preserve">  de  los  demás acompañantes</w:t>
            </w:r>
          </w:p>
          <w:p w14:paraId="4541CD7D" w14:textId="77777777" w:rsidR="009E564B" w:rsidRPr="00635492" w:rsidRDefault="009E564B" w:rsidP="009E564B">
            <w:pPr>
              <w:pStyle w:val="Sinespaciado"/>
              <w:jc w:val="both"/>
              <w:rPr>
                <w:rFonts w:eastAsia="Times New Roman"/>
                <w:b/>
                <w:szCs w:val="18"/>
              </w:rPr>
            </w:pPr>
            <w:r w:rsidRPr="00635492">
              <w:rPr>
                <w:rFonts w:eastAsia="Times New Roman"/>
                <w:b/>
                <w:szCs w:val="18"/>
              </w:rPr>
              <w:t>LIMITE: Ilimitado</w:t>
            </w:r>
          </w:p>
          <w:p w14:paraId="0875130C" w14:textId="77777777" w:rsidR="009E564B" w:rsidRPr="00635492" w:rsidRDefault="009E564B" w:rsidP="009E564B">
            <w:pPr>
              <w:pStyle w:val="Sinespaciado"/>
              <w:jc w:val="both"/>
              <w:rPr>
                <w:rFonts w:eastAsia="Times New Roman"/>
                <w:b/>
                <w:szCs w:val="18"/>
              </w:rPr>
            </w:pPr>
            <w:r w:rsidRPr="00635492">
              <w:rPr>
                <w:rFonts w:eastAsia="Times New Roman"/>
                <w:b/>
                <w:szCs w:val="18"/>
              </w:rPr>
              <w:t>AT: PL</w:t>
            </w:r>
          </w:p>
          <w:p w14:paraId="0E6876A6" w14:textId="77777777" w:rsidR="009E564B" w:rsidRPr="00635492" w:rsidRDefault="009E564B" w:rsidP="009E564B">
            <w:pPr>
              <w:pStyle w:val="Sinespaciado"/>
              <w:jc w:val="both"/>
              <w:rPr>
                <w:rFonts w:eastAsia="Times New Roman"/>
                <w:szCs w:val="18"/>
              </w:rPr>
            </w:pPr>
            <w:r w:rsidRPr="00635492">
              <w:rPr>
                <w:rFonts w:eastAsia="Times New Roman"/>
                <w:b/>
                <w:szCs w:val="18"/>
              </w:rPr>
              <w:t>COBERTURA</w:t>
            </w:r>
            <w:r w:rsidRPr="00635492">
              <w:rPr>
                <w:rFonts w:eastAsia="Times New Roman"/>
                <w:szCs w:val="18"/>
              </w:rPr>
              <w:t xml:space="preserve">:  Reembolso de gastos médicos </w:t>
            </w:r>
            <w:proofErr w:type="gramStart"/>
            <w:r w:rsidRPr="00635492">
              <w:rPr>
                <w:rFonts w:eastAsia="Times New Roman"/>
                <w:szCs w:val="18"/>
              </w:rPr>
              <w:t>( por</w:t>
            </w:r>
            <w:proofErr w:type="gramEnd"/>
            <w:r w:rsidRPr="00635492">
              <w:rPr>
                <w:rFonts w:eastAsia="Times New Roman"/>
                <w:szCs w:val="18"/>
              </w:rPr>
              <w:t xml:space="preserve"> accidente o enfermedades en trayecto)</w:t>
            </w:r>
          </w:p>
          <w:p w14:paraId="589C7620" w14:textId="77777777" w:rsidR="009E564B" w:rsidRPr="00635492" w:rsidRDefault="009E564B" w:rsidP="009E564B">
            <w:pPr>
              <w:pStyle w:val="Sinespaciado"/>
              <w:jc w:val="both"/>
              <w:rPr>
                <w:rFonts w:eastAsia="Times New Roman"/>
                <w:szCs w:val="18"/>
              </w:rPr>
            </w:pPr>
            <w:r w:rsidRPr="00635492">
              <w:rPr>
                <w:rFonts w:eastAsia="Times New Roman"/>
                <w:b/>
                <w:szCs w:val="18"/>
              </w:rPr>
              <w:t xml:space="preserve">LIMITE: </w:t>
            </w:r>
            <w:r w:rsidRPr="00635492">
              <w:rPr>
                <w:rFonts w:eastAsia="Times New Roman"/>
                <w:szCs w:val="18"/>
              </w:rPr>
              <w:t>ACC UF40 / ENF UF 20 (en exceso SOAP, Isapre u otros)</w:t>
            </w:r>
          </w:p>
          <w:p w14:paraId="056C8FD5" w14:textId="77777777" w:rsidR="009E564B" w:rsidRPr="00635492" w:rsidRDefault="009E564B" w:rsidP="009E564B">
            <w:pPr>
              <w:pStyle w:val="Sinespaciado"/>
              <w:jc w:val="both"/>
              <w:rPr>
                <w:rFonts w:eastAsia="Times New Roman"/>
                <w:b/>
                <w:szCs w:val="18"/>
              </w:rPr>
            </w:pPr>
            <w:r w:rsidRPr="00635492">
              <w:rPr>
                <w:rFonts w:eastAsia="Times New Roman"/>
                <w:b/>
                <w:szCs w:val="18"/>
              </w:rPr>
              <w:t>AT: PL</w:t>
            </w:r>
          </w:p>
          <w:p w14:paraId="30D68891" w14:textId="77777777" w:rsidR="009E564B" w:rsidRPr="00635492" w:rsidRDefault="009E564B" w:rsidP="009E564B">
            <w:pPr>
              <w:pStyle w:val="Sinespaciado"/>
              <w:jc w:val="both"/>
              <w:rPr>
                <w:rFonts w:eastAsia="Times New Roman"/>
                <w:szCs w:val="18"/>
              </w:rPr>
            </w:pPr>
            <w:r w:rsidRPr="00635492">
              <w:rPr>
                <w:rFonts w:eastAsia="Times New Roman"/>
                <w:b/>
                <w:szCs w:val="18"/>
              </w:rPr>
              <w:t xml:space="preserve">COBERTURA: </w:t>
            </w:r>
            <w:r w:rsidRPr="00635492">
              <w:rPr>
                <w:rFonts w:eastAsia="Times New Roman"/>
                <w:szCs w:val="18"/>
              </w:rPr>
              <w:t>Orientación Médica Telefónica las 24 horas del día</w:t>
            </w:r>
          </w:p>
          <w:p w14:paraId="3141E045" w14:textId="77777777" w:rsidR="009E564B" w:rsidRPr="00635492" w:rsidRDefault="009E564B" w:rsidP="009E564B">
            <w:pPr>
              <w:pStyle w:val="Sinespaciado"/>
              <w:jc w:val="both"/>
              <w:rPr>
                <w:rFonts w:eastAsia="Times New Roman"/>
                <w:b/>
                <w:szCs w:val="18"/>
              </w:rPr>
            </w:pPr>
            <w:r w:rsidRPr="00635492">
              <w:rPr>
                <w:rFonts w:eastAsia="Times New Roman"/>
                <w:b/>
                <w:szCs w:val="18"/>
              </w:rPr>
              <w:t>LIMITE: Ilimitado</w:t>
            </w:r>
          </w:p>
          <w:p w14:paraId="47457661" w14:textId="77777777" w:rsidR="009E564B" w:rsidRPr="00635492" w:rsidRDefault="009E564B" w:rsidP="009E564B">
            <w:pPr>
              <w:pStyle w:val="Sinespaciado"/>
              <w:jc w:val="both"/>
              <w:rPr>
                <w:rFonts w:eastAsia="Times New Roman"/>
                <w:b/>
                <w:szCs w:val="18"/>
              </w:rPr>
            </w:pPr>
            <w:r w:rsidRPr="00635492">
              <w:rPr>
                <w:rFonts w:eastAsia="Times New Roman"/>
                <w:b/>
                <w:szCs w:val="18"/>
              </w:rPr>
              <w:t>AT: PL</w:t>
            </w:r>
          </w:p>
          <w:p w14:paraId="4EDB53BC" w14:textId="77777777" w:rsidR="009E564B" w:rsidRPr="00635492" w:rsidRDefault="009E564B" w:rsidP="009E564B">
            <w:pPr>
              <w:pStyle w:val="Sinespaciado"/>
              <w:jc w:val="both"/>
              <w:rPr>
                <w:rFonts w:eastAsia="Times New Roman"/>
                <w:b/>
                <w:szCs w:val="18"/>
              </w:rPr>
            </w:pPr>
          </w:p>
          <w:p w14:paraId="4F282DBC" w14:textId="77777777" w:rsidR="009E564B" w:rsidRPr="00635492" w:rsidRDefault="009E564B" w:rsidP="009E564B">
            <w:pPr>
              <w:pStyle w:val="Sinespaciado"/>
              <w:jc w:val="both"/>
              <w:rPr>
                <w:rFonts w:eastAsia="Times New Roman"/>
                <w:b/>
                <w:szCs w:val="18"/>
              </w:rPr>
            </w:pPr>
            <w:proofErr w:type="gramStart"/>
            <w:r w:rsidRPr="00635492">
              <w:rPr>
                <w:rFonts w:eastAsia="Times New Roman"/>
                <w:b/>
                <w:szCs w:val="18"/>
              </w:rPr>
              <w:t>ASISTENCIA  LEGAR</w:t>
            </w:r>
            <w:proofErr w:type="gramEnd"/>
            <w:r w:rsidRPr="00635492">
              <w:rPr>
                <w:rFonts w:eastAsia="Times New Roman"/>
                <w:b/>
                <w:szCs w:val="18"/>
              </w:rPr>
              <w:t xml:space="preserve">  POR  ACCIDENTE,  INFRACCIONES  Y  TRAMITACIONES DEL</w:t>
            </w:r>
          </w:p>
          <w:p w14:paraId="536F685A" w14:textId="77777777" w:rsidR="009E564B" w:rsidRPr="00635492" w:rsidRDefault="009E564B" w:rsidP="009E564B">
            <w:pPr>
              <w:pStyle w:val="Sinespaciado"/>
              <w:jc w:val="both"/>
              <w:rPr>
                <w:rFonts w:eastAsia="Times New Roman"/>
                <w:b/>
                <w:szCs w:val="18"/>
              </w:rPr>
            </w:pPr>
            <w:r w:rsidRPr="00635492">
              <w:rPr>
                <w:rFonts w:eastAsia="Times New Roman"/>
                <w:b/>
                <w:szCs w:val="18"/>
              </w:rPr>
              <w:t>VEHICULO</w:t>
            </w:r>
          </w:p>
          <w:p w14:paraId="7403237A" w14:textId="77777777" w:rsidR="009E564B" w:rsidRPr="00635492" w:rsidRDefault="009E564B" w:rsidP="009E564B">
            <w:pPr>
              <w:pStyle w:val="Sinespaciado"/>
              <w:jc w:val="both"/>
              <w:rPr>
                <w:rFonts w:eastAsia="Times New Roman"/>
                <w:szCs w:val="18"/>
              </w:rPr>
            </w:pPr>
            <w:r w:rsidRPr="00635492">
              <w:rPr>
                <w:rFonts w:eastAsia="Times New Roman"/>
                <w:b/>
                <w:szCs w:val="18"/>
              </w:rPr>
              <w:t xml:space="preserve">COBERTURA: </w:t>
            </w:r>
            <w:r w:rsidRPr="00635492">
              <w:rPr>
                <w:rFonts w:eastAsia="Times New Roman"/>
                <w:szCs w:val="18"/>
              </w:rPr>
              <w:t>Asistencia legal en gestiones de excarcelación</w:t>
            </w:r>
          </w:p>
          <w:p w14:paraId="3774F6E8" w14:textId="77777777" w:rsidR="009E564B" w:rsidRPr="00635492" w:rsidRDefault="009E564B" w:rsidP="009E564B">
            <w:pPr>
              <w:pStyle w:val="Sinespaciado"/>
              <w:jc w:val="both"/>
              <w:rPr>
                <w:rFonts w:eastAsia="Times New Roman"/>
                <w:b/>
                <w:szCs w:val="18"/>
              </w:rPr>
            </w:pPr>
            <w:r w:rsidRPr="00635492">
              <w:rPr>
                <w:rFonts w:eastAsia="Times New Roman"/>
                <w:b/>
                <w:szCs w:val="18"/>
              </w:rPr>
              <w:t>LIMITE: UF 12</w:t>
            </w:r>
          </w:p>
          <w:p w14:paraId="1D30F83A" w14:textId="77777777" w:rsidR="009E564B" w:rsidRPr="00635492" w:rsidRDefault="009E564B" w:rsidP="009E564B">
            <w:pPr>
              <w:pStyle w:val="Sinespaciado"/>
              <w:jc w:val="both"/>
              <w:rPr>
                <w:rFonts w:eastAsia="Times New Roman"/>
                <w:b/>
                <w:szCs w:val="18"/>
              </w:rPr>
            </w:pPr>
            <w:r w:rsidRPr="00635492">
              <w:rPr>
                <w:rFonts w:eastAsia="Times New Roman"/>
                <w:b/>
                <w:szCs w:val="18"/>
              </w:rPr>
              <w:t>AT: PL</w:t>
            </w:r>
          </w:p>
          <w:p w14:paraId="7AAF89A8" w14:textId="77777777" w:rsidR="009E564B" w:rsidRPr="00635492" w:rsidRDefault="009E564B" w:rsidP="009E564B">
            <w:pPr>
              <w:pStyle w:val="Sinespaciado"/>
              <w:jc w:val="both"/>
              <w:rPr>
                <w:rFonts w:eastAsia="Times New Roman"/>
                <w:b/>
                <w:szCs w:val="18"/>
              </w:rPr>
            </w:pPr>
            <w:r w:rsidRPr="00635492">
              <w:rPr>
                <w:rFonts w:eastAsia="Times New Roman"/>
                <w:b/>
                <w:szCs w:val="18"/>
              </w:rPr>
              <w:t>COBERTURA</w:t>
            </w:r>
            <w:r w:rsidRPr="00635492">
              <w:rPr>
                <w:rFonts w:eastAsia="Times New Roman"/>
                <w:szCs w:val="18"/>
              </w:rPr>
              <w:t>: Anticipo de fianzas</w:t>
            </w:r>
          </w:p>
          <w:p w14:paraId="3B40E1E6" w14:textId="77777777" w:rsidR="009E564B" w:rsidRPr="00635492" w:rsidRDefault="009E564B" w:rsidP="009E564B">
            <w:pPr>
              <w:pStyle w:val="Sinespaciado"/>
              <w:jc w:val="both"/>
              <w:rPr>
                <w:rFonts w:eastAsia="Times New Roman"/>
                <w:b/>
                <w:szCs w:val="18"/>
              </w:rPr>
            </w:pPr>
            <w:r w:rsidRPr="00635492">
              <w:rPr>
                <w:rFonts w:eastAsia="Times New Roman"/>
                <w:b/>
                <w:szCs w:val="18"/>
              </w:rPr>
              <w:t>LIMITE: UF 6</w:t>
            </w:r>
          </w:p>
          <w:p w14:paraId="432715BD" w14:textId="77777777" w:rsidR="009E564B" w:rsidRPr="00635492" w:rsidRDefault="009E564B" w:rsidP="009E564B">
            <w:pPr>
              <w:pStyle w:val="Sinespaciado"/>
              <w:jc w:val="both"/>
              <w:rPr>
                <w:rFonts w:eastAsia="Times New Roman"/>
                <w:b/>
                <w:szCs w:val="18"/>
              </w:rPr>
            </w:pPr>
            <w:r w:rsidRPr="00635492">
              <w:rPr>
                <w:rFonts w:eastAsia="Times New Roman"/>
                <w:b/>
                <w:szCs w:val="18"/>
              </w:rPr>
              <w:t>AT: PL</w:t>
            </w:r>
          </w:p>
          <w:p w14:paraId="4D79BDB0" w14:textId="77777777" w:rsidR="009E564B" w:rsidRPr="00635492" w:rsidRDefault="009E564B" w:rsidP="009E564B">
            <w:pPr>
              <w:pStyle w:val="Sinespaciado"/>
              <w:jc w:val="both"/>
              <w:rPr>
                <w:rFonts w:eastAsia="Times New Roman"/>
                <w:szCs w:val="18"/>
              </w:rPr>
            </w:pPr>
            <w:r w:rsidRPr="00635492">
              <w:rPr>
                <w:rFonts w:eastAsia="Times New Roman"/>
                <w:b/>
                <w:szCs w:val="18"/>
              </w:rPr>
              <w:t>COBERTURA</w:t>
            </w:r>
            <w:r w:rsidRPr="00635492">
              <w:rPr>
                <w:rFonts w:eastAsia="Times New Roman"/>
                <w:szCs w:val="18"/>
              </w:rPr>
              <w:t xml:space="preserve">:  </w:t>
            </w:r>
            <w:proofErr w:type="gramStart"/>
            <w:r w:rsidRPr="00635492">
              <w:rPr>
                <w:rFonts w:eastAsia="Times New Roman"/>
                <w:szCs w:val="18"/>
              </w:rPr>
              <w:t>Consulta  y</w:t>
            </w:r>
            <w:proofErr w:type="gramEnd"/>
            <w:r w:rsidRPr="00635492">
              <w:rPr>
                <w:rFonts w:eastAsia="Times New Roman"/>
                <w:szCs w:val="18"/>
              </w:rPr>
              <w:t xml:space="preserve">  orientación legal telefónica las 24 horas del día</w:t>
            </w:r>
          </w:p>
          <w:p w14:paraId="526EF475" w14:textId="77777777" w:rsidR="009E564B" w:rsidRPr="00635492" w:rsidRDefault="009E564B" w:rsidP="009E564B">
            <w:pPr>
              <w:pStyle w:val="Sinespaciado"/>
              <w:jc w:val="both"/>
              <w:rPr>
                <w:rFonts w:eastAsia="Times New Roman"/>
                <w:b/>
                <w:szCs w:val="18"/>
              </w:rPr>
            </w:pPr>
            <w:r w:rsidRPr="00635492">
              <w:rPr>
                <w:rFonts w:eastAsia="Times New Roman"/>
                <w:b/>
                <w:szCs w:val="18"/>
              </w:rPr>
              <w:t>LIMITE: Ilimitado</w:t>
            </w:r>
          </w:p>
          <w:p w14:paraId="05A51F73" w14:textId="77777777" w:rsidR="009E564B" w:rsidRPr="00635492" w:rsidRDefault="009E564B" w:rsidP="009E564B">
            <w:pPr>
              <w:pStyle w:val="Sinespaciado"/>
              <w:jc w:val="both"/>
              <w:rPr>
                <w:rFonts w:eastAsia="Times New Roman"/>
                <w:b/>
                <w:szCs w:val="18"/>
              </w:rPr>
            </w:pPr>
            <w:r w:rsidRPr="00635492">
              <w:rPr>
                <w:rFonts w:eastAsia="Times New Roman"/>
                <w:b/>
                <w:szCs w:val="18"/>
              </w:rPr>
              <w:t>AT: CL</w:t>
            </w:r>
          </w:p>
          <w:p w14:paraId="2AB42451" w14:textId="77777777" w:rsidR="009E564B" w:rsidRPr="00635492" w:rsidRDefault="009E564B" w:rsidP="009E564B">
            <w:pPr>
              <w:pStyle w:val="Sinespaciado"/>
              <w:jc w:val="both"/>
              <w:rPr>
                <w:rFonts w:eastAsia="Times New Roman"/>
                <w:b/>
                <w:szCs w:val="18"/>
              </w:rPr>
            </w:pPr>
            <w:r w:rsidRPr="00635492">
              <w:rPr>
                <w:rFonts w:eastAsia="Times New Roman"/>
                <w:b/>
                <w:szCs w:val="18"/>
              </w:rPr>
              <w:t xml:space="preserve">COBERTURA: </w:t>
            </w:r>
            <w:r w:rsidRPr="00635492">
              <w:rPr>
                <w:rFonts w:eastAsia="Times New Roman"/>
                <w:szCs w:val="18"/>
              </w:rPr>
              <w:t>Representación y tramitación en infracciones en el JPL</w:t>
            </w:r>
          </w:p>
          <w:p w14:paraId="5BE21157" w14:textId="77777777" w:rsidR="009E564B" w:rsidRPr="00635492" w:rsidRDefault="009E564B" w:rsidP="009E564B">
            <w:pPr>
              <w:pStyle w:val="Sinespaciado"/>
              <w:jc w:val="both"/>
              <w:rPr>
                <w:rFonts w:eastAsia="Times New Roman"/>
                <w:szCs w:val="18"/>
              </w:rPr>
            </w:pPr>
            <w:r w:rsidRPr="00635492">
              <w:rPr>
                <w:rFonts w:eastAsia="Times New Roman"/>
                <w:b/>
                <w:szCs w:val="18"/>
              </w:rPr>
              <w:t>LIMITE</w:t>
            </w:r>
            <w:r w:rsidRPr="00635492">
              <w:rPr>
                <w:rFonts w:eastAsia="Times New Roman"/>
                <w:szCs w:val="18"/>
              </w:rPr>
              <w:t>: Ilimitado</w:t>
            </w:r>
          </w:p>
          <w:p w14:paraId="0AC00F40" w14:textId="77777777" w:rsidR="009E564B" w:rsidRPr="00635492" w:rsidRDefault="009E564B" w:rsidP="009E564B">
            <w:pPr>
              <w:pStyle w:val="Sinespaciado"/>
              <w:jc w:val="both"/>
              <w:rPr>
                <w:rFonts w:eastAsia="Times New Roman"/>
                <w:szCs w:val="18"/>
              </w:rPr>
            </w:pPr>
            <w:r w:rsidRPr="00635492">
              <w:rPr>
                <w:rFonts w:eastAsia="Times New Roman"/>
                <w:b/>
                <w:szCs w:val="18"/>
              </w:rPr>
              <w:t>AT</w:t>
            </w:r>
            <w:r w:rsidRPr="00635492">
              <w:rPr>
                <w:rFonts w:eastAsia="Times New Roman"/>
                <w:szCs w:val="18"/>
              </w:rPr>
              <w:t>: CL</w:t>
            </w:r>
          </w:p>
          <w:p w14:paraId="0515B929" w14:textId="77777777" w:rsidR="009E564B" w:rsidRPr="00635492" w:rsidRDefault="009E564B" w:rsidP="009E564B">
            <w:pPr>
              <w:pStyle w:val="Sinespaciado"/>
              <w:jc w:val="both"/>
              <w:rPr>
                <w:rFonts w:eastAsia="Times New Roman"/>
                <w:b/>
                <w:szCs w:val="18"/>
              </w:rPr>
            </w:pPr>
            <w:r w:rsidRPr="00635492">
              <w:rPr>
                <w:rFonts w:eastAsia="Times New Roman"/>
                <w:b/>
                <w:szCs w:val="18"/>
              </w:rPr>
              <w:t>COBERTURA</w:t>
            </w:r>
            <w:r w:rsidRPr="00635492">
              <w:rPr>
                <w:rFonts w:eastAsia="Times New Roman"/>
                <w:szCs w:val="18"/>
              </w:rPr>
              <w:t>:  Asesoría y tramitación de documentación por compraventa de vehículos</w:t>
            </w:r>
          </w:p>
          <w:p w14:paraId="2D6D0222" w14:textId="77777777" w:rsidR="009E564B" w:rsidRPr="00635492" w:rsidRDefault="009E564B" w:rsidP="009E564B">
            <w:pPr>
              <w:pStyle w:val="Sinespaciado"/>
              <w:jc w:val="both"/>
              <w:rPr>
                <w:rFonts w:eastAsia="Times New Roman"/>
                <w:szCs w:val="18"/>
              </w:rPr>
            </w:pPr>
            <w:r w:rsidRPr="00635492">
              <w:rPr>
                <w:rFonts w:eastAsia="Times New Roman"/>
                <w:b/>
                <w:szCs w:val="18"/>
              </w:rPr>
              <w:t xml:space="preserve">LIMITE: </w:t>
            </w:r>
            <w:r w:rsidRPr="00635492">
              <w:rPr>
                <w:rFonts w:eastAsia="Times New Roman"/>
                <w:szCs w:val="18"/>
              </w:rPr>
              <w:t>Ilimitado</w:t>
            </w:r>
          </w:p>
          <w:p w14:paraId="49F79A95" w14:textId="77777777" w:rsidR="009E564B" w:rsidRPr="00635492" w:rsidRDefault="009E564B" w:rsidP="009E564B">
            <w:pPr>
              <w:pStyle w:val="Sinespaciado"/>
              <w:jc w:val="both"/>
              <w:rPr>
                <w:rFonts w:eastAsia="Times New Roman"/>
                <w:b/>
                <w:szCs w:val="18"/>
              </w:rPr>
            </w:pPr>
            <w:r w:rsidRPr="00635492">
              <w:rPr>
                <w:rFonts w:eastAsia="Times New Roman"/>
                <w:b/>
                <w:szCs w:val="18"/>
              </w:rPr>
              <w:t>AT: PL</w:t>
            </w:r>
          </w:p>
          <w:p w14:paraId="3AF223DD" w14:textId="77777777" w:rsidR="009E564B" w:rsidRPr="00635492" w:rsidRDefault="009E564B" w:rsidP="009E564B">
            <w:pPr>
              <w:pStyle w:val="Sinespaciado"/>
              <w:jc w:val="both"/>
              <w:rPr>
                <w:rFonts w:eastAsia="Times New Roman"/>
                <w:b/>
                <w:szCs w:val="18"/>
              </w:rPr>
            </w:pPr>
            <w:r w:rsidRPr="00635492">
              <w:rPr>
                <w:rFonts w:eastAsia="Times New Roman"/>
                <w:b/>
                <w:szCs w:val="18"/>
              </w:rPr>
              <w:t xml:space="preserve">COBERTURA: </w:t>
            </w:r>
            <w:r w:rsidRPr="00635492">
              <w:rPr>
                <w:rFonts w:eastAsia="Times New Roman"/>
                <w:szCs w:val="18"/>
              </w:rPr>
              <w:t>Tramitación de documentación ante el Registro Civil</w:t>
            </w:r>
          </w:p>
          <w:p w14:paraId="7656B80A" w14:textId="77777777" w:rsidR="009E564B" w:rsidRPr="00635492" w:rsidRDefault="009E564B" w:rsidP="009E564B">
            <w:pPr>
              <w:pStyle w:val="Sinespaciado"/>
              <w:jc w:val="both"/>
              <w:rPr>
                <w:rFonts w:eastAsia="Times New Roman"/>
                <w:szCs w:val="18"/>
              </w:rPr>
            </w:pPr>
            <w:r w:rsidRPr="00635492">
              <w:rPr>
                <w:rFonts w:eastAsia="Times New Roman"/>
                <w:b/>
                <w:szCs w:val="18"/>
              </w:rPr>
              <w:t xml:space="preserve">LIMITE: </w:t>
            </w:r>
            <w:r w:rsidRPr="00635492">
              <w:rPr>
                <w:rFonts w:eastAsia="Times New Roman"/>
                <w:szCs w:val="18"/>
              </w:rPr>
              <w:t>Ilimitado</w:t>
            </w:r>
          </w:p>
          <w:p w14:paraId="77DF40E7" w14:textId="77777777" w:rsidR="009E564B" w:rsidRPr="00635492" w:rsidRDefault="009E564B" w:rsidP="009E564B">
            <w:pPr>
              <w:pStyle w:val="Sinespaciado"/>
              <w:jc w:val="both"/>
              <w:rPr>
                <w:rFonts w:eastAsia="Times New Roman"/>
                <w:b/>
                <w:szCs w:val="18"/>
              </w:rPr>
            </w:pPr>
            <w:r w:rsidRPr="00635492">
              <w:rPr>
                <w:rFonts w:eastAsia="Times New Roman"/>
                <w:b/>
                <w:szCs w:val="18"/>
              </w:rPr>
              <w:t>AT: PL</w:t>
            </w:r>
          </w:p>
          <w:p w14:paraId="4AC9E610" w14:textId="77777777" w:rsidR="009E564B" w:rsidRPr="00635492" w:rsidRDefault="009E564B" w:rsidP="009E564B">
            <w:pPr>
              <w:pStyle w:val="Sinespaciado"/>
              <w:jc w:val="both"/>
              <w:rPr>
                <w:rFonts w:eastAsia="Times New Roman"/>
                <w:szCs w:val="18"/>
              </w:rPr>
            </w:pPr>
            <w:r w:rsidRPr="00635492">
              <w:rPr>
                <w:rFonts w:eastAsia="Times New Roman"/>
                <w:b/>
                <w:szCs w:val="18"/>
              </w:rPr>
              <w:t>COBERTURA</w:t>
            </w:r>
            <w:r w:rsidRPr="00635492">
              <w:rPr>
                <w:rFonts w:eastAsia="Times New Roman"/>
                <w:szCs w:val="18"/>
              </w:rPr>
              <w:t xml:space="preserve">:   </w:t>
            </w:r>
            <w:proofErr w:type="gramStart"/>
            <w:r w:rsidRPr="00635492">
              <w:rPr>
                <w:rFonts w:eastAsia="Times New Roman"/>
                <w:szCs w:val="18"/>
              </w:rPr>
              <w:t>Tramitación  de</w:t>
            </w:r>
            <w:proofErr w:type="gramEnd"/>
            <w:r w:rsidRPr="00635492">
              <w:rPr>
                <w:rFonts w:eastAsia="Times New Roman"/>
                <w:szCs w:val="18"/>
              </w:rPr>
              <w:t xml:space="preserve">  documentación  en  las  direcciones  del tránsito</w:t>
            </w:r>
          </w:p>
          <w:p w14:paraId="3E8BCF4D" w14:textId="77777777" w:rsidR="009E564B" w:rsidRPr="00635492" w:rsidRDefault="009E564B" w:rsidP="009E564B">
            <w:pPr>
              <w:pStyle w:val="Sinespaciado"/>
              <w:jc w:val="both"/>
              <w:rPr>
                <w:rFonts w:eastAsia="Times New Roman"/>
                <w:b/>
                <w:szCs w:val="18"/>
              </w:rPr>
            </w:pPr>
            <w:r w:rsidRPr="00635492">
              <w:rPr>
                <w:rFonts w:eastAsia="Times New Roman"/>
                <w:b/>
                <w:szCs w:val="18"/>
              </w:rPr>
              <w:t xml:space="preserve">LIMITE: </w:t>
            </w:r>
            <w:r w:rsidRPr="00635492">
              <w:rPr>
                <w:rFonts w:eastAsia="Times New Roman"/>
                <w:szCs w:val="18"/>
              </w:rPr>
              <w:t>Ilimitado</w:t>
            </w:r>
          </w:p>
          <w:p w14:paraId="149C8E7F" w14:textId="77777777" w:rsidR="009E564B" w:rsidRPr="00635492" w:rsidRDefault="009E564B" w:rsidP="009E564B">
            <w:pPr>
              <w:pStyle w:val="Sinespaciado"/>
              <w:jc w:val="both"/>
              <w:rPr>
                <w:rFonts w:eastAsia="Times New Roman"/>
                <w:b/>
                <w:szCs w:val="18"/>
              </w:rPr>
            </w:pPr>
            <w:r w:rsidRPr="00635492">
              <w:rPr>
                <w:rFonts w:eastAsia="Times New Roman"/>
                <w:b/>
                <w:szCs w:val="18"/>
              </w:rPr>
              <w:t>AT: PL</w:t>
            </w:r>
          </w:p>
          <w:p w14:paraId="55136997" w14:textId="77777777" w:rsidR="009E564B" w:rsidRPr="00635492" w:rsidRDefault="009E564B" w:rsidP="009E564B">
            <w:pPr>
              <w:pStyle w:val="Sinespaciado"/>
              <w:jc w:val="both"/>
              <w:rPr>
                <w:rFonts w:eastAsia="Times New Roman"/>
                <w:b/>
                <w:szCs w:val="18"/>
              </w:rPr>
            </w:pPr>
          </w:p>
          <w:p w14:paraId="64C69C52" w14:textId="77777777" w:rsidR="009E564B" w:rsidRPr="00635492" w:rsidRDefault="009E564B" w:rsidP="009E564B">
            <w:pPr>
              <w:pStyle w:val="Sinespaciado"/>
              <w:jc w:val="both"/>
              <w:rPr>
                <w:rFonts w:eastAsia="Times New Roman"/>
                <w:b/>
                <w:szCs w:val="18"/>
              </w:rPr>
            </w:pPr>
            <w:r w:rsidRPr="00635492">
              <w:rPr>
                <w:rFonts w:eastAsia="Times New Roman"/>
                <w:b/>
                <w:szCs w:val="18"/>
              </w:rPr>
              <w:t>ASISTENCIA PREVENTIVA AUTOMOTRIZ</w:t>
            </w:r>
          </w:p>
          <w:p w14:paraId="3267E728" w14:textId="77777777" w:rsidR="009E564B" w:rsidRPr="00635492" w:rsidRDefault="009E564B" w:rsidP="009E564B">
            <w:pPr>
              <w:pStyle w:val="Sinespaciado"/>
              <w:jc w:val="both"/>
              <w:rPr>
                <w:rFonts w:eastAsia="Times New Roman"/>
                <w:szCs w:val="18"/>
              </w:rPr>
            </w:pPr>
            <w:r w:rsidRPr="00635492">
              <w:rPr>
                <w:rFonts w:eastAsia="Times New Roman"/>
                <w:b/>
                <w:szCs w:val="18"/>
              </w:rPr>
              <w:t>COBERTURA</w:t>
            </w:r>
            <w:r w:rsidRPr="00635492">
              <w:rPr>
                <w:rFonts w:eastAsia="Times New Roman"/>
                <w:szCs w:val="18"/>
              </w:rPr>
              <w:t>: Conductor Profesional para Revisión Técnica</w:t>
            </w:r>
          </w:p>
          <w:p w14:paraId="571BBC8D" w14:textId="77777777" w:rsidR="009E564B" w:rsidRPr="00635492" w:rsidRDefault="009E564B" w:rsidP="009E564B">
            <w:pPr>
              <w:pStyle w:val="Sinespaciado"/>
              <w:jc w:val="both"/>
              <w:rPr>
                <w:rFonts w:eastAsia="Times New Roman"/>
                <w:szCs w:val="18"/>
              </w:rPr>
            </w:pPr>
            <w:r w:rsidRPr="00635492">
              <w:rPr>
                <w:rFonts w:eastAsia="Times New Roman"/>
                <w:b/>
                <w:szCs w:val="18"/>
              </w:rPr>
              <w:t xml:space="preserve">LIMITE: </w:t>
            </w:r>
            <w:r w:rsidRPr="00635492">
              <w:rPr>
                <w:rFonts w:eastAsia="Times New Roman"/>
                <w:szCs w:val="18"/>
              </w:rPr>
              <w:t>1 evento al año; costo del traslado incluido; no incluye el costo de revisión técnica</w:t>
            </w:r>
          </w:p>
          <w:p w14:paraId="5E1D50F3" w14:textId="77777777" w:rsidR="009E564B" w:rsidRPr="00635492" w:rsidRDefault="009E564B" w:rsidP="009E564B">
            <w:pPr>
              <w:pStyle w:val="Sinespaciado"/>
              <w:jc w:val="both"/>
              <w:rPr>
                <w:rFonts w:eastAsia="Times New Roman"/>
                <w:szCs w:val="18"/>
              </w:rPr>
            </w:pPr>
            <w:r w:rsidRPr="00635492">
              <w:rPr>
                <w:rFonts w:eastAsia="Times New Roman"/>
                <w:b/>
                <w:szCs w:val="18"/>
              </w:rPr>
              <w:t xml:space="preserve">AT: </w:t>
            </w:r>
            <w:r w:rsidRPr="00635492">
              <w:rPr>
                <w:rFonts w:eastAsia="Times New Roman"/>
                <w:szCs w:val="18"/>
              </w:rPr>
              <w:t>CL</w:t>
            </w:r>
          </w:p>
          <w:p w14:paraId="25B7716A" w14:textId="77777777" w:rsidR="009E564B" w:rsidRPr="00635492" w:rsidRDefault="009E564B" w:rsidP="009E564B">
            <w:pPr>
              <w:pStyle w:val="Sinespaciado"/>
              <w:jc w:val="both"/>
              <w:rPr>
                <w:rFonts w:eastAsia="Times New Roman"/>
                <w:b/>
                <w:szCs w:val="18"/>
              </w:rPr>
            </w:pPr>
            <w:r w:rsidRPr="00635492">
              <w:rPr>
                <w:rFonts w:eastAsia="Times New Roman"/>
                <w:b/>
                <w:szCs w:val="18"/>
              </w:rPr>
              <w:t xml:space="preserve">COBERTURA: </w:t>
            </w:r>
            <w:r w:rsidRPr="00635492">
              <w:rPr>
                <w:rFonts w:eastAsia="Times New Roman"/>
                <w:szCs w:val="18"/>
              </w:rPr>
              <w:t>Conductor de reemplazo</w:t>
            </w:r>
          </w:p>
          <w:p w14:paraId="0986C202" w14:textId="77777777" w:rsidR="009E564B" w:rsidRPr="00635492" w:rsidRDefault="009E564B" w:rsidP="009E564B">
            <w:pPr>
              <w:pStyle w:val="Sinespaciado"/>
              <w:jc w:val="both"/>
              <w:rPr>
                <w:rFonts w:eastAsia="Times New Roman"/>
                <w:b/>
                <w:szCs w:val="18"/>
              </w:rPr>
            </w:pPr>
            <w:r w:rsidRPr="00635492">
              <w:rPr>
                <w:rFonts w:eastAsia="Times New Roman"/>
                <w:b/>
                <w:szCs w:val="18"/>
              </w:rPr>
              <w:t>LIMITE</w:t>
            </w:r>
            <w:r w:rsidRPr="00635492">
              <w:rPr>
                <w:rFonts w:eastAsia="Times New Roman"/>
                <w:szCs w:val="18"/>
              </w:rPr>
              <w:t>: 5 eventos al año; con copago $6.000 con IVA por evento</w:t>
            </w:r>
          </w:p>
          <w:p w14:paraId="11CD79AE" w14:textId="77777777" w:rsidR="009E564B" w:rsidRPr="00635492" w:rsidRDefault="009E564B" w:rsidP="009E564B">
            <w:pPr>
              <w:pStyle w:val="Sinespaciado"/>
              <w:jc w:val="both"/>
              <w:rPr>
                <w:rFonts w:eastAsia="Times New Roman"/>
                <w:b/>
                <w:szCs w:val="18"/>
              </w:rPr>
            </w:pPr>
            <w:r w:rsidRPr="00635492">
              <w:rPr>
                <w:rFonts w:eastAsia="Times New Roman"/>
                <w:b/>
                <w:szCs w:val="18"/>
              </w:rPr>
              <w:t xml:space="preserve">AT: </w:t>
            </w:r>
            <w:r w:rsidRPr="00635492">
              <w:rPr>
                <w:rFonts w:eastAsia="Times New Roman"/>
                <w:szCs w:val="18"/>
              </w:rPr>
              <w:t>CL</w:t>
            </w:r>
          </w:p>
          <w:p w14:paraId="12C1CF79" w14:textId="77777777" w:rsidR="009E564B" w:rsidRPr="00635492" w:rsidRDefault="009E564B" w:rsidP="009E564B">
            <w:pPr>
              <w:pStyle w:val="Sinespaciado"/>
              <w:jc w:val="both"/>
              <w:rPr>
                <w:rFonts w:eastAsia="Times New Roman"/>
                <w:szCs w:val="18"/>
              </w:rPr>
            </w:pPr>
            <w:r w:rsidRPr="00635492">
              <w:rPr>
                <w:rFonts w:eastAsia="Times New Roman"/>
                <w:b/>
                <w:szCs w:val="18"/>
              </w:rPr>
              <w:t xml:space="preserve">COBERTURA: </w:t>
            </w:r>
            <w:r w:rsidRPr="00635492">
              <w:rPr>
                <w:rFonts w:eastAsia="Times New Roman"/>
                <w:szCs w:val="18"/>
              </w:rPr>
              <w:t>Conducción a la mantención</w:t>
            </w:r>
          </w:p>
          <w:p w14:paraId="3040FE78" w14:textId="77777777" w:rsidR="009E564B" w:rsidRPr="00635492" w:rsidRDefault="009E564B" w:rsidP="009E564B">
            <w:pPr>
              <w:pStyle w:val="Sinespaciado"/>
              <w:jc w:val="both"/>
              <w:rPr>
                <w:rFonts w:eastAsia="Times New Roman"/>
                <w:b/>
                <w:szCs w:val="18"/>
              </w:rPr>
            </w:pPr>
            <w:r w:rsidRPr="00635492">
              <w:rPr>
                <w:rFonts w:eastAsia="Times New Roman"/>
                <w:b/>
                <w:szCs w:val="18"/>
              </w:rPr>
              <w:t>LIMITE:</w:t>
            </w:r>
            <w:r w:rsidRPr="00635492">
              <w:rPr>
                <w:rFonts w:eastAsia="Times New Roman"/>
                <w:szCs w:val="18"/>
              </w:rPr>
              <w:t xml:space="preserve">1 evento al año con copago $6.000 con IVA por evento; vehículo </w:t>
            </w:r>
            <w:proofErr w:type="gramStart"/>
            <w:r w:rsidRPr="00635492">
              <w:rPr>
                <w:rFonts w:eastAsia="Times New Roman"/>
                <w:szCs w:val="18"/>
              </w:rPr>
              <w:t>de  reemplazo</w:t>
            </w:r>
            <w:proofErr w:type="gramEnd"/>
            <w:r w:rsidRPr="00635492">
              <w:rPr>
                <w:rFonts w:eastAsia="Times New Roman"/>
                <w:szCs w:val="18"/>
              </w:rPr>
              <w:t xml:space="preserve">  máximo  3 días hábiles corridos con un copago diario de $4.000 con IVA</w:t>
            </w:r>
          </w:p>
          <w:p w14:paraId="486F0D32" w14:textId="77777777" w:rsidR="009E564B" w:rsidRPr="00635492" w:rsidRDefault="009E564B" w:rsidP="009E564B">
            <w:pPr>
              <w:pStyle w:val="Sinespaciado"/>
              <w:jc w:val="both"/>
              <w:rPr>
                <w:rFonts w:eastAsia="Times New Roman"/>
                <w:b/>
                <w:szCs w:val="18"/>
              </w:rPr>
            </w:pPr>
            <w:r w:rsidRPr="00635492">
              <w:rPr>
                <w:rFonts w:eastAsia="Times New Roman"/>
                <w:b/>
                <w:szCs w:val="18"/>
              </w:rPr>
              <w:t xml:space="preserve">AT: </w:t>
            </w:r>
            <w:r w:rsidRPr="00635492">
              <w:rPr>
                <w:rFonts w:eastAsia="Times New Roman"/>
                <w:szCs w:val="18"/>
              </w:rPr>
              <w:t>CL</w:t>
            </w:r>
          </w:p>
          <w:p w14:paraId="675A1B91" w14:textId="77777777" w:rsidR="009E564B" w:rsidRPr="00635492" w:rsidRDefault="009E564B" w:rsidP="009E564B">
            <w:pPr>
              <w:pStyle w:val="Sinespaciado"/>
              <w:jc w:val="both"/>
              <w:rPr>
                <w:rFonts w:eastAsia="Times New Roman"/>
                <w:b/>
                <w:szCs w:val="18"/>
              </w:rPr>
            </w:pPr>
            <w:r w:rsidRPr="00635492">
              <w:rPr>
                <w:rFonts w:eastAsia="Times New Roman"/>
                <w:b/>
                <w:szCs w:val="18"/>
              </w:rPr>
              <w:t xml:space="preserve">COBERTURA: </w:t>
            </w:r>
            <w:r w:rsidRPr="00635492">
              <w:rPr>
                <w:rFonts w:eastAsia="Times New Roman"/>
                <w:szCs w:val="18"/>
              </w:rPr>
              <w:t>Revisión mecánica pre-viaje a domicilio</w:t>
            </w:r>
          </w:p>
          <w:p w14:paraId="06E072CE" w14:textId="77777777" w:rsidR="009E564B" w:rsidRPr="00635492" w:rsidRDefault="009E564B" w:rsidP="009E564B">
            <w:pPr>
              <w:pStyle w:val="Sinespaciado"/>
              <w:jc w:val="both"/>
              <w:rPr>
                <w:rFonts w:eastAsia="Times New Roman"/>
                <w:szCs w:val="18"/>
              </w:rPr>
            </w:pPr>
            <w:r w:rsidRPr="00635492">
              <w:rPr>
                <w:rFonts w:eastAsia="Times New Roman"/>
                <w:b/>
                <w:szCs w:val="18"/>
              </w:rPr>
              <w:t xml:space="preserve">LIMITE: </w:t>
            </w:r>
            <w:r w:rsidRPr="00635492">
              <w:rPr>
                <w:rFonts w:eastAsia="Times New Roman"/>
                <w:szCs w:val="18"/>
              </w:rPr>
              <w:t>2 eventos al año; con copago $10.000 con IVA por evento</w:t>
            </w:r>
          </w:p>
          <w:p w14:paraId="6BA0F63D" w14:textId="77777777" w:rsidR="009E564B" w:rsidRPr="00635492" w:rsidRDefault="009E564B" w:rsidP="009E564B">
            <w:pPr>
              <w:pStyle w:val="Sinespaciado"/>
              <w:jc w:val="both"/>
              <w:rPr>
                <w:rFonts w:eastAsia="Times New Roman"/>
                <w:b/>
                <w:szCs w:val="18"/>
              </w:rPr>
            </w:pPr>
          </w:p>
          <w:p w14:paraId="662CB6EA" w14:textId="77777777" w:rsidR="009E564B" w:rsidRPr="00635492" w:rsidRDefault="009E564B" w:rsidP="009E564B">
            <w:pPr>
              <w:pStyle w:val="Sinespaciado"/>
              <w:jc w:val="both"/>
              <w:rPr>
                <w:rFonts w:eastAsia="Times New Roman"/>
                <w:szCs w:val="18"/>
              </w:rPr>
            </w:pPr>
            <w:proofErr w:type="gramStart"/>
            <w:r w:rsidRPr="00635492">
              <w:rPr>
                <w:rFonts w:eastAsia="Times New Roman"/>
                <w:b/>
                <w:szCs w:val="18"/>
              </w:rPr>
              <w:t>AT :</w:t>
            </w:r>
            <w:proofErr w:type="gramEnd"/>
            <w:r w:rsidRPr="00635492">
              <w:rPr>
                <w:rFonts w:eastAsia="Times New Roman"/>
                <w:b/>
                <w:szCs w:val="18"/>
              </w:rPr>
              <w:t xml:space="preserve"> </w:t>
            </w:r>
            <w:r w:rsidRPr="00635492">
              <w:rPr>
                <w:rFonts w:eastAsia="Times New Roman"/>
                <w:szCs w:val="18"/>
              </w:rPr>
              <w:t>Ámbito territorial de la cobertura</w:t>
            </w:r>
          </w:p>
          <w:p w14:paraId="5C721C1A" w14:textId="77777777" w:rsidR="009E564B" w:rsidRPr="00635492" w:rsidRDefault="009E564B" w:rsidP="009E564B">
            <w:pPr>
              <w:pStyle w:val="Sinespaciado"/>
              <w:jc w:val="both"/>
              <w:rPr>
                <w:rFonts w:eastAsia="Times New Roman"/>
                <w:szCs w:val="18"/>
              </w:rPr>
            </w:pPr>
            <w:proofErr w:type="gramStart"/>
            <w:r w:rsidRPr="00635492">
              <w:rPr>
                <w:rFonts w:eastAsia="Times New Roman"/>
                <w:b/>
                <w:szCs w:val="18"/>
              </w:rPr>
              <w:t>CL  :</w:t>
            </w:r>
            <w:proofErr w:type="gramEnd"/>
            <w:r w:rsidRPr="00635492">
              <w:rPr>
                <w:rFonts w:eastAsia="Times New Roman"/>
                <w:b/>
                <w:szCs w:val="18"/>
              </w:rPr>
              <w:t xml:space="preserve">  </w:t>
            </w:r>
            <w:r w:rsidRPr="00635492">
              <w:rPr>
                <w:rFonts w:eastAsia="Times New Roman"/>
                <w:szCs w:val="18"/>
              </w:rPr>
              <w:t xml:space="preserve">Cobertura  solo en Chile Continental excluyendo la Provincia de Palena, incluyendo </w:t>
            </w:r>
            <w:proofErr w:type="spellStart"/>
            <w:r w:rsidRPr="00635492">
              <w:rPr>
                <w:rFonts w:eastAsia="Times New Roman"/>
                <w:szCs w:val="18"/>
              </w:rPr>
              <w:t>lsla</w:t>
            </w:r>
            <w:proofErr w:type="spellEnd"/>
            <w:r w:rsidRPr="00635492">
              <w:rPr>
                <w:rFonts w:eastAsia="Times New Roman"/>
                <w:szCs w:val="18"/>
              </w:rPr>
              <w:t xml:space="preserve"> Grande Chiloé</w:t>
            </w:r>
          </w:p>
          <w:p w14:paraId="20ACFD45" w14:textId="77777777" w:rsidR="009E564B" w:rsidRPr="00635492" w:rsidRDefault="009E564B" w:rsidP="009E564B">
            <w:pPr>
              <w:pStyle w:val="Sinespaciado"/>
              <w:jc w:val="both"/>
              <w:rPr>
                <w:rFonts w:eastAsia="Times New Roman"/>
                <w:szCs w:val="18"/>
              </w:rPr>
            </w:pPr>
            <w:proofErr w:type="gramStart"/>
            <w:r w:rsidRPr="00635492">
              <w:rPr>
                <w:rFonts w:eastAsia="Times New Roman"/>
                <w:b/>
                <w:szCs w:val="18"/>
              </w:rPr>
              <w:t>PL :</w:t>
            </w:r>
            <w:proofErr w:type="gramEnd"/>
            <w:r w:rsidRPr="00635492">
              <w:rPr>
                <w:rFonts w:eastAsia="Times New Roman"/>
                <w:b/>
                <w:szCs w:val="18"/>
              </w:rPr>
              <w:t xml:space="preserve"> </w:t>
            </w:r>
            <w:r w:rsidRPr="00635492">
              <w:rPr>
                <w:rFonts w:eastAsia="Times New Roman"/>
                <w:szCs w:val="18"/>
              </w:rPr>
              <w:t xml:space="preserve">Cobertura en Chile Continental excluyendo la Provincia de Palena, incluyendo  </w:t>
            </w:r>
            <w:proofErr w:type="spellStart"/>
            <w:r w:rsidRPr="00635492">
              <w:rPr>
                <w:rFonts w:eastAsia="Times New Roman"/>
                <w:szCs w:val="18"/>
              </w:rPr>
              <w:t>lsla</w:t>
            </w:r>
            <w:proofErr w:type="spellEnd"/>
            <w:r w:rsidRPr="00635492">
              <w:rPr>
                <w:rFonts w:eastAsia="Times New Roman"/>
                <w:szCs w:val="18"/>
              </w:rPr>
              <w:t xml:space="preserve">  Grande  Chiloé, Argentina, Uruguay, Brasil, Perú y Bolivia</w:t>
            </w:r>
          </w:p>
          <w:p w14:paraId="050BD415" w14:textId="7F8D7885" w:rsidR="00315A60" w:rsidRPr="00635492" w:rsidRDefault="00315A60" w:rsidP="009E564B">
            <w:pPr>
              <w:pStyle w:val="Sinespaciado"/>
              <w:jc w:val="both"/>
              <w:rPr>
                <w:b/>
                <w:snapToGrid w:val="0"/>
                <w:szCs w:val="18"/>
              </w:rPr>
            </w:pPr>
          </w:p>
          <w:p w14:paraId="01C873F4" w14:textId="77777777" w:rsidR="009E564B" w:rsidRPr="00635492" w:rsidRDefault="009E564B" w:rsidP="009E564B">
            <w:pPr>
              <w:pStyle w:val="Sinespaciado"/>
              <w:jc w:val="both"/>
              <w:rPr>
                <w:b/>
                <w:szCs w:val="18"/>
              </w:rPr>
            </w:pPr>
            <w:r w:rsidRPr="00635492">
              <w:rPr>
                <w:b/>
                <w:szCs w:val="18"/>
              </w:rPr>
              <w:t>SERVICIO REPARACION IN SITU</w:t>
            </w:r>
          </w:p>
          <w:p w14:paraId="02150CB2" w14:textId="77777777" w:rsidR="009E564B" w:rsidRPr="00635492" w:rsidRDefault="009E564B" w:rsidP="009E564B">
            <w:pPr>
              <w:pStyle w:val="Sinespaciado"/>
              <w:jc w:val="both"/>
              <w:rPr>
                <w:szCs w:val="18"/>
              </w:rPr>
            </w:pPr>
            <w:r w:rsidRPr="00635492">
              <w:rPr>
                <w:szCs w:val="18"/>
              </w:rPr>
              <w:t>Si una avería impidiera que el vehículo asegurado circule por sus propios medios, la compañía de Auxilia Asistencias proporcionará la ayuda técnica necesaria para intentar reparación de emergencia, a fin de que pueda continuar su viaje.</w:t>
            </w:r>
          </w:p>
          <w:p w14:paraId="7C94ACDA" w14:textId="77777777" w:rsidR="009E564B" w:rsidRPr="00635492" w:rsidRDefault="009E564B" w:rsidP="009E564B">
            <w:pPr>
              <w:pStyle w:val="Sinespaciado"/>
              <w:jc w:val="both"/>
              <w:rPr>
                <w:szCs w:val="18"/>
              </w:rPr>
            </w:pPr>
            <w:r w:rsidRPr="00635492">
              <w:rPr>
                <w:szCs w:val="18"/>
              </w:rPr>
              <w:t>Su alcance no superará el correspondiente a media hora de mano de obra, en el lugar donde se haya producido el hecho, quedando excluido de esta prestación el costo de las piezas de recambio que fuera necesario sustituir. En caso de que el vehículo no pudiera ser reparado en el tiempo indicado, entrará en vigor la prestación de remolque.</w:t>
            </w:r>
          </w:p>
          <w:p w14:paraId="6EB83421" w14:textId="77777777" w:rsidR="009E564B" w:rsidRPr="00635492" w:rsidRDefault="009E564B" w:rsidP="009E564B">
            <w:pPr>
              <w:pStyle w:val="Sinespaciado"/>
              <w:jc w:val="both"/>
              <w:rPr>
                <w:szCs w:val="18"/>
              </w:rPr>
            </w:pPr>
            <w:r w:rsidRPr="00635492">
              <w:rPr>
                <w:szCs w:val="18"/>
              </w:rPr>
              <w:t>Tipos de reparaciones incluidas en la cobertura de Reparación In Situ.</w:t>
            </w:r>
          </w:p>
          <w:p w14:paraId="2BB4C1D0" w14:textId="77777777" w:rsidR="009E564B" w:rsidRPr="00635492" w:rsidRDefault="009E564B" w:rsidP="009E564B">
            <w:pPr>
              <w:pStyle w:val="Sinespaciado"/>
              <w:jc w:val="both"/>
              <w:rPr>
                <w:szCs w:val="18"/>
              </w:rPr>
            </w:pPr>
            <w:r w:rsidRPr="00635492">
              <w:rPr>
                <w:szCs w:val="18"/>
              </w:rPr>
              <w:t>Servicio por Carga o reemplazo de baterías</w:t>
            </w:r>
          </w:p>
          <w:p w14:paraId="507C0AB9" w14:textId="77777777" w:rsidR="009E564B" w:rsidRPr="00635492" w:rsidRDefault="009E564B" w:rsidP="009E564B">
            <w:pPr>
              <w:pStyle w:val="Sinespaciado"/>
              <w:jc w:val="both"/>
              <w:rPr>
                <w:szCs w:val="18"/>
              </w:rPr>
            </w:pPr>
            <w:r w:rsidRPr="00635492">
              <w:rPr>
                <w:szCs w:val="18"/>
              </w:rPr>
              <w:t>Servicio por Cambio de neumáticos</w:t>
            </w:r>
          </w:p>
          <w:p w14:paraId="41B443F5" w14:textId="77777777" w:rsidR="009E564B" w:rsidRPr="00635492" w:rsidRDefault="009E564B" w:rsidP="009E564B">
            <w:pPr>
              <w:pStyle w:val="Sinespaciado"/>
              <w:jc w:val="both"/>
              <w:rPr>
                <w:szCs w:val="18"/>
              </w:rPr>
            </w:pPr>
            <w:r w:rsidRPr="00635492">
              <w:rPr>
                <w:szCs w:val="18"/>
              </w:rPr>
              <w:t>Servicio por Apertura de vehículos cerrados</w:t>
            </w:r>
          </w:p>
          <w:p w14:paraId="3B9FE54C" w14:textId="77777777" w:rsidR="009E564B" w:rsidRPr="00635492" w:rsidRDefault="009E564B" w:rsidP="009E564B">
            <w:pPr>
              <w:pStyle w:val="Sinespaciado"/>
              <w:jc w:val="both"/>
              <w:rPr>
                <w:szCs w:val="18"/>
              </w:rPr>
            </w:pPr>
            <w:r w:rsidRPr="00635492">
              <w:rPr>
                <w:szCs w:val="18"/>
              </w:rPr>
              <w:t xml:space="preserve">Servicio por Entrega de combustible hasta 5 </w:t>
            </w:r>
            <w:proofErr w:type="spellStart"/>
            <w:r w:rsidRPr="00635492">
              <w:rPr>
                <w:szCs w:val="18"/>
              </w:rPr>
              <w:t>lts</w:t>
            </w:r>
            <w:proofErr w:type="spellEnd"/>
            <w:r w:rsidRPr="00635492">
              <w:rPr>
                <w:szCs w:val="18"/>
              </w:rPr>
              <w:t>., el combustible es al cargo del asegurado.</w:t>
            </w:r>
          </w:p>
          <w:p w14:paraId="002C5F8B" w14:textId="77777777" w:rsidR="009E564B" w:rsidRPr="00635492" w:rsidRDefault="009E564B" w:rsidP="009E564B">
            <w:pPr>
              <w:pStyle w:val="Sinespaciado"/>
              <w:jc w:val="both"/>
              <w:rPr>
                <w:szCs w:val="18"/>
              </w:rPr>
            </w:pPr>
            <w:r w:rsidRPr="00635492">
              <w:rPr>
                <w:szCs w:val="18"/>
              </w:rPr>
              <w:t>Reparaciones de emergencia en general, susceptibles de ser efectuadas en el lugar del requerimiento.</w:t>
            </w:r>
          </w:p>
          <w:p w14:paraId="4159FD2F" w14:textId="77777777" w:rsidR="009E564B" w:rsidRPr="00635492" w:rsidRDefault="009E564B" w:rsidP="009E564B">
            <w:pPr>
              <w:pStyle w:val="Sinespaciado"/>
              <w:jc w:val="both"/>
              <w:rPr>
                <w:szCs w:val="18"/>
              </w:rPr>
            </w:pPr>
            <w:r w:rsidRPr="00635492">
              <w:rPr>
                <w:szCs w:val="18"/>
              </w:rPr>
              <w:t>Ámbito territorial. Chile a partir del Km. 0 del lugar de residencia del asegurado. Se entiende por Km. 0 el domicilio del asegurado declarado en la propuesta del seguro.</w:t>
            </w:r>
          </w:p>
          <w:p w14:paraId="3452DBED" w14:textId="77777777" w:rsidR="009E564B" w:rsidRPr="00635492" w:rsidRDefault="009E564B" w:rsidP="009E564B">
            <w:pPr>
              <w:pStyle w:val="Sinespaciado"/>
              <w:jc w:val="both"/>
              <w:rPr>
                <w:szCs w:val="18"/>
              </w:rPr>
            </w:pPr>
          </w:p>
          <w:p w14:paraId="69CBF1E1" w14:textId="77777777" w:rsidR="009E564B" w:rsidRPr="00635492" w:rsidRDefault="009E564B" w:rsidP="009E564B">
            <w:pPr>
              <w:pStyle w:val="Sinespaciado"/>
              <w:jc w:val="both"/>
              <w:rPr>
                <w:b/>
                <w:szCs w:val="18"/>
              </w:rPr>
            </w:pPr>
            <w:r w:rsidRPr="00635492">
              <w:rPr>
                <w:b/>
                <w:szCs w:val="18"/>
              </w:rPr>
              <w:t>SERVICIO DE REEMBOLSO DE GASTOS MEDICOS (Para accidentes o enfermedades en trayecto)</w:t>
            </w:r>
          </w:p>
          <w:p w14:paraId="500B3C53" w14:textId="77777777" w:rsidR="009E564B" w:rsidRPr="00635492" w:rsidRDefault="009E564B" w:rsidP="009E564B">
            <w:pPr>
              <w:pStyle w:val="Sinespaciado"/>
              <w:jc w:val="both"/>
              <w:rPr>
                <w:szCs w:val="18"/>
              </w:rPr>
            </w:pPr>
            <w:r w:rsidRPr="00635492">
              <w:rPr>
                <w:szCs w:val="18"/>
              </w:rPr>
              <w:t>-Reembolso de gastos médicos por enfermedad hasta UF 20 y por accidente en viaje hasta UF 40 por viaje, sobre lo que no reembolse el sistema de salud previsional que corresponda. Máximo por año UF 40 y UF 80 respectivamente.</w:t>
            </w:r>
          </w:p>
          <w:p w14:paraId="5A161218" w14:textId="77777777" w:rsidR="009E564B" w:rsidRPr="00635492" w:rsidRDefault="009E564B" w:rsidP="009E564B">
            <w:pPr>
              <w:pStyle w:val="Sinespaciado"/>
              <w:jc w:val="both"/>
              <w:rPr>
                <w:szCs w:val="18"/>
              </w:rPr>
            </w:pPr>
            <w:r w:rsidRPr="00635492">
              <w:rPr>
                <w:szCs w:val="18"/>
              </w:rPr>
              <w:t>-En el caso de aquellos Titulares que no cotizan en el sistema de salud previsional, se aplicará un deducible de UF 5, en cada evento.</w:t>
            </w:r>
          </w:p>
          <w:p w14:paraId="1BC109AC" w14:textId="77777777" w:rsidR="009E564B" w:rsidRPr="00635492" w:rsidRDefault="009E564B" w:rsidP="009E564B">
            <w:pPr>
              <w:pStyle w:val="Sinespaciado"/>
              <w:jc w:val="both"/>
              <w:rPr>
                <w:szCs w:val="18"/>
              </w:rPr>
            </w:pPr>
            <w:r w:rsidRPr="00635492">
              <w:rPr>
                <w:szCs w:val="18"/>
              </w:rPr>
              <w:t>-Gastos incluidos: consultas médicas, medicamentos, exámenes, odontología, intervenciones quirúrgicas, internación, etc., hasta UF 3,35.</w:t>
            </w:r>
          </w:p>
          <w:p w14:paraId="579CD4FD" w14:textId="77777777" w:rsidR="009E564B" w:rsidRPr="00635492" w:rsidRDefault="009E564B" w:rsidP="009E564B">
            <w:pPr>
              <w:pStyle w:val="Sinespaciado"/>
              <w:jc w:val="both"/>
              <w:rPr>
                <w:szCs w:val="18"/>
              </w:rPr>
            </w:pPr>
            <w:r w:rsidRPr="00635492">
              <w:rPr>
                <w:szCs w:val="18"/>
              </w:rPr>
              <w:t>-Cobertura exclusiva para el titular del seguro y familiares en primer grado (cónyuge, hijos y padres).</w:t>
            </w:r>
          </w:p>
          <w:p w14:paraId="36A3CF05" w14:textId="77777777" w:rsidR="009E564B" w:rsidRPr="00635492" w:rsidRDefault="009E564B" w:rsidP="009E564B">
            <w:pPr>
              <w:pStyle w:val="Sinespaciado"/>
              <w:jc w:val="both"/>
              <w:rPr>
                <w:szCs w:val="18"/>
              </w:rPr>
            </w:pPr>
            <w:r w:rsidRPr="00635492">
              <w:rPr>
                <w:szCs w:val="18"/>
              </w:rPr>
              <w:t>Ámbito territorial. A partir de los 100 Km. del lugar de residencia del asegurado.</w:t>
            </w:r>
          </w:p>
          <w:p w14:paraId="4549B5E1" w14:textId="77777777" w:rsidR="009E564B" w:rsidRPr="00635492" w:rsidRDefault="009E564B" w:rsidP="009E564B">
            <w:pPr>
              <w:pStyle w:val="Sinespaciado"/>
              <w:jc w:val="both"/>
              <w:rPr>
                <w:szCs w:val="18"/>
              </w:rPr>
            </w:pPr>
            <w:r w:rsidRPr="00635492">
              <w:rPr>
                <w:szCs w:val="18"/>
              </w:rPr>
              <w:t>Procedimientos a seguir para obtener los reembolsos:</w:t>
            </w:r>
          </w:p>
          <w:p w14:paraId="37D34205" w14:textId="77777777" w:rsidR="009E564B" w:rsidRPr="00635492" w:rsidRDefault="009E564B" w:rsidP="009E564B">
            <w:pPr>
              <w:pStyle w:val="Sinespaciado"/>
              <w:jc w:val="both"/>
              <w:rPr>
                <w:szCs w:val="18"/>
              </w:rPr>
            </w:pPr>
            <w:r w:rsidRPr="00635492">
              <w:rPr>
                <w:szCs w:val="18"/>
              </w:rPr>
              <w:t>-Aviso telefónico del problema, y el lugar donde se encuentra.</w:t>
            </w:r>
          </w:p>
          <w:p w14:paraId="3E988605" w14:textId="77777777" w:rsidR="009E564B" w:rsidRPr="00635492" w:rsidRDefault="009E564B" w:rsidP="009E564B">
            <w:pPr>
              <w:pStyle w:val="Sinespaciado"/>
              <w:jc w:val="both"/>
              <w:rPr>
                <w:szCs w:val="18"/>
              </w:rPr>
            </w:pPr>
            <w:r w:rsidRPr="00635492">
              <w:rPr>
                <w:szCs w:val="18"/>
              </w:rPr>
              <w:t>-Presentación de copia de los comprobantes de gastos, en concordancia con el llamado y el lugar desde donde fue realizado.</w:t>
            </w:r>
          </w:p>
          <w:p w14:paraId="7C5A3D3D" w14:textId="77777777" w:rsidR="009E564B" w:rsidRPr="00635492" w:rsidRDefault="009E564B" w:rsidP="009E564B">
            <w:pPr>
              <w:pStyle w:val="Sinespaciado"/>
              <w:jc w:val="both"/>
              <w:rPr>
                <w:rFonts w:cs="Arial"/>
                <w:snapToGrid w:val="0"/>
                <w:szCs w:val="18"/>
              </w:rPr>
            </w:pPr>
            <w:r w:rsidRPr="00635492">
              <w:rPr>
                <w:szCs w:val="18"/>
              </w:rPr>
              <w:t>-Presentación de comprobante de pago de la institución de salud.</w:t>
            </w:r>
          </w:p>
          <w:p w14:paraId="2CEC3BAE" w14:textId="77777777" w:rsidR="009E564B" w:rsidRPr="00635492" w:rsidRDefault="009E564B" w:rsidP="009E564B">
            <w:pPr>
              <w:pStyle w:val="Sinespaciado"/>
              <w:jc w:val="both"/>
              <w:rPr>
                <w:rFonts w:eastAsia="Times New Roman"/>
                <w:b/>
                <w:szCs w:val="18"/>
              </w:rPr>
            </w:pPr>
          </w:p>
          <w:p w14:paraId="7DBA590D" w14:textId="77777777" w:rsidR="009E564B" w:rsidRPr="00635492" w:rsidRDefault="009E564B" w:rsidP="009E564B">
            <w:pPr>
              <w:pStyle w:val="Sinespaciado"/>
              <w:jc w:val="both"/>
              <w:rPr>
                <w:b/>
                <w:szCs w:val="18"/>
              </w:rPr>
            </w:pPr>
            <w:r w:rsidRPr="00635492">
              <w:rPr>
                <w:b/>
                <w:szCs w:val="18"/>
              </w:rPr>
              <w:t>ORIENTACIÓN MÉDICA TELEFONICA</w:t>
            </w:r>
          </w:p>
          <w:p w14:paraId="70F73591" w14:textId="77777777" w:rsidR="009E564B" w:rsidRPr="00635492" w:rsidRDefault="009E564B" w:rsidP="009E564B">
            <w:pPr>
              <w:pStyle w:val="Sinespaciado"/>
              <w:jc w:val="both"/>
              <w:rPr>
                <w:rFonts w:cs="Arial"/>
                <w:szCs w:val="18"/>
              </w:rPr>
            </w:pPr>
            <w:r w:rsidRPr="00635492">
              <w:rPr>
                <w:rFonts w:cs="Arial"/>
                <w:szCs w:val="18"/>
              </w:rPr>
              <w:t xml:space="preserve">El Beneficiario, tendrá derecho a solicitar, todas las veces que así lo requiera, orientación médica telefónica durante las 24 horas del día, obteniendo respuesta telefónica exclusivamente en las siguientes materias de salud: </w:t>
            </w:r>
          </w:p>
          <w:p w14:paraId="56CEE09A" w14:textId="77777777" w:rsidR="009E564B" w:rsidRPr="00635492" w:rsidRDefault="009E564B" w:rsidP="009E564B">
            <w:pPr>
              <w:pStyle w:val="Sinespaciado"/>
              <w:jc w:val="both"/>
              <w:rPr>
                <w:rFonts w:cs="Arial"/>
                <w:szCs w:val="18"/>
              </w:rPr>
            </w:pPr>
            <w:r w:rsidRPr="00635492">
              <w:rPr>
                <w:rFonts w:cs="Arial"/>
                <w:szCs w:val="18"/>
              </w:rPr>
              <w:t xml:space="preserve">Pauta de actuación ante urgencias médicas concretas, indicación del tipo de tratamiento que debiera requerir dicha urgencia y el establecimiento más cercano al cual acudir para recibir atención médica. </w:t>
            </w:r>
          </w:p>
          <w:p w14:paraId="598B678F" w14:textId="77777777" w:rsidR="009E564B" w:rsidRPr="00635492" w:rsidRDefault="009E564B" w:rsidP="009E564B">
            <w:pPr>
              <w:pStyle w:val="Sinespaciado"/>
              <w:jc w:val="both"/>
              <w:rPr>
                <w:rFonts w:cs="Arial"/>
                <w:szCs w:val="18"/>
              </w:rPr>
            </w:pPr>
            <w:r w:rsidRPr="00635492">
              <w:rPr>
                <w:rFonts w:cs="Arial"/>
                <w:szCs w:val="18"/>
              </w:rPr>
              <w:t xml:space="preserve">Información sobre pruebas diagnósticas o tratamientos prescritos. </w:t>
            </w:r>
          </w:p>
          <w:p w14:paraId="5410BD34" w14:textId="77777777" w:rsidR="009E564B" w:rsidRPr="00635492" w:rsidRDefault="009E564B" w:rsidP="009E564B">
            <w:pPr>
              <w:pStyle w:val="Sinespaciado"/>
              <w:jc w:val="both"/>
              <w:rPr>
                <w:rFonts w:cs="Arial"/>
                <w:szCs w:val="18"/>
              </w:rPr>
            </w:pPr>
            <w:r w:rsidRPr="00635492">
              <w:rPr>
                <w:rFonts w:cs="Arial"/>
                <w:szCs w:val="18"/>
              </w:rPr>
              <w:t xml:space="preserve">Información sobre efectos secundarios y contraindicaciones de determinados fármacos, orientación al Beneficiario en la obtención de un tratamiento médico en un centro asistencial. </w:t>
            </w:r>
          </w:p>
          <w:p w14:paraId="21374F15" w14:textId="77777777" w:rsidR="009E564B" w:rsidRPr="00635492" w:rsidRDefault="009E564B" w:rsidP="009E564B">
            <w:pPr>
              <w:pStyle w:val="Sinespaciado"/>
              <w:jc w:val="both"/>
              <w:rPr>
                <w:rFonts w:cs="Arial"/>
                <w:szCs w:val="18"/>
              </w:rPr>
            </w:pPr>
            <w:r w:rsidRPr="00635492">
              <w:rPr>
                <w:rFonts w:cs="Arial"/>
                <w:szCs w:val="18"/>
              </w:rPr>
              <w:t xml:space="preserve">Información de proveedores y centros asistenciales públicos y privados, información de dirección y teléfono de contacto a los cuales podría dirigirse el Beneficiario. </w:t>
            </w:r>
          </w:p>
          <w:p w14:paraId="61E18E47" w14:textId="77777777" w:rsidR="009E564B" w:rsidRPr="00635492" w:rsidRDefault="009E564B" w:rsidP="009E564B">
            <w:pPr>
              <w:pStyle w:val="Sinespaciado"/>
              <w:jc w:val="both"/>
              <w:rPr>
                <w:rFonts w:cs="Arial"/>
                <w:szCs w:val="18"/>
              </w:rPr>
            </w:pPr>
            <w:r w:rsidRPr="00635492">
              <w:rPr>
                <w:rFonts w:cs="Arial"/>
                <w:szCs w:val="18"/>
              </w:rPr>
              <w:lastRenderedPageBreak/>
              <w:t xml:space="preserve">Información sobre sustancias tóxicas, limitándose a indicar las características de toxicidad de la sustancia por la cual se consulta. </w:t>
            </w:r>
          </w:p>
          <w:p w14:paraId="251C15BB" w14:textId="77777777" w:rsidR="009E564B" w:rsidRPr="00635492" w:rsidRDefault="009E564B" w:rsidP="009E564B">
            <w:pPr>
              <w:pStyle w:val="Sinespaciado"/>
              <w:jc w:val="both"/>
              <w:rPr>
                <w:rFonts w:cs="Arial"/>
                <w:szCs w:val="18"/>
              </w:rPr>
            </w:pPr>
            <w:r w:rsidRPr="00635492">
              <w:rPr>
                <w:rFonts w:cs="Arial"/>
                <w:szCs w:val="18"/>
              </w:rPr>
              <w:t xml:space="preserve">Orientación materna infantil y a la tercera edad, resolución de consultas básicas y naturales a estos estados. </w:t>
            </w:r>
          </w:p>
          <w:p w14:paraId="417A7BE7" w14:textId="77777777" w:rsidR="009E564B" w:rsidRPr="00635492" w:rsidRDefault="009E564B" w:rsidP="009E564B">
            <w:pPr>
              <w:pStyle w:val="Sinespaciado"/>
              <w:jc w:val="both"/>
              <w:rPr>
                <w:rFonts w:cs="Arial"/>
                <w:szCs w:val="18"/>
              </w:rPr>
            </w:pPr>
            <w:r w:rsidRPr="00635492">
              <w:rPr>
                <w:rFonts w:cs="Arial"/>
                <w:szCs w:val="18"/>
              </w:rPr>
              <w:t>Información de farmacias de turno, ubicación de los establecimientos que, dentro de la región o comuna en donde se encuentre el Beneficiario, estén atendiendo en horario continuado las 24 horas del día.</w:t>
            </w:r>
          </w:p>
          <w:p w14:paraId="12F02603" w14:textId="77777777" w:rsidR="009E564B" w:rsidRPr="00635492" w:rsidRDefault="009E564B" w:rsidP="009E564B">
            <w:pPr>
              <w:pStyle w:val="Sinespaciado"/>
              <w:jc w:val="both"/>
              <w:rPr>
                <w:rFonts w:cs="Arial"/>
                <w:szCs w:val="18"/>
              </w:rPr>
            </w:pPr>
          </w:p>
          <w:p w14:paraId="21EEF372" w14:textId="77777777" w:rsidR="009E564B" w:rsidRPr="00635492" w:rsidRDefault="009E564B" w:rsidP="009E564B">
            <w:pPr>
              <w:pStyle w:val="Sinespaciado"/>
              <w:jc w:val="both"/>
              <w:rPr>
                <w:rFonts w:cs="Arial"/>
                <w:b/>
                <w:szCs w:val="18"/>
              </w:rPr>
            </w:pPr>
            <w:r w:rsidRPr="00635492">
              <w:rPr>
                <w:rFonts w:cs="Arial"/>
                <w:b/>
                <w:szCs w:val="18"/>
              </w:rPr>
              <w:t>CONSULTA Y ORIENTACION LEGAL TELEFONICA LAS 24 HORAS AL DIA</w:t>
            </w:r>
          </w:p>
          <w:p w14:paraId="66FE1249" w14:textId="77777777" w:rsidR="009E564B" w:rsidRPr="00635492" w:rsidRDefault="009E564B" w:rsidP="009E564B">
            <w:pPr>
              <w:pStyle w:val="Sinespaciado"/>
              <w:jc w:val="both"/>
              <w:rPr>
                <w:rFonts w:cs="Arial"/>
                <w:szCs w:val="18"/>
              </w:rPr>
            </w:pPr>
            <w:r w:rsidRPr="00635492">
              <w:rPr>
                <w:rFonts w:cs="Arial"/>
                <w:szCs w:val="18"/>
              </w:rPr>
              <w:t>El equipo jurídico de AUXILIA ASISTENCIAS dará orientación legal al Beneficiario respecto de situaciones y contingencias derivadas del uso del vehículo Beneficiario, durante las 24 horas del día, los 365 días del año.</w:t>
            </w:r>
          </w:p>
          <w:p w14:paraId="3C106B5D" w14:textId="77777777" w:rsidR="009E564B" w:rsidRPr="00635492" w:rsidRDefault="009E564B" w:rsidP="009E564B">
            <w:pPr>
              <w:pStyle w:val="Sinespaciado"/>
              <w:jc w:val="both"/>
              <w:rPr>
                <w:rFonts w:cs="Arial"/>
                <w:szCs w:val="18"/>
              </w:rPr>
            </w:pPr>
          </w:p>
          <w:p w14:paraId="5CF39764" w14:textId="77777777" w:rsidR="009E564B" w:rsidRPr="00635492" w:rsidRDefault="009E564B" w:rsidP="009E564B">
            <w:pPr>
              <w:pStyle w:val="Sinespaciado"/>
              <w:jc w:val="both"/>
              <w:rPr>
                <w:b/>
                <w:szCs w:val="18"/>
              </w:rPr>
            </w:pPr>
            <w:r w:rsidRPr="00635492">
              <w:rPr>
                <w:b/>
                <w:szCs w:val="18"/>
              </w:rPr>
              <w:t>REPRESENTACION Y TRAMITACION EN INFRACCIONES EN EL JUZGADO DE POLICIA LOCAL</w:t>
            </w:r>
          </w:p>
          <w:p w14:paraId="0803B18C" w14:textId="77777777" w:rsidR="009E564B" w:rsidRPr="00635492" w:rsidRDefault="009E564B" w:rsidP="009E564B">
            <w:pPr>
              <w:pStyle w:val="Sinespaciado"/>
              <w:jc w:val="both"/>
              <w:rPr>
                <w:rFonts w:cs="Arial"/>
                <w:szCs w:val="18"/>
              </w:rPr>
            </w:pPr>
            <w:r w:rsidRPr="00635492">
              <w:rPr>
                <w:rFonts w:cs="Arial"/>
                <w:szCs w:val="18"/>
              </w:rPr>
              <w:t>En caso de que el Beneficiario sea multado por una infracción a la Ley de Tránsito, el servicio de asistencia tramitará ante el J.P.L. el pago de la multa y el retiro de la licencia de conducir, cuando esta se encuentre retenida. Para tal efecto, el Beneficiario será representado por un Abogado o funcionario administrativo, según corresponda.</w:t>
            </w:r>
          </w:p>
          <w:p w14:paraId="10BEEFA6" w14:textId="77777777" w:rsidR="009E564B" w:rsidRPr="00635492" w:rsidRDefault="009E564B" w:rsidP="009E564B">
            <w:pPr>
              <w:pStyle w:val="Sinespaciado"/>
              <w:jc w:val="both"/>
              <w:rPr>
                <w:rFonts w:cs="Arial"/>
                <w:szCs w:val="18"/>
              </w:rPr>
            </w:pPr>
          </w:p>
          <w:p w14:paraId="07FC7818" w14:textId="77777777" w:rsidR="009E564B" w:rsidRPr="00635492" w:rsidRDefault="009E564B" w:rsidP="009E564B">
            <w:pPr>
              <w:pStyle w:val="Sinespaciado"/>
              <w:jc w:val="both"/>
              <w:rPr>
                <w:b/>
                <w:szCs w:val="18"/>
              </w:rPr>
            </w:pPr>
            <w:r w:rsidRPr="00635492">
              <w:rPr>
                <w:b/>
                <w:szCs w:val="18"/>
              </w:rPr>
              <w:t>ASESORIA Y TRAMITACION EN DOCUMENTACION POR COMPRAVENTA DE VEHICULOS</w:t>
            </w:r>
          </w:p>
          <w:p w14:paraId="7B97DA73" w14:textId="77777777" w:rsidR="009E564B" w:rsidRPr="00635492" w:rsidRDefault="009E564B" w:rsidP="009E564B">
            <w:pPr>
              <w:pStyle w:val="Sinespaciado"/>
              <w:jc w:val="both"/>
              <w:rPr>
                <w:rFonts w:cs="Arial"/>
                <w:szCs w:val="18"/>
              </w:rPr>
            </w:pPr>
            <w:r w:rsidRPr="00635492">
              <w:rPr>
                <w:rFonts w:cs="Arial"/>
                <w:szCs w:val="18"/>
              </w:rPr>
              <w:t>El Beneficiario podrá contar con la asistencia directa de juristas en la celebración y tramitación de contratos de compraventa, con el fin de garantizar la correcta inscripción del vehículo.</w:t>
            </w:r>
          </w:p>
          <w:p w14:paraId="0BA474A7" w14:textId="77777777" w:rsidR="009E564B" w:rsidRPr="00635492" w:rsidRDefault="009E564B" w:rsidP="009E564B">
            <w:pPr>
              <w:pStyle w:val="Sinespaciado"/>
              <w:jc w:val="both"/>
              <w:rPr>
                <w:rFonts w:cs="Arial"/>
                <w:szCs w:val="18"/>
              </w:rPr>
            </w:pPr>
          </w:p>
          <w:p w14:paraId="3F1BDC59" w14:textId="77777777" w:rsidR="009E564B" w:rsidRPr="00635492" w:rsidRDefault="009E564B" w:rsidP="009E564B">
            <w:pPr>
              <w:pStyle w:val="Sinespaciado"/>
              <w:jc w:val="both"/>
              <w:rPr>
                <w:b/>
                <w:szCs w:val="18"/>
              </w:rPr>
            </w:pPr>
            <w:r w:rsidRPr="00635492">
              <w:rPr>
                <w:b/>
                <w:szCs w:val="18"/>
              </w:rPr>
              <w:t>TRAMITACION DE DOCUMENTACION ANTE EL REGISTRO CIVIL</w:t>
            </w:r>
          </w:p>
          <w:p w14:paraId="2AE10638" w14:textId="77777777" w:rsidR="009E564B" w:rsidRPr="00635492" w:rsidRDefault="009E564B" w:rsidP="009E564B">
            <w:pPr>
              <w:pStyle w:val="Sinespaciado"/>
              <w:jc w:val="both"/>
              <w:rPr>
                <w:rFonts w:cs="Arial"/>
                <w:szCs w:val="18"/>
              </w:rPr>
            </w:pPr>
            <w:r w:rsidRPr="00635492">
              <w:rPr>
                <w:rFonts w:cs="Arial"/>
                <w:szCs w:val="18"/>
              </w:rPr>
              <w:t>En caso de que el Beneficiario deba realizar algún trámite relacionado con su vehículo en la Dirección del Tránsito, AUXILIA ASISTENCIAS pondrá a su disposición el personal jurídico necesario para gestionar en su nombre trámites relacionados con la inscripción de vehículos nuevos, obtención de certificados de dominio, transferencia de vehículos usados, duplicados de placas patente, etc.</w:t>
            </w:r>
          </w:p>
          <w:p w14:paraId="15B85B8D" w14:textId="77777777" w:rsidR="009E564B" w:rsidRPr="00635492" w:rsidRDefault="009E564B" w:rsidP="009E564B">
            <w:pPr>
              <w:pStyle w:val="Sinespaciado"/>
              <w:jc w:val="both"/>
              <w:rPr>
                <w:rFonts w:cs="Arial"/>
                <w:szCs w:val="18"/>
              </w:rPr>
            </w:pPr>
          </w:p>
          <w:p w14:paraId="5C9CF574" w14:textId="77777777" w:rsidR="009E564B" w:rsidRPr="00635492" w:rsidRDefault="009E564B" w:rsidP="009E564B">
            <w:pPr>
              <w:pStyle w:val="Sinespaciado"/>
              <w:jc w:val="both"/>
              <w:rPr>
                <w:b/>
                <w:szCs w:val="18"/>
              </w:rPr>
            </w:pPr>
            <w:r w:rsidRPr="00635492">
              <w:rPr>
                <w:b/>
                <w:szCs w:val="18"/>
              </w:rPr>
              <w:t>TRAMITACION DE DOCUMENTACION EN LAS DIRECCIONES DEL TRANSITO</w:t>
            </w:r>
          </w:p>
          <w:p w14:paraId="0C815D0D" w14:textId="77777777" w:rsidR="009E564B" w:rsidRPr="00635492" w:rsidRDefault="009E564B" w:rsidP="009E564B">
            <w:pPr>
              <w:pStyle w:val="Sinespaciado"/>
              <w:jc w:val="both"/>
              <w:rPr>
                <w:rFonts w:cs="Arial"/>
                <w:szCs w:val="18"/>
              </w:rPr>
            </w:pPr>
            <w:r w:rsidRPr="00635492">
              <w:rPr>
                <w:rFonts w:cs="Arial"/>
                <w:szCs w:val="18"/>
              </w:rPr>
              <w:t>El Beneficiario tiene a su disposición el personal jurídico necesario para gestionar en su nombre, trámites relacionados con el primer permiso de circulación, duplicados de documentos, modificaciones en algún registro e incluso la renovación anual del permiso.</w:t>
            </w:r>
          </w:p>
          <w:p w14:paraId="59DB8381" w14:textId="77777777" w:rsidR="009E564B" w:rsidRPr="00635492" w:rsidRDefault="009E564B" w:rsidP="009E564B">
            <w:pPr>
              <w:pStyle w:val="Sinespaciado"/>
              <w:jc w:val="both"/>
              <w:rPr>
                <w:b/>
                <w:szCs w:val="18"/>
              </w:rPr>
            </w:pPr>
          </w:p>
          <w:p w14:paraId="5550C627" w14:textId="77777777" w:rsidR="009E564B" w:rsidRPr="00635492" w:rsidRDefault="009E564B" w:rsidP="009E564B">
            <w:pPr>
              <w:pStyle w:val="Sinespaciado"/>
              <w:jc w:val="both"/>
              <w:rPr>
                <w:b/>
                <w:szCs w:val="18"/>
              </w:rPr>
            </w:pPr>
            <w:r w:rsidRPr="00635492">
              <w:rPr>
                <w:b/>
                <w:szCs w:val="18"/>
              </w:rPr>
              <w:t>SERVICIO DE CONDUCTOR DE REEMPLAZO</w:t>
            </w:r>
          </w:p>
          <w:p w14:paraId="16CE9B4A" w14:textId="77777777" w:rsidR="009E564B" w:rsidRPr="00635492" w:rsidRDefault="009E564B" w:rsidP="009E564B">
            <w:pPr>
              <w:pStyle w:val="Sinespaciado"/>
              <w:jc w:val="both"/>
              <w:rPr>
                <w:rFonts w:cs="Arial"/>
                <w:szCs w:val="18"/>
              </w:rPr>
            </w:pPr>
            <w:r w:rsidRPr="00635492">
              <w:rPr>
                <w:rFonts w:cs="Arial"/>
                <w:szCs w:val="18"/>
              </w:rPr>
              <w:t>En caso de estar el cliente imposibilitado para conducir el vehículo por estar en condiciones físicas inapropiadas o en caso de ingesta de alcohol, involucrando con ello riesgo de accidente, y si ninguno de los acompañantes pudiera sustituirlo con la debida habilitación, el servicio de Auxilia Asistencias proporcionará, a su propio cargo, un conductor profesional para conducir el vehículo, con o sin sus ocupantes, hasta domicilio habitual del cliente, siempre que éste se encuentre dentro del ámbito territorial cubierto por el servicio.</w:t>
            </w:r>
          </w:p>
          <w:p w14:paraId="0F28268D" w14:textId="77777777" w:rsidR="009E564B" w:rsidRPr="00635492" w:rsidRDefault="009E564B" w:rsidP="009E564B">
            <w:pPr>
              <w:pStyle w:val="Sinespaciado"/>
              <w:jc w:val="both"/>
              <w:rPr>
                <w:rFonts w:cs="Arial"/>
                <w:szCs w:val="18"/>
              </w:rPr>
            </w:pPr>
            <w:r w:rsidRPr="00635492">
              <w:rPr>
                <w:rFonts w:cs="Arial"/>
                <w:szCs w:val="18"/>
              </w:rPr>
              <w:t>Este servicio se entregará previa autorización del dueño del vehículo a conducir, para lo cual se dejará grabada la solicitud y dicho salvoconducto. Por otro lado, se dejará constancia de los artículos y/o daños pre-existentes del vehículo al momento de ser recibido para su conducción y en el caso de existir daños se procederá a tomar fotografías de los mismos.</w:t>
            </w:r>
          </w:p>
          <w:p w14:paraId="125B9956" w14:textId="77777777" w:rsidR="009E564B" w:rsidRPr="00635492" w:rsidRDefault="009E564B" w:rsidP="009E564B">
            <w:pPr>
              <w:pStyle w:val="Sinespaciado"/>
              <w:jc w:val="both"/>
              <w:rPr>
                <w:rFonts w:cs="Arial"/>
                <w:szCs w:val="18"/>
              </w:rPr>
            </w:pPr>
            <w:r w:rsidRPr="00635492">
              <w:rPr>
                <w:rFonts w:cs="Arial"/>
                <w:szCs w:val="18"/>
              </w:rPr>
              <w:t xml:space="preserve">Ámbito territorial del servicio - Radios urbanos con un máximo de 20 </w:t>
            </w:r>
            <w:proofErr w:type="spellStart"/>
            <w:r w:rsidRPr="00635492">
              <w:rPr>
                <w:rFonts w:cs="Arial"/>
                <w:szCs w:val="18"/>
              </w:rPr>
              <w:t>Kms</w:t>
            </w:r>
            <w:proofErr w:type="spellEnd"/>
            <w:r w:rsidRPr="00635492">
              <w:rPr>
                <w:rFonts w:cs="Arial"/>
                <w:szCs w:val="18"/>
              </w:rPr>
              <w:t>. de las capitales provinciales del país.</w:t>
            </w:r>
          </w:p>
          <w:p w14:paraId="5F162EDD" w14:textId="77777777" w:rsidR="009E564B" w:rsidRPr="00635492" w:rsidRDefault="009E564B" w:rsidP="009E564B">
            <w:pPr>
              <w:pStyle w:val="Sinespaciado"/>
              <w:jc w:val="both"/>
              <w:rPr>
                <w:rFonts w:cs="Arial"/>
                <w:szCs w:val="18"/>
              </w:rPr>
            </w:pPr>
            <w:r w:rsidRPr="00635492">
              <w:rPr>
                <w:rFonts w:cs="Arial"/>
                <w:szCs w:val="18"/>
              </w:rPr>
              <w:t>Horario del servicio – Continuado</w:t>
            </w:r>
          </w:p>
          <w:p w14:paraId="7110BE15" w14:textId="77777777" w:rsidR="009E564B" w:rsidRPr="00635492" w:rsidRDefault="009E564B" w:rsidP="009E564B">
            <w:pPr>
              <w:pStyle w:val="Sinespaciado"/>
              <w:jc w:val="both"/>
              <w:rPr>
                <w:rFonts w:cs="Arial"/>
                <w:szCs w:val="18"/>
              </w:rPr>
            </w:pPr>
            <w:r w:rsidRPr="00635492">
              <w:rPr>
                <w:rFonts w:cs="Arial"/>
                <w:szCs w:val="18"/>
              </w:rPr>
              <w:t>Duración máxima del servicio - 60 minutos</w:t>
            </w:r>
          </w:p>
          <w:p w14:paraId="2A5917C1" w14:textId="77777777" w:rsidR="009E564B" w:rsidRPr="00635492" w:rsidRDefault="009E564B" w:rsidP="009E564B">
            <w:pPr>
              <w:pStyle w:val="Sinespaciado"/>
              <w:jc w:val="both"/>
              <w:rPr>
                <w:rFonts w:cs="Arial"/>
                <w:szCs w:val="18"/>
              </w:rPr>
            </w:pPr>
            <w:r w:rsidRPr="00635492">
              <w:rPr>
                <w:rFonts w:cs="Arial"/>
                <w:szCs w:val="18"/>
              </w:rPr>
              <w:t>Solicitud previa / agendamiento - 2 horas</w:t>
            </w:r>
          </w:p>
          <w:p w14:paraId="36F0FEC9" w14:textId="77777777" w:rsidR="009E564B" w:rsidRPr="00635492" w:rsidRDefault="009E564B" w:rsidP="009E564B">
            <w:pPr>
              <w:pStyle w:val="Sinespaciado"/>
              <w:jc w:val="both"/>
              <w:rPr>
                <w:rFonts w:cs="Arial"/>
                <w:szCs w:val="18"/>
              </w:rPr>
            </w:pPr>
            <w:r w:rsidRPr="00635492">
              <w:rPr>
                <w:rFonts w:cs="Arial"/>
                <w:szCs w:val="18"/>
              </w:rPr>
              <w:t>Límite de eventos - 5 eventos al año</w:t>
            </w:r>
          </w:p>
          <w:p w14:paraId="566B3D49" w14:textId="77777777" w:rsidR="009E564B" w:rsidRPr="00635492" w:rsidRDefault="009E564B" w:rsidP="009E564B">
            <w:pPr>
              <w:pStyle w:val="Sinespaciado"/>
              <w:jc w:val="both"/>
              <w:rPr>
                <w:rFonts w:cs="Arial"/>
                <w:szCs w:val="18"/>
                <w:lang w:val="pt-BR"/>
              </w:rPr>
            </w:pPr>
            <w:r w:rsidRPr="00635492">
              <w:rPr>
                <w:rFonts w:cs="Arial"/>
                <w:szCs w:val="18"/>
              </w:rPr>
              <w:t>Copago por evento -</w:t>
            </w:r>
            <w:r w:rsidRPr="00635492">
              <w:rPr>
                <w:rFonts w:cs="Arial"/>
                <w:szCs w:val="18"/>
                <w:lang w:val="pt-BR"/>
              </w:rPr>
              <w:t xml:space="preserve"> $ 6.000 (IVA incluído)</w:t>
            </w:r>
          </w:p>
          <w:p w14:paraId="6B1AF24F" w14:textId="77777777" w:rsidR="009E564B" w:rsidRPr="00635492" w:rsidRDefault="009E564B" w:rsidP="009E564B">
            <w:pPr>
              <w:pStyle w:val="Sinespaciado"/>
              <w:jc w:val="both"/>
              <w:rPr>
                <w:rFonts w:cs="Arial"/>
                <w:szCs w:val="18"/>
              </w:rPr>
            </w:pPr>
            <w:r w:rsidRPr="00635492">
              <w:rPr>
                <w:rFonts w:cs="Arial"/>
                <w:szCs w:val="18"/>
              </w:rPr>
              <w:t>Tarifa por Km. en exceso de servicio - $ 900 por km. adicional en exceso de 20 km.</w:t>
            </w:r>
          </w:p>
          <w:p w14:paraId="03CEA3E9" w14:textId="77777777" w:rsidR="009E564B" w:rsidRPr="00635492" w:rsidRDefault="009E564B" w:rsidP="009E564B">
            <w:pPr>
              <w:pStyle w:val="Sinespaciado"/>
              <w:jc w:val="both"/>
              <w:rPr>
                <w:rFonts w:cs="Arial"/>
                <w:szCs w:val="18"/>
              </w:rPr>
            </w:pPr>
            <w:r w:rsidRPr="00635492">
              <w:rPr>
                <w:rFonts w:cs="Arial"/>
                <w:szCs w:val="18"/>
              </w:rPr>
              <w:t>Fechas excluidas en el servicio - Fiestas Patrias, Navidad y Año Nuevo (incluyendo festivos adicionales que se agreguen a las mismas).</w:t>
            </w:r>
          </w:p>
          <w:p w14:paraId="2972C1A4" w14:textId="77777777" w:rsidR="009E564B" w:rsidRPr="00635492" w:rsidRDefault="009E564B" w:rsidP="009E564B">
            <w:pPr>
              <w:pStyle w:val="Sinespaciado"/>
              <w:jc w:val="both"/>
              <w:rPr>
                <w:rFonts w:cs="Arial"/>
                <w:szCs w:val="18"/>
              </w:rPr>
            </w:pPr>
          </w:p>
          <w:p w14:paraId="327B798F" w14:textId="77777777" w:rsidR="009E564B" w:rsidRPr="00635492" w:rsidRDefault="009E564B" w:rsidP="009E564B">
            <w:pPr>
              <w:pStyle w:val="Sinespaciado"/>
              <w:jc w:val="both"/>
              <w:rPr>
                <w:b/>
                <w:szCs w:val="18"/>
              </w:rPr>
            </w:pPr>
            <w:r w:rsidRPr="00635492">
              <w:rPr>
                <w:b/>
                <w:szCs w:val="18"/>
              </w:rPr>
              <w:t>SERVICIO DE CONDUCTOR PROFESIONAL PARA REVISIÓN TÉCNICA</w:t>
            </w:r>
          </w:p>
          <w:p w14:paraId="45F339A4" w14:textId="77777777" w:rsidR="009E564B" w:rsidRPr="00635492" w:rsidRDefault="009E564B" w:rsidP="009E564B">
            <w:pPr>
              <w:pStyle w:val="Sinespaciado"/>
              <w:jc w:val="both"/>
              <w:rPr>
                <w:rFonts w:cs="Arial"/>
                <w:szCs w:val="18"/>
              </w:rPr>
            </w:pPr>
            <w:r w:rsidRPr="00635492">
              <w:rPr>
                <w:rFonts w:cs="Arial"/>
                <w:szCs w:val="18"/>
              </w:rPr>
              <w:t>Este servicio consiste en el retiro del vehículo desde la dirección solicitada por el asegurado, dentro de los límites geográficos establecidos más adelante, por personal de la compañía de Auxilia Asistencias con el fin de realizar la Revisión Técnica del vehículo asegurado y la posterior devolución del mismo.</w:t>
            </w:r>
          </w:p>
          <w:p w14:paraId="1EF7287D" w14:textId="77777777" w:rsidR="009E564B" w:rsidRPr="00635492" w:rsidRDefault="009E564B" w:rsidP="009E564B">
            <w:pPr>
              <w:pStyle w:val="Sinespaciado"/>
              <w:jc w:val="both"/>
              <w:rPr>
                <w:rFonts w:cs="Arial"/>
                <w:szCs w:val="18"/>
              </w:rPr>
            </w:pPr>
            <w:r w:rsidRPr="00635492">
              <w:rPr>
                <w:rFonts w:cs="Arial"/>
                <w:szCs w:val="18"/>
              </w:rPr>
              <w:t>Este servicio se prestará sólo dentro del mes que le corresponda al vehículo realizar la revisión técnica según placa patente.</w:t>
            </w:r>
          </w:p>
          <w:p w14:paraId="0AD90A12" w14:textId="77777777" w:rsidR="009E564B" w:rsidRPr="00635492" w:rsidRDefault="009E564B" w:rsidP="009E564B">
            <w:pPr>
              <w:pStyle w:val="Sinespaciado"/>
              <w:jc w:val="both"/>
              <w:rPr>
                <w:rFonts w:cs="Arial"/>
                <w:szCs w:val="18"/>
              </w:rPr>
            </w:pPr>
            <w:r w:rsidRPr="00635492">
              <w:rPr>
                <w:rFonts w:cs="Arial"/>
                <w:szCs w:val="18"/>
              </w:rPr>
              <w:t>El servicio de conducción no presenta costo para el asegurado. No incluye el costo de la revisión técnica.</w:t>
            </w:r>
          </w:p>
          <w:p w14:paraId="43641308" w14:textId="77777777" w:rsidR="009E564B" w:rsidRPr="00635492" w:rsidRDefault="009E564B" w:rsidP="009E564B">
            <w:pPr>
              <w:pStyle w:val="Sinespaciado"/>
              <w:jc w:val="both"/>
              <w:rPr>
                <w:rFonts w:cs="Arial"/>
                <w:szCs w:val="18"/>
              </w:rPr>
            </w:pPr>
            <w:r w:rsidRPr="00635492">
              <w:rPr>
                <w:rFonts w:cs="Arial"/>
                <w:szCs w:val="18"/>
              </w:rPr>
              <w:t>En caso de requerir un segundo servicio de revisión técnica, éste estará afecto a un copago de $10.000 + IVA y el valor de la Revisión Técnica será costo del asegurado.</w:t>
            </w:r>
          </w:p>
          <w:p w14:paraId="713AE01D" w14:textId="77777777" w:rsidR="009E564B" w:rsidRPr="00635492" w:rsidRDefault="009E564B" w:rsidP="009E564B">
            <w:pPr>
              <w:pStyle w:val="Sinespaciado"/>
              <w:jc w:val="both"/>
              <w:rPr>
                <w:rFonts w:cs="Arial"/>
                <w:szCs w:val="18"/>
              </w:rPr>
            </w:pPr>
            <w:r w:rsidRPr="00635492">
              <w:rPr>
                <w:rFonts w:cs="Arial"/>
                <w:szCs w:val="18"/>
              </w:rPr>
              <w:t xml:space="preserve">La realización de revisiones técnicas es de </w:t>
            </w:r>
            <w:proofErr w:type="gramStart"/>
            <w:r w:rsidRPr="00635492">
              <w:rPr>
                <w:rFonts w:cs="Arial"/>
                <w:szCs w:val="18"/>
              </w:rPr>
              <w:t>Lunes</w:t>
            </w:r>
            <w:proofErr w:type="gramEnd"/>
            <w:r w:rsidRPr="00635492">
              <w:rPr>
                <w:rFonts w:cs="Arial"/>
                <w:szCs w:val="18"/>
              </w:rPr>
              <w:t xml:space="preserve"> a Viernes de 8:00 a 17:00 horas, y la solicitud y agendamiento debe realizarse con al menos 48 horas de anticipación de lunes a viernes entre 8:00 a 15:00 horas. Servicio sujeto a disponibilidad horaria.</w:t>
            </w:r>
          </w:p>
          <w:p w14:paraId="7AB499F0" w14:textId="77777777" w:rsidR="009E564B" w:rsidRPr="00635492" w:rsidRDefault="009E564B" w:rsidP="009E564B">
            <w:pPr>
              <w:pStyle w:val="Sinespaciado"/>
              <w:jc w:val="both"/>
              <w:rPr>
                <w:rFonts w:cs="Arial"/>
                <w:szCs w:val="18"/>
              </w:rPr>
            </w:pPr>
            <w:r w:rsidRPr="00635492">
              <w:rPr>
                <w:rFonts w:cs="Arial"/>
                <w:szCs w:val="18"/>
              </w:rPr>
              <w:t>Este servicio se encuentra disponible dentro de las capitales provinciales de Chile. En otras ciudades estará sujeto a disponibilidad. Incluye todas las comunas de la Región Metropolitana.</w:t>
            </w:r>
          </w:p>
          <w:p w14:paraId="7D82917B" w14:textId="77777777" w:rsidR="009E564B" w:rsidRPr="00635492" w:rsidRDefault="009E564B" w:rsidP="009E564B">
            <w:pPr>
              <w:pStyle w:val="Sinespaciado"/>
              <w:jc w:val="both"/>
              <w:rPr>
                <w:rFonts w:cs="Arial"/>
                <w:szCs w:val="18"/>
              </w:rPr>
            </w:pPr>
            <w:r w:rsidRPr="00635492">
              <w:rPr>
                <w:rFonts w:cs="Arial"/>
                <w:szCs w:val="18"/>
              </w:rPr>
              <w:lastRenderedPageBreak/>
              <w:t>Previo al retiro del vehículo, se hará una inspección visual a cargo del responsable de la realización del traslado para efectos de detectar desperfectos menores que eventualmente sean causales de rechazo en la revisión de la Planta de Revisión Técnica.</w:t>
            </w:r>
          </w:p>
          <w:p w14:paraId="15142149" w14:textId="77777777" w:rsidR="009E564B" w:rsidRPr="00635492" w:rsidRDefault="009E564B" w:rsidP="009E564B">
            <w:pPr>
              <w:pStyle w:val="Sinespaciado"/>
              <w:jc w:val="both"/>
              <w:rPr>
                <w:rFonts w:cs="Arial"/>
                <w:szCs w:val="18"/>
              </w:rPr>
            </w:pPr>
            <w:r w:rsidRPr="00635492">
              <w:rPr>
                <w:rFonts w:cs="Arial"/>
                <w:szCs w:val="18"/>
              </w:rPr>
              <w:t>La compañía de Auxilia Asistencias entregará al asegurado asistencia y orientación para la reparación de los desperfectos, si es que la inspección visual resultase defectuosa o si la revisión técnica fuese rechazada por la planta de revisión técnica. En este caso ofrecerá:</w:t>
            </w:r>
          </w:p>
          <w:p w14:paraId="404D9BE7" w14:textId="77777777" w:rsidR="009E564B" w:rsidRPr="00635492" w:rsidRDefault="009E564B" w:rsidP="009E564B">
            <w:pPr>
              <w:pStyle w:val="Sinespaciado"/>
              <w:jc w:val="both"/>
              <w:rPr>
                <w:rFonts w:cs="Arial"/>
                <w:szCs w:val="18"/>
              </w:rPr>
            </w:pPr>
            <w:r w:rsidRPr="00635492">
              <w:rPr>
                <w:rFonts w:cs="Arial"/>
                <w:szCs w:val="18"/>
              </w:rPr>
              <w:t>a. Llevar el vehículo al taller mecánico de su confianza, donde el cliente posteriormente lo tendrá que retirar y volver a solicitar la asistencia para trasladar el vehículo a la Plata de Revisión Técnica (si esta gestión se realiza dentro de los siguientes 15 días corridos desde la primera revisión el asegurado se eximirá de cancelar el costo de esta nueva revisión técnica).</w:t>
            </w:r>
          </w:p>
          <w:p w14:paraId="7C62B119" w14:textId="77777777" w:rsidR="009E564B" w:rsidRPr="00635492" w:rsidRDefault="009E564B" w:rsidP="009E564B">
            <w:pPr>
              <w:pStyle w:val="Sinespaciado"/>
              <w:jc w:val="both"/>
              <w:rPr>
                <w:rFonts w:cs="Arial"/>
                <w:szCs w:val="18"/>
              </w:rPr>
            </w:pPr>
            <w:r w:rsidRPr="00635492">
              <w:rPr>
                <w:rFonts w:cs="Arial"/>
                <w:szCs w:val="18"/>
              </w:rPr>
              <w:t>b. Llevar el vehículo a un taller asignado por la compañía de asistencia (Auxilia Asistencias). En dicho taller se realizará un presupuesto, el cual deberá ser aprobado por el cliente. En caso de no ser aceptado se coordinará la devolución del vehículo donde el cliente indique. En caso contrario, se reparará el vehículo y luego se retornará a la Plata de Revisión Técnica. Aprobada la revisión, se hace la devolución del vehículo al cliente donde éste indique.</w:t>
            </w:r>
          </w:p>
          <w:p w14:paraId="71311785" w14:textId="77777777" w:rsidR="009E564B" w:rsidRPr="00635492" w:rsidRDefault="009E564B" w:rsidP="009E564B">
            <w:pPr>
              <w:pStyle w:val="Sinespaciado"/>
              <w:jc w:val="both"/>
              <w:rPr>
                <w:rFonts w:cs="Arial"/>
                <w:szCs w:val="18"/>
              </w:rPr>
            </w:pPr>
            <w:r w:rsidRPr="00635492">
              <w:rPr>
                <w:rFonts w:cs="Arial"/>
                <w:szCs w:val="18"/>
              </w:rPr>
              <w:t>La empresa de asistencia se hará cargo de cualquier daño o perjuicio sufrido por el vehículo mientras dure este servicio. En el caso de la letra "a" precedente, el servicio finaliza al momento que el vehículo es depositado en el taller de confianza del cliente.</w:t>
            </w:r>
          </w:p>
          <w:p w14:paraId="03604ADF" w14:textId="77777777" w:rsidR="009E564B" w:rsidRPr="00635492" w:rsidRDefault="009E564B" w:rsidP="009E564B">
            <w:pPr>
              <w:pStyle w:val="Sinespaciado"/>
              <w:jc w:val="both"/>
              <w:rPr>
                <w:rFonts w:cs="Arial"/>
                <w:szCs w:val="18"/>
              </w:rPr>
            </w:pPr>
            <w:r w:rsidRPr="00635492">
              <w:rPr>
                <w:rFonts w:cs="Arial"/>
                <w:szCs w:val="18"/>
              </w:rPr>
              <w:t>Para los casos señalados en las letras "a" y "b", los costos de reparación de los desperfectos serán de cargo del asegurado.</w:t>
            </w:r>
          </w:p>
          <w:p w14:paraId="202502BD" w14:textId="77777777" w:rsidR="009E564B" w:rsidRPr="00635492" w:rsidRDefault="009E564B" w:rsidP="009E564B">
            <w:pPr>
              <w:pStyle w:val="Sinespaciado"/>
              <w:jc w:val="both"/>
              <w:rPr>
                <w:rFonts w:cs="Arial"/>
                <w:szCs w:val="18"/>
              </w:rPr>
            </w:pPr>
          </w:p>
          <w:p w14:paraId="46E6C934" w14:textId="77777777" w:rsidR="009E564B" w:rsidRPr="00635492" w:rsidRDefault="009E564B" w:rsidP="009E564B">
            <w:pPr>
              <w:pStyle w:val="Sinespaciado"/>
              <w:jc w:val="both"/>
              <w:rPr>
                <w:b/>
                <w:szCs w:val="18"/>
              </w:rPr>
            </w:pPr>
            <w:r w:rsidRPr="00635492">
              <w:rPr>
                <w:b/>
                <w:szCs w:val="18"/>
              </w:rPr>
              <w:t>SERVICIO DE REVISION MECANICA PRE-VIAJE</w:t>
            </w:r>
          </w:p>
          <w:p w14:paraId="1EC1A0BE" w14:textId="77777777" w:rsidR="009E564B" w:rsidRPr="00635492" w:rsidRDefault="009E564B" w:rsidP="009E564B">
            <w:pPr>
              <w:pStyle w:val="Sinespaciado"/>
              <w:jc w:val="both"/>
              <w:rPr>
                <w:rFonts w:cs="Arial"/>
                <w:szCs w:val="18"/>
              </w:rPr>
            </w:pPr>
            <w:r w:rsidRPr="00635492">
              <w:rPr>
                <w:rFonts w:cs="Arial"/>
                <w:szCs w:val="18"/>
              </w:rPr>
              <w:t>Un mecánico calificado revisará el vehículo asegurado a domicilio o en talleres asignados por la compañía de Auxilia Asistencias con el fin de dar un diagnóstico general sobre las condiciones del mismo (frenos, neumáticos, luces, líquidos, entre otros), indicando, si fuera necesario, los elementos a reparar para que quede apto para realizar un viaje de forma segura.</w:t>
            </w:r>
          </w:p>
          <w:p w14:paraId="05404C21" w14:textId="77777777" w:rsidR="009E564B" w:rsidRPr="00635492" w:rsidRDefault="009E564B" w:rsidP="009E564B">
            <w:pPr>
              <w:pStyle w:val="Sinespaciado"/>
              <w:jc w:val="both"/>
              <w:rPr>
                <w:rFonts w:cs="Arial"/>
                <w:szCs w:val="18"/>
              </w:rPr>
            </w:pPr>
            <w:r w:rsidRPr="00635492">
              <w:rPr>
                <w:rFonts w:cs="Arial"/>
                <w:szCs w:val="18"/>
              </w:rPr>
              <w:t>En caso de detectar fallas en el vehículo, se orientará al cliente sobre las reparaciones a realizar, las que serán de costo y responsabilidad del cliente.</w:t>
            </w:r>
          </w:p>
          <w:p w14:paraId="0EB53CD2" w14:textId="77777777" w:rsidR="009E564B" w:rsidRPr="00635492" w:rsidRDefault="009E564B" w:rsidP="009E564B">
            <w:pPr>
              <w:pStyle w:val="Sinespaciado"/>
              <w:jc w:val="both"/>
              <w:rPr>
                <w:rFonts w:cs="Arial"/>
                <w:szCs w:val="18"/>
              </w:rPr>
            </w:pPr>
            <w:r w:rsidRPr="00635492">
              <w:rPr>
                <w:rFonts w:cs="Arial"/>
                <w:szCs w:val="18"/>
              </w:rPr>
              <w:t xml:space="preserve">El servicio está disponible para las Capitales provinciales de Chile con un radio máximo de 20 </w:t>
            </w:r>
            <w:proofErr w:type="spellStart"/>
            <w:r w:rsidRPr="00635492">
              <w:rPr>
                <w:rFonts w:cs="Arial"/>
                <w:szCs w:val="18"/>
              </w:rPr>
              <w:t>Kms</w:t>
            </w:r>
            <w:proofErr w:type="spellEnd"/>
            <w:r w:rsidRPr="00635492">
              <w:rPr>
                <w:rFonts w:cs="Arial"/>
                <w:szCs w:val="18"/>
              </w:rPr>
              <w:t>. Incluye todas las comunas de la Región Metropolitana.</w:t>
            </w:r>
          </w:p>
          <w:p w14:paraId="59EB0BEB" w14:textId="77777777" w:rsidR="009E564B" w:rsidRPr="00635492" w:rsidRDefault="009E564B" w:rsidP="009E564B">
            <w:pPr>
              <w:pStyle w:val="Sinespaciado"/>
              <w:jc w:val="both"/>
              <w:rPr>
                <w:rFonts w:cs="Arial"/>
                <w:szCs w:val="18"/>
              </w:rPr>
            </w:pPr>
            <w:r w:rsidRPr="00635492">
              <w:rPr>
                <w:rFonts w:cs="Arial"/>
                <w:szCs w:val="18"/>
              </w:rPr>
              <w:t>El horario del servicio es de lunes a viernes de 9:00 a 17:00.</w:t>
            </w:r>
          </w:p>
          <w:p w14:paraId="29352917" w14:textId="77777777" w:rsidR="009E564B" w:rsidRPr="00635492" w:rsidRDefault="009E564B" w:rsidP="009E564B">
            <w:pPr>
              <w:pStyle w:val="Sinespaciado"/>
              <w:jc w:val="both"/>
              <w:rPr>
                <w:rFonts w:cs="Arial"/>
                <w:szCs w:val="18"/>
              </w:rPr>
            </w:pPr>
            <w:r w:rsidRPr="00635492">
              <w:rPr>
                <w:rFonts w:cs="Arial"/>
                <w:szCs w:val="18"/>
              </w:rPr>
              <w:t>La solicitud de agendamiento debe ser hecha con 7 días corridos de anticipación.</w:t>
            </w:r>
          </w:p>
          <w:p w14:paraId="77760E5A" w14:textId="77777777" w:rsidR="009E564B" w:rsidRPr="00635492" w:rsidRDefault="009E564B" w:rsidP="009E564B">
            <w:pPr>
              <w:pStyle w:val="Sinespaciado"/>
              <w:jc w:val="both"/>
              <w:rPr>
                <w:rFonts w:cs="Arial"/>
                <w:szCs w:val="18"/>
              </w:rPr>
            </w:pPr>
            <w:r w:rsidRPr="00635492">
              <w:rPr>
                <w:rFonts w:cs="Arial"/>
                <w:szCs w:val="18"/>
              </w:rPr>
              <w:t>Esta asistencia tiene un límite de dos eventos al año y está sujeta a un copago de $ 10.000 (IVA incluido) por evento</w:t>
            </w:r>
          </w:p>
          <w:p w14:paraId="071178FA" w14:textId="77777777" w:rsidR="009E564B" w:rsidRPr="00635492" w:rsidRDefault="009E564B" w:rsidP="009E564B">
            <w:pPr>
              <w:pStyle w:val="Sinespaciado"/>
              <w:jc w:val="both"/>
              <w:rPr>
                <w:rFonts w:cs="Arial"/>
                <w:szCs w:val="18"/>
              </w:rPr>
            </w:pPr>
          </w:p>
          <w:p w14:paraId="445AC00C" w14:textId="77777777" w:rsidR="009E564B" w:rsidRPr="00635492" w:rsidRDefault="009E564B" w:rsidP="009E564B">
            <w:pPr>
              <w:pStyle w:val="Sinespaciado"/>
              <w:jc w:val="both"/>
              <w:rPr>
                <w:b/>
                <w:szCs w:val="18"/>
              </w:rPr>
            </w:pPr>
            <w:r w:rsidRPr="00635492">
              <w:rPr>
                <w:b/>
                <w:szCs w:val="18"/>
              </w:rPr>
              <w:t>SERVICIO DE CONDUCCION HACIA MANTENCION</w:t>
            </w:r>
          </w:p>
          <w:p w14:paraId="68867329" w14:textId="77777777" w:rsidR="009E564B" w:rsidRPr="00635492" w:rsidRDefault="009E564B" w:rsidP="009E564B">
            <w:pPr>
              <w:pStyle w:val="Sinespaciado"/>
              <w:jc w:val="both"/>
              <w:rPr>
                <w:rFonts w:cs="Arial"/>
                <w:szCs w:val="18"/>
              </w:rPr>
            </w:pPr>
            <w:r w:rsidRPr="00635492">
              <w:rPr>
                <w:rFonts w:cs="Arial"/>
                <w:szCs w:val="18"/>
              </w:rPr>
              <w:t>Un conductor profesional hará el retiro del vehículo desde donde el asegurado lo solicite y a la hora que se convenga para trasladarlo al taller de la marca para realizar la mantención por kilometraje que corresponda.</w:t>
            </w:r>
          </w:p>
          <w:p w14:paraId="08FCCDD4" w14:textId="77777777" w:rsidR="009E564B" w:rsidRPr="00635492" w:rsidRDefault="009E564B" w:rsidP="009E564B">
            <w:pPr>
              <w:pStyle w:val="Sinespaciado"/>
              <w:jc w:val="both"/>
              <w:rPr>
                <w:rFonts w:cs="Arial"/>
                <w:szCs w:val="18"/>
              </w:rPr>
            </w:pPr>
            <w:r w:rsidRPr="00635492">
              <w:rPr>
                <w:rFonts w:cs="Arial"/>
                <w:szCs w:val="18"/>
              </w:rPr>
              <w:t>Luego de realizada la gestión, se hará devolución del vehículo al asegurado en el lugar donde éste indique.</w:t>
            </w:r>
          </w:p>
          <w:p w14:paraId="65710100" w14:textId="77777777" w:rsidR="009E564B" w:rsidRPr="00635492" w:rsidRDefault="009E564B" w:rsidP="009E564B">
            <w:pPr>
              <w:pStyle w:val="Sinespaciado"/>
              <w:jc w:val="both"/>
              <w:rPr>
                <w:rFonts w:cs="Arial"/>
                <w:szCs w:val="18"/>
              </w:rPr>
            </w:pPr>
            <w:r w:rsidRPr="00635492">
              <w:rPr>
                <w:rFonts w:cs="Arial"/>
                <w:szCs w:val="18"/>
              </w:rPr>
              <w:t>Este servicio se entregará previa autorización del dueño del vehículo a conducir, para lo cual se dejará grabada la solicitud y dicho salvoconducto. Por otro lado, se dejará constancia de los artículos y/o daños pre-existentes del vehículo al momento de ser recibido para su conducción en el correspondiente Registro de Prestación de Servicio (RPS) y en el caso de existir daños se procederá a tomar fotografías de los mismos.</w:t>
            </w:r>
          </w:p>
          <w:p w14:paraId="3B4045AD" w14:textId="77777777" w:rsidR="009E564B" w:rsidRPr="00635492" w:rsidRDefault="009E564B" w:rsidP="009E564B">
            <w:pPr>
              <w:pStyle w:val="Sinespaciado"/>
              <w:jc w:val="both"/>
              <w:rPr>
                <w:rFonts w:cs="Arial"/>
                <w:szCs w:val="18"/>
              </w:rPr>
            </w:pPr>
            <w:r w:rsidRPr="00635492">
              <w:rPr>
                <w:rFonts w:cs="Arial"/>
                <w:szCs w:val="18"/>
              </w:rPr>
              <w:t xml:space="preserve">Este servicio estará disponible en las capitales provinciales de Chile con un radio máximo de 20 </w:t>
            </w:r>
            <w:proofErr w:type="spellStart"/>
            <w:r w:rsidRPr="00635492">
              <w:rPr>
                <w:rFonts w:cs="Arial"/>
                <w:szCs w:val="18"/>
              </w:rPr>
              <w:t>Kms</w:t>
            </w:r>
            <w:proofErr w:type="spellEnd"/>
            <w:r w:rsidRPr="00635492">
              <w:rPr>
                <w:rFonts w:cs="Arial"/>
                <w:szCs w:val="18"/>
              </w:rPr>
              <w:t>. desde las plazas de armas. Incluye todas las comunas de la Región Metropolitana. El horario del servicio es de lunes a viernes de 8:00 a 17:00 horas.</w:t>
            </w:r>
          </w:p>
          <w:p w14:paraId="2BBDCE2C" w14:textId="77777777" w:rsidR="009E564B" w:rsidRPr="00635492" w:rsidRDefault="009E564B" w:rsidP="009E564B">
            <w:pPr>
              <w:pStyle w:val="Sinespaciado"/>
              <w:jc w:val="both"/>
              <w:rPr>
                <w:rFonts w:cs="Arial"/>
                <w:szCs w:val="18"/>
              </w:rPr>
            </w:pPr>
            <w:r w:rsidRPr="00635492">
              <w:rPr>
                <w:rFonts w:cs="Arial"/>
                <w:szCs w:val="18"/>
              </w:rPr>
              <w:t>La solicitud de agendamiento debe realizarse con 7 días corridos de anticipación.</w:t>
            </w:r>
          </w:p>
          <w:p w14:paraId="2B9B3D09" w14:textId="77777777" w:rsidR="009E564B" w:rsidRPr="00635492" w:rsidRDefault="009E564B" w:rsidP="009E564B">
            <w:pPr>
              <w:pStyle w:val="Sinespaciado"/>
              <w:jc w:val="both"/>
              <w:rPr>
                <w:rFonts w:cs="Arial"/>
                <w:szCs w:val="18"/>
              </w:rPr>
            </w:pPr>
            <w:r w:rsidRPr="00635492">
              <w:rPr>
                <w:rFonts w:cs="Arial"/>
                <w:szCs w:val="18"/>
              </w:rPr>
              <w:t>Esta asistencia tiene un límite de un evento al año y está sujeta a un copago de $ 6.000 (IVA incluido) por evento.</w:t>
            </w:r>
          </w:p>
          <w:p w14:paraId="7D814DF2" w14:textId="77777777" w:rsidR="009E564B" w:rsidRPr="00635492" w:rsidRDefault="009E564B" w:rsidP="009E564B">
            <w:pPr>
              <w:pStyle w:val="Sinespaciado"/>
              <w:jc w:val="both"/>
              <w:rPr>
                <w:rFonts w:cs="Arial"/>
                <w:szCs w:val="18"/>
              </w:rPr>
            </w:pPr>
          </w:p>
          <w:p w14:paraId="64982849" w14:textId="77777777" w:rsidR="009E564B" w:rsidRPr="00635492" w:rsidRDefault="009E564B" w:rsidP="009E564B">
            <w:pPr>
              <w:pStyle w:val="Sinespaciado"/>
              <w:jc w:val="both"/>
              <w:rPr>
                <w:b/>
                <w:szCs w:val="18"/>
              </w:rPr>
            </w:pPr>
            <w:r w:rsidRPr="00635492">
              <w:rPr>
                <w:b/>
                <w:szCs w:val="18"/>
              </w:rPr>
              <w:t>SERVICIO COMPLEMENTARIO</w:t>
            </w:r>
          </w:p>
          <w:p w14:paraId="3C4E5D99" w14:textId="77777777" w:rsidR="009E564B" w:rsidRPr="00635492" w:rsidRDefault="009E564B" w:rsidP="009E564B">
            <w:pPr>
              <w:pStyle w:val="Sinespaciado"/>
              <w:jc w:val="both"/>
              <w:rPr>
                <w:rFonts w:cs="Arial"/>
                <w:szCs w:val="18"/>
              </w:rPr>
            </w:pPr>
            <w:r w:rsidRPr="00635492">
              <w:rPr>
                <w:rFonts w:cs="Arial"/>
                <w:szCs w:val="18"/>
              </w:rPr>
              <w:t>Este servicio contempla entregar al cliente, 1 vez al año, un vehículo de reemplazo por el tiempo que demore la mantención hasta un máximo de 3 días hábiles corridos con un copago diario de $ 4.000 (IVA incluido) más el costo fijo por concepto de Tag.</w:t>
            </w:r>
          </w:p>
          <w:p w14:paraId="256991B2" w14:textId="77777777" w:rsidR="009E564B" w:rsidRPr="00635492" w:rsidRDefault="009E564B" w:rsidP="009E564B">
            <w:pPr>
              <w:pStyle w:val="Sinespaciado"/>
              <w:jc w:val="both"/>
              <w:rPr>
                <w:rFonts w:eastAsia="Times New Roman"/>
                <w:b/>
                <w:szCs w:val="18"/>
              </w:rPr>
            </w:pPr>
            <w:r w:rsidRPr="00635492">
              <w:rPr>
                <w:rFonts w:cs="Arial"/>
                <w:szCs w:val="18"/>
              </w:rPr>
              <w:t xml:space="preserve">El vehículo de reemplazo corresponderá a un vehículo básico (no full), con transmisión mecánica, tipo sedán, 4 puertas, equipamiento simple según nomenclatura de la empresa de arriendo, tales como: Hyundai </w:t>
            </w:r>
            <w:proofErr w:type="spellStart"/>
            <w:r w:rsidRPr="00635492">
              <w:rPr>
                <w:rFonts w:cs="Arial"/>
                <w:szCs w:val="18"/>
              </w:rPr>
              <w:t>Accent</w:t>
            </w:r>
            <w:proofErr w:type="spellEnd"/>
            <w:r w:rsidRPr="00635492">
              <w:rPr>
                <w:rFonts w:cs="Arial"/>
                <w:szCs w:val="18"/>
              </w:rPr>
              <w:t xml:space="preserve">, Toyota </w:t>
            </w:r>
            <w:proofErr w:type="spellStart"/>
            <w:r w:rsidRPr="00635492">
              <w:rPr>
                <w:rFonts w:cs="Arial"/>
                <w:szCs w:val="18"/>
              </w:rPr>
              <w:t>Yaris</w:t>
            </w:r>
            <w:proofErr w:type="spellEnd"/>
            <w:r w:rsidRPr="00635492">
              <w:rPr>
                <w:rFonts w:cs="Arial"/>
                <w:szCs w:val="18"/>
              </w:rPr>
              <w:t xml:space="preserve">, Chevrolet Corsa Extra y Chevrolet Aveo, entre otros. Así mismo, el usuario deberá ajustarse a las condiciones particulares de arriendo de cada </w:t>
            </w:r>
            <w:proofErr w:type="spellStart"/>
            <w:r w:rsidRPr="00635492">
              <w:rPr>
                <w:rFonts w:cs="Arial"/>
                <w:szCs w:val="18"/>
              </w:rPr>
              <w:t>rent</w:t>
            </w:r>
            <w:proofErr w:type="spellEnd"/>
            <w:r w:rsidRPr="00635492">
              <w:rPr>
                <w:rFonts w:cs="Arial"/>
                <w:szCs w:val="18"/>
              </w:rPr>
              <w:t xml:space="preserve"> a car, tales como la entrega de una garantía (</w:t>
            </w:r>
            <w:proofErr w:type="spellStart"/>
            <w:r w:rsidRPr="00635492">
              <w:rPr>
                <w:rFonts w:cs="Arial"/>
                <w:szCs w:val="18"/>
              </w:rPr>
              <w:t>Voucher</w:t>
            </w:r>
            <w:proofErr w:type="spellEnd"/>
            <w:r w:rsidRPr="00635492">
              <w:rPr>
                <w:rFonts w:cs="Arial"/>
                <w:szCs w:val="18"/>
              </w:rPr>
              <w:t xml:space="preserve"> de tarjeta de crédito o cheque) y el pago por concepto del Tag. En caso de no ser posible arrendar un vehículo, se facilitará un medio alternativo de trasporte convencional con un límite del costo económico de la prestación del vehículo de reemplazo.</w:t>
            </w:r>
          </w:p>
          <w:p w14:paraId="5E072EB5" w14:textId="77777777" w:rsidR="007713B8" w:rsidRPr="00635492" w:rsidRDefault="007713B8" w:rsidP="009E564B">
            <w:pPr>
              <w:pStyle w:val="Sinespaciado"/>
              <w:jc w:val="both"/>
              <w:rPr>
                <w:b/>
                <w:szCs w:val="18"/>
              </w:rPr>
            </w:pPr>
          </w:p>
          <w:p w14:paraId="5497B5D0" w14:textId="22584F68" w:rsidR="00393770" w:rsidRPr="00635492" w:rsidRDefault="00393770" w:rsidP="009E564B">
            <w:pPr>
              <w:pStyle w:val="Sinespaciado"/>
              <w:jc w:val="both"/>
              <w:rPr>
                <w:b/>
                <w:szCs w:val="18"/>
              </w:rPr>
            </w:pPr>
          </w:p>
          <w:p w14:paraId="5B26C128" w14:textId="77777777" w:rsidR="00393770" w:rsidRPr="00635492" w:rsidRDefault="00393770" w:rsidP="00393770">
            <w:pPr>
              <w:pStyle w:val="Sinespaciado"/>
              <w:jc w:val="both"/>
              <w:rPr>
                <w:szCs w:val="18"/>
              </w:rPr>
            </w:pPr>
            <w:r w:rsidRPr="00635492">
              <w:rPr>
                <w:b/>
                <w:bCs/>
                <w:szCs w:val="18"/>
              </w:rPr>
              <w:t>TELEFONOS DE UTILIDAD</w:t>
            </w:r>
          </w:p>
          <w:p w14:paraId="78CCF824" w14:textId="77777777" w:rsidR="00393770" w:rsidRPr="00635492" w:rsidRDefault="00393770" w:rsidP="00393770">
            <w:pPr>
              <w:pStyle w:val="Sinespaciado"/>
              <w:jc w:val="both"/>
              <w:rPr>
                <w:szCs w:val="18"/>
              </w:rPr>
            </w:pPr>
            <w:r w:rsidRPr="00635492">
              <w:rPr>
                <w:szCs w:val="18"/>
              </w:rPr>
              <w:t xml:space="preserve">En caso de requerir el uso de la cobertura de Asistencia al Vehículo, los teléfonos de cada Compañía son: </w:t>
            </w:r>
          </w:p>
          <w:p w14:paraId="6A586A65" w14:textId="77777777" w:rsidR="00393770" w:rsidRPr="00635492" w:rsidRDefault="00393770" w:rsidP="00393770">
            <w:pPr>
              <w:pStyle w:val="Sinespaciado"/>
              <w:jc w:val="both"/>
              <w:rPr>
                <w:szCs w:val="18"/>
              </w:rPr>
            </w:pPr>
            <w:r w:rsidRPr="00635492">
              <w:rPr>
                <w:szCs w:val="18"/>
              </w:rPr>
              <w:lastRenderedPageBreak/>
              <w:t>* 600 6000 292  * Desde Celulares : 02- 216799700 * Servicio Internacional: 56 2 23690043 (Solicitar Cobro revertido)</w:t>
            </w:r>
            <w:r w:rsidRPr="00635492">
              <w:rPr>
                <w:szCs w:val="18"/>
              </w:rPr>
              <w:br/>
              <w:t>Si desea comunicarse con su compañía de seguros puede hacerlo al siguiente número de su Casa Matriz en Santiago, donde podrán otorgarle la información que requiera:</w:t>
            </w:r>
          </w:p>
          <w:p w14:paraId="5CF6A57E" w14:textId="77777777" w:rsidR="00393770" w:rsidRPr="00635492" w:rsidRDefault="00393770" w:rsidP="00393770">
            <w:pPr>
              <w:pStyle w:val="Sinespaciado"/>
              <w:jc w:val="both"/>
              <w:rPr>
                <w:szCs w:val="18"/>
              </w:rPr>
            </w:pPr>
            <w:r w:rsidRPr="00635492">
              <w:rPr>
                <w:szCs w:val="18"/>
              </w:rPr>
              <w:t>BCI Seguros: 02- 26799200</w:t>
            </w:r>
          </w:p>
          <w:p w14:paraId="7D37B5D3" w14:textId="77777777" w:rsidR="00393770" w:rsidRPr="00635492" w:rsidRDefault="00393770" w:rsidP="00393770">
            <w:pPr>
              <w:pStyle w:val="Sinespaciado"/>
              <w:jc w:val="both"/>
              <w:rPr>
                <w:szCs w:val="18"/>
              </w:rPr>
            </w:pPr>
          </w:p>
          <w:p w14:paraId="5D4764CC" w14:textId="4D7D2E70" w:rsidR="00393770" w:rsidRPr="00635492" w:rsidRDefault="00393770" w:rsidP="00393770">
            <w:pPr>
              <w:pStyle w:val="Sinespaciado"/>
              <w:jc w:val="both"/>
              <w:rPr>
                <w:b/>
                <w:szCs w:val="18"/>
              </w:rPr>
            </w:pPr>
          </w:p>
          <w:p w14:paraId="16F2DDC6" w14:textId="77777777" w:rsidR="009E564B" w:rsidRPr="00635492" w:rsidRDefault="009E564B" w:rsidP="009E564B">
            <w:pPr>
              <w:pStyle w:val="Sinespaciado"/>
              <w:jc w:val="both"/>
              <w:rPr>
                <w:b/>
                <w:szCs w:val="18"/>
              </w:rPr>
            </w:pPr>
            <w:r w:rsidRPr="00635492">
              <w:rPr>
                <w:b/>
                <w:szCs w:val="18"/>
              </w:rPr>
              <w:t>COMUNICACIONES Y ENVÍO DE INFORMACIÓN</w:t>
            </w:r>
          </w:p>
          <w:p w14:paraId="7E32AB79" w14:textId="77777777" w:rsidR="009E564B" w:rsidRPr="00635492" w:rsidRDefault="009E564B" w:rsidP="009E564B">
            <w:pPr>
              <w:pStyle w:val="Sinespaciado"/>
              <w:jc w:val="both"/>
              <w:rPr>
                <w:szCs w:val="18"/>
              </w:rPr>
            </w:pPr>
            <w:r w:rsidRPr="00635492">
              <w:rPr>
                <w:szCs w:val="18"/>
              </w:rPr>
              <w:t>El contratante y/o asegurado facultan expresamente a la Compañía, para que ésta les envíe la copia de su póliza y demás documentos que forman parte integrante de la misma a la dirección de correo electrónico señalado en este instrumento, hecho lo cual se considerará haberse dado debido cumplimiento a lo dispuesto en el artículo 519 del Código de Comercio. Sin perjuicio de lo anterior, el contratante y/o asegurado podrán siempre solicitar una copia de la misma impresa en papel en el domicilio de la Compañía.</w:t>
            </w:r>
          </w:p>
          <w:p w14:paraId="78E94A26" w14:textId="77777777" w:rsidR="009E564B" w:rsidRPr="00635492" w:rsidRDefault="009E564B" w:rsidP="009E564B">
            <w:pPr>
              <w:pStyle w:val="Sinespaciado"/>
              <w:jc w:val="both"/>
              <w:rPr>
                <w:szCs w:val="18"/>
              </w:rPr>
            </w:pPr>
            <w:r w:rsidRPr="00635492">
              <w:rPr>
                <w:szCs w:val="18"/>
              </w:rPr>
              <w:t>Asimismo, contratante y/o asegurado aceptan expresamente que la Compañía los pueda contactar a sus teléfonos celulares, y direcciones de correo electrónico, para darles la bienvenida; los avisos de renovación de su póliza; informarles respecto de las cuotas de las primas impagas o que estén por vencer; enviarles los avisos de cobranza o para cualquier otro fin que la compañía estime conveniente para su debida y oportuna información.</w:t>
            </w:r>
          </w:p>
          <w:p w14:paraId="28CE8420" w14:textId="77777777" w:rsidR="009E564B" w:rsidRPr="00635492" w:rsidRDefault="009E564B" w:rsidP="009E564B">
            <w:pPr>
              <w:pStyle w:val="Sinespaciado"/>
              <w:jc w:val="both"/>
              <w:rPr>
                <w:szCs w:val="18"/>
              </w:rPr>
            </w:pPr>
            <w:r w:rsidRPr="00635492">
              <w:rPr>
                <w:szCs w:val="18"/>
              </w:rPr>
              <w:t>Finalmente, el contratante y/o asegurado facultan a la compañía para enviar a la dirección de correo electrónico señalada en este instrumento todas las comunicaciones previstas en el Decreto Supremo N° 1055, en especial, aquellas que digan relación con el procedimiento de liquidación de siniestros.</w:t>
            </w:r>
          </w:p>
          <w:p w14:paraId="15AF7DE5" w14:textId="77777777" w:rsidR="009E564B" w:rsidRPr="00635492" w:rsidRDefault="009E564B" w:rsidP="009E564B">
            <w:pPr>
              <w:pStyle w:val="Sinespaciado"/>
              <w:jc w:val="both"/>
              <w:rPr>
                <w:b/>
                <w:szCs w:val="18"/>
              </w:rPr>
            </w:pPr>
          </w:p>
          <w:p w14:paraId="087D6B7F" w14:textId="77777777" w:rsidR="00393770" w:rsidRPr="00635492" w:rsidRDefault="00393770" w:rsidP="00393770">
            <w:pPr>
              <w:pStyle w:val="Sinespaciado"/>
              <w:jc w:val="both"/>
              <w:rPr>
                <w:b/>
                <w:szCs w:val="18"/>
              </w:rPr>
            </w:pPr>
            <w:r w:rsidRPr="00635492">
              <w:rPr>
                <w:b/>
                <w:szCs w:val="18"/>
              </w:rPr>
              <w:t>DECLARACIONES DEL ASEGURADO</w:t>
            </w:r>
          </w:p>
          <w:p w14:paraId="4E91AE8B" w14:textId="77777777" w:rsidR="00393770" w:rsidRPr="00635492" w:rsidRDefault="00393770" w:rsidP="00393770">
            <w:pPr>
              <w:pStyle w:val="Sinespaciado"/>
              <w:jc w:val="both"/>
              <w:rPr>
                <w:szCs w:val="18"/>
              </w:rPr>
            </w:pPr>
            <w:r w:rsidRPr="00635492">
              <w:rPr>
                <w:szCs w:val="18"/>
              </w:rPr>
              <w:t>En cumplimiento al artículo 518 del código de comercio, el asegurado ha expresado el interés asegurable respecto al objeto del seguro, dicha declaración se encuentra contendida en el Ítem Interés asegurable de la sección Materia Asegurada de la Propuesta, la cual forma parte integrante de la presente póliza.</w:t>
            </w:r>
          </w:p>
          <w:p w14:paraId="45E1E84E" w14:textId="55039000" w:rsidR="00393770" w:rsidRPr="00635492" w:rsidRDefault="00393770" w:rsidP="00393770">
            <w:pPr>
              <w:pStyle w:val="Sinespaciado"/>
              <w:jc w:val="both"/>
              <w:rPr>
                <w:szCs w:val="18"/>
              </w:rPr>
            </w:pPr>
            <w:r w:rsidRPr="00635492">
              <w:rPr>
                <w:szCs w:val="18"/>
              </w:rPr>
              <w:t xml:space="preserve">En </w:t>
            </w:r>
            <w:r w:rsidR="00A0656A" w:rsidRPr="00635492">
              <w:rPr>
                <w:szCs w:val="18"/>
              </w:rPr>
              <w:t>cumplimiento al</w:t>
            </w:r>
            <w:r w:rsidRPr="00635492">
              <w:rPr>
                <w:szCs w:val="18"/>
              </w:rPr>
              <w:t xml:space="preserve"> artículo 524, número 1 y artículo 525 del código de Comercio, el asegurado ha declarado sinceramente todas las circunstancias que permiten identificar la cosa asegurada y apreciar la extensión del riesgo, las que se encuentran contenidas en la propuesta, la cual forma parte integrante de la presente póliza.</w:t>
            </w:r>
          </w:p>
          <w:p w14:paraId="0699E210" w14:textId="77777777" w:rsidR="00393770" w:rsidRPr="00635492" w:rsidRDefault="00393770" w:rsidP="009E564B">
            <w:pPr>
              <w:pStyle w:val="Sinespaciado"/>
              <w:jc w:val="both"/>
              <w:rPr>
                <w:b/>
                <w:szCs w:val="18"/>
              </w:rPr>
            </w:pPr>
          </w:p>
          <w:p w14:paraId="58823E9A" w14:textId="77777777" w:rsidR="009E564B" w:rsidRPr="00635492" w:rsidRDefault="009E564B" w:rsidP="009E564B">
            <w:pPr>
              <w:pStyle w:val="Sinespaciado"/>
              <w:rPr>
                <w:szCs w:val="18"/>
              </w:rPr>
            </w:pPr>
            <w:r w:rsidRPr="00635492">
              <w:rPr>
                <w:b/>
                <w:szCs w:val="18"/>
              </w:rPr>
              <w:t>OTRAS CONDICIONES</w:t>
            </w:r>
            <w:r w:rsidRPr="00635492">
              <w:rPr>
                <w:b/>
                <w:szCs w:val="18"/>
              </w:rPr>
              <w:br/>
            </w:r>
            <w:r w:rsidRPr="00635492">
              <w:rPr>
                <w:szCs w:val="18"/>
              </w:rPr>
              <w:t>La presente póliza de seguro ha sido emitida por Bci Seguros Generales S.A. en consideración a las declaraciones formuladas por el contratante y/o asegurado en la Propuesta que le ha servido de antecedente, la que forma parte integrante del contrato, el que se rige de acuerdo a los términos previstos en estas condiciones particulares y en los textos depositados en la Superintendencia de Valores y Seguros bajos los códigos POL y CAD identificados más arriba.</w:t>
            </w:r>
          </w:p>
          <w:p w14:paraId="17A87C07" w14:textId="77777777" w:rsidR="009E564B" w:rsidRPr="00635492" w:rsidRDefault="009E564B" w:rsidP="009E564B">
            <w:pPr>
              <w:pStyle w:val="Sinespaciado"/>
              <w:jc w:val="both"/>
              <w:rPr>
                <w:rFonts w:cs="Arial"/>
                <w:szCs w:val="18"/>
              </w:rPr>
            </w:pPr>
            <w:r w:rsidRPr="00635492">
              <w:rPr>
                <w:rFonts w:cs="Arial"/>
                <w:szCs w:val="18"/>
              </w:rPr>
              <w:t xml:space="preserve">Se deja especial constancia que las declaraciones del contratante y/o asegurado constituyen para Bci Seguros Generales S.A. información determinante del riesgo que se le propuso asegurar </w:t>
            </w:r>
            <w:proofErr w:type="gramStart"/>
            <w:r w:rsidRPr="00635492">
              <w:rPr>
                <w:rFonts w:cs="Arial"/>
                <w:szCs w:val="18"/>
              </w:rPr>
              <w:t>y</w:t>
            </w:r>
            <w:proofErr w:type="gramEnd"/>
            <w:r w:rsidRPr="00635492">
              <w:rPr>
                <w:rFonts w:cs="Arial"/>
                <w:szCs w:val="18"/>
              </w:rPr>
              <w:t xml:space="preserve"> en consecuencia, si cualquiera de éstos hubieren incurrido en un inexcusable error, reticencia o inexactitud, el asegurador tendrá derecho para rescindir el contrato, de acuerdo a lo dispuesto en el artículo 525 del Código de Comercio. </w:t>
            </w:r>
          </w:p>
          <w:p w14:paraId="35AAE977" w14:textId="77777777" w:rsidR="009E564B" w:rsidRPr="00635492" w:rsidRDefault="009E564B" w:rsidP="009E564B">
            <w:pPr>
              <w:pStyle w:val="Sinespaciado"/>
              <w:jc w:val="both"/>
              <w:rPr>
                <w:szCs w:val="18"/>
              </w:rPr>
            </w:pPr>
          </w:p>
          <w:p w14:paraId="78CB5AA9" w14:textId="295C3DB9" w:rsidR="00393770" w:rsidRPr="00635492" w:rsidRDefault="00393770" w:rsidP="00393770">
            <w:pPr>
              <w:pStyle w:val="Sinespaciado"/>
              <w:jc w:val="both"/>
              <w:rPr>
                <w:b/>
                <w:szCs w:val="18"/>
              </w:rPr>
            </w:pPr>
          </w:p>
          <w:p w14:paraId="739E81D8" w14:textId="77777777" w:rsidR="00761C4A" w:rsidRPr="00761C4A" w:rsidRDefault="00761C4A" w:rsidP="00761C4A">
            <w:pPr>
              <w:pStyle w:val="Sinespaciado"/>
              <w:jc w:val="both"/>
              <w:rPr>
                <w:b/>
                <w:szCs w:val="18"/>
              </w:rPr>
            </w:pPr>
            <w:r w:rsidRPr="00761C4A">
              <w:rPr>
                <w:b/>
                <w:bCs/>
                <w:szCs w:val="18"/>
              </w:rPr>
              <w:t>DOMICILIO</w:t>
            </w:r>
          </w:p>
          <w:p w14:paraId="22E82B30" w14:textId="77777777" w:rsidR="00761C4A" w:rsidRPr="00761C4A" w:rsidRDefault="00761C4A" w:rsidP="00761C4A">
            <w:pPr>
              <w:pStyle w:val="Sinespaciado"/>
              <w:jc w:val="both"/>
              <w:rPr>
                <w:szCs w:val="18"/>
              </w:rPr>
            </w:pPr>
            <w:r w:rsidRPr="00761C4A">
              <w:rPr>
                <w:szCs w:val="18"/>
                <w:lang w:val="es-ES"/>
              </w:rPr>
              <w:t>Para todos los efectos del presente contrato de seguro, se fija como domicilio de la Compañía de Seguros, O’ Connell 285, Las Condes, Región Metropolitana.</w:t>
            </w:r>
          </w:p>
          <w:p w14:paraId="50EB4189" w14:textId="77777777" w:rsidR="00393770" w:rsidRPr="00635492" w:rsidRDefault="00393770" w:rsidP="00393770">
            <w:pPr>
              <w:jc w:val="both"/>
              <w:rPr>
                <w:rFonts w:ascii="Verdana" w:hAnsi="Verdana"/>
                <w:sz w:val="18"/>
                <w:szCs w:val="18"/>
              </w:rPr>
            </w:pPr>
            <w:r w:rsidRPr="00635492">
              <w:rPr>
                <w:rFonts w:ascii="Verdana" w:hAnsi="Verdana"/>
                <w:sz w:val="18"/>
                <w:szCs w:val="18"/>
              </w:rPr>
              <w:t>.</w:t>
            </w:r>
          </w:p>
          <w:p w14:paraId="6C3E0BA5" w14:textId="77777777" w:rsidR="00393770" w:rsidRPr="00635492" w:rsidRDefault="00393770" w:rsidP="00393770">
            <w:pPr>
              <w:ind w:left="6"/>
              <w:jc w:val="both"/>
              <w:rPr>
                <w:rFonts w:ascii="Verdana" w:eastAsia="Arial" w:hAnsi="Verdana"/>
                <w:b/>
                <w:sz w:val="18"/>
                <w:szCs w:val="18"/>
              </w:rPr>
            </w:pPr>
            <w:r w:rsidRPr="00635492">
              <w:rPr>
                <w:rFonts w:ascii="Verdana" w:eastAsia="Arial" w:hAnsi="Verdana"/>
                <w:b/>
                <w:sz w:val="18"/>
                <w:szCs w:val="18"/>
              </w:rPr>
              <w:t>FIRMA AUTORIZADA BCI SEGUROS S.A.</w:t>
            </w:r>
          </w:p>
          <w:p w14:paraId="2351A1D8" w14:textId="77777777" w:rsidR="00393770" w:rsidRPr="00635492" w:rsidRDefault="00393770" w:rsidP="00393770">
            <w:pPr>
              <w:ind w:left="6"/>
              <w:jc w:val="both"/>
              <w:rPr>
                <w:rFonts w:ascii="Verdana" w:eastAsia="Arial" w:hAnsi="Verdana"/>
                <w:sz w:val="18"/>
                <w:szCs w:val="18"/>
              </w:rPr>
            </w:pPr>
            <w:r w:rsidRPr="00635492">
              <w:rPr>
                <w:rFonts w:ascii="Verdana" w:eastAsia="Arial" w:hAnsi="Verdana"/>
                <w:sz w:val="18"/>
                <w:szCs w:val="18"/>
              </w:rPr>
              <w:t>BCI Seguros Generales S.A. RUT: 99147000-K.</w:t>
            </w:r>
          </w:p>
          <w:p w14:paraId="0DBA9A56" w14:textId="77777777" w:rsidR="00393770" w:rsidRPr="00635492" w:rsidRDefault="00393770" w:rsidP="00393770">
            <w:pPr>
              <w:ind w:left="6"/>
              <w:jc w:val="both"/>
              <w:rPr>
                <w:rFonts w:ascii="Verdana" w:eastAsia="Arial" w:hAnsi="Verdana"/>
                <w:sz w:val="18"/>
                <w:szCs w:val="18"/>
              </w:rPr>
            </w:pPr>
            <w:r w:rsidRPr="00635492">
              <w:rPr>
                <w:rFonts w:ascii="Verdana" w:eastAsia="Arial" w:hAnsi="Verdana"/>
                <w:sz w:val="18"/>
                <w:szCs w:val="18"/>
              </w:rPr>
              <w:t>.</w:t>
            </w:r>
          </w:p>
          <w:p w14:paraId="4ABF97EE" w14:textId="77777777" w:rsidR="00393770" w:rsidRPr="00635492" w:rsidRDefault="00393770" w:rsidP="00393770">
            <w:pPr>
              <w:ind w:left="6"/>
              <w:jc w:val="both"/>
              <w:rPr>
                <w:rFonts w:ascii="Verdana" w:eastAsia="Arial" w:hAnsi="Verdana"/>
                <w:b/>
                <w:sz w:val="18"/>
                <w:szCs w:val="18"/>
              </w:rPr>
            </w:pPr>
            <w:r w:rsidRPr="00635492">
              <w:rPr>
                <w:rFonts w:ascii="Verdana" w:eastAsia="Arial" w:hAnsi="Verdana"/>
                <w:b/>
                <w:sz w:val="18"/>
                <w:szCs w:val="18"/>
              </w:rPr>
              <w:t>NOTA:</w:t>
            </w:r>
          </w:p>
          <w:p w14:paraId="33345243" w14:textId="77777777" w:rsidR="00393770" w:rsidRPr="00635492" w:rsidRDefault="00393770" w:rsidP="00393770">
            <w:pPr>
              <w:ind w:left="6" w:right="20"/>
              <w:jc w:val="both"/>
              <w:rPr>
                <w:rFonts w:ascii="Verdana" w:eastAsia="Arial" w:hAnsi="Verdana"/>
                <w:sz w:val="18"/>
                <w:szCs w:val="18"/>
              </w:rPr>
            </w:pPr>
            <w:r w:rsidRPr="00635492">
              <w:rPr>
                <w:rFonts w:ascii="Verdana" w:eastAsia="Arial" w:hAnsi="Verdana"/>
                <w:sz w:val="18"/>
                <w:szCs w:val="18"/>
              </w:rPr>
              <w:t>De conformidad a la Circular N° 2106 del 31-05-2013, de la S.V.S, se incluye Anexo relativo al Procedimiento de Liquidación de Siniestros.</w:t>
            </w:r>
          </w:p>
          <w:p w14:paraId="7944B525" w14:textId="77777777" w:rsidR="00393770" w:rsidRPr="00635492" w:rsidRDefault="00393770" w:rsidP="00393770">
            <w:pPr>
              <w:pStyle w:val="Sinespaciado"/>
              <w:jc w:val="both"/>
              <w:rPr>
                <w:szCs w:val="18"/>
              </w:rPr>
            </w:pPr>
            <w:r w:rsidRPr="00635492">
              <w:rPr>
                <w:szCs w:val="18"/>
              </w:rPr>
              <w:t>.</w:t>
            </w:r>
          </w:p>
          <w:p w14:paraId="5BE6405B" w14:textId="77777777" w:rsidR="00A478EC" w:rsidRPr="00635492" w:rsidRDefault="00A478EC" w:rsidP="009E564B">
            <w:pPr>
              <w:pStyle w:val="Sinespaciado"/>
              <w:jc w:val="both"/>
              <w:rPr>
                <w:szCs w:val="18"/>
              </w:rPr>
            </w:pPr>
          </w:p>
        </w:tc>
      </w:tr>
    </w:tbl>
    <w:p w14:paraId="473E953A" w14:textId="77777777" w:rsidR="00834FEA" w:rsidRPr="0053697C" w:rsidRDefault="00834FEA" w:rsidP="00020051">
      <w:pPr>
        <w:rPr>
          <w:rFonts w:ascii="Verdana" w:hAnsi="Verdana" w:cs="Arial"/>
          <w:b/>
          <w:bCs/>
          <w:iCs/>
          <w:color w:val="333399"/>
          <w:sz w:val="18"/>
          <w:szCs w:val="18"/>
          <w:lang w:val="es-CL"/>
        </w:rPr>
      </w:pPr>
    </w:p>
    <w:p w14:paraId="46EFAB76" w14:textId="2363E579" w:rsidR="00A373BC" w:rsidRPr="0053697C" w:rsidRDefault="00A373BC" w:rsidP="00A373BC">
      <w:pPr>
        <w:rPr>
          <w:rFonts w:ascii="Verdana" w:hAnsi="Verdana"/>
          <w:sz w:val="18"/>
          <w:szCs w:val="18"/>
          <w:lang w:val="es-CL"/>
        </w:rPr>
      </w:pPr>
    </w:p>
    <w:tbl>
      <w:tblPr>
        <w:tblStyle w:val="Tablaconcuadrcula"/>
        <w:tblW w:w="10348" w:type="dxa"/>
        <w:tblInd w:w="-5" w:type="dxa"/>
        <w:tblLook w:val="04A0" w:firstRow="1" w:lastRow="0" w:firstColumn="1" w:lastColumn="0" w:noHBand="0" w:noVBand="1"/>
      </w:tblPr>
      <w:tblGrid>
        <w:gridCol w:w="10348"/>
      </w:tblGrid>
      <w:tr w:rsidR="00A373BC" w:rsidRPr="0053697C" w14:paraId="341E1079" w14:textId="77777777" w:rsidTr="0075529F">
        <w:tc>
          <w:tcPr>
            <w:tcW w:w="10348" w:type="dxa"/>
            <w:shd w:val="clear" w:color="auto" w:fill="BFBFBF" w:themeFill="background1" w:themeFillShade="BF"/>
          </w:tcPr>
          <w:p w14:paraId="73919C17" w14:textId="207627CA" w:rsidR="00A373BC" w:rsidRPr="0053697C" w:rsidRDefault="00A373BC" w:rsidP="009E564B">
            <w:pPr>
              <w:rPr>
                <w:rFonts w:ascii="Verdana" w:hAnsi="Verdana"/>
                <w:b/>
                <w:sz w:val="18"/>
                <w:szCs w:val="18"/>
                <w:lang w:val="es-CL"/>
              </w:rPr>
            </w:pPr>
            <w:r w:rsidRPr="0053697C">
              <w:rPr>
                <w:rFonts w:ascii="Verdana" w:hAnsi="Verdana"/>
                <w:b/>
                <w:sz w:val="18"/>
                <w:szCs w:val="18"/>
                <w:lang w:val="es-CL"/>
              </w:rPr>
              <w:t xml:space="preserve">VP </w:t>
            </w:r>
            <w:r w:rsidR="009E564B">
              <w:rPr>
                <w:rFonts w:ascii="Verdana" w:hAnsi="Verdana"/>
                <w:b/>
                <w:sz w:val="18"/>
                <w:szCs w:val="18"/>
                <w:lang w:val="es-CL"/>
              </w:rPr>
              <w:t>X</w:t>
            </w:r>
            <w:r w:rsidR="00756B5A">
              <w:rPr>
                <w:rFonts w:ascii="Verdana" w:hAnsi="Verdana"/>
                <w:b/>
                <w:sz w:val="18"/>
                <w:szCs w:val="18"/>
                <w:lang w:val="es-CL"/>
              </w:rPr>
              <w:t>0</w:t>
            </w:r>
            <w:r w:rsidR="009E564B">
              <w:rPr>
                <w:rFonts w:ascii="Verdana" w:hAnsi="Verdana"/>
                <w:b/>
                <w:sz w:val="18"/>
                <w:szCs w:val="18"/>
                <w:lang w:val="es-CL"/>
              </w:rPr>
              <w:t>23</w:t>
            </w:r>
            <w:r w:rsidRPr="0053697C">
              <w:rPr>
                <w:rFonts w:ascii="Verdana" w:hAnsi="Verdana"/>
                <w:b/>
                <w:sz w:val="18"/>
                <w:szCs w:val="18"/>
                <w:lang w:val="es-CL"/>
              </w:rPr>
              <w:t xml:space="preserve"> </w:t>
            </w:r>
          </w:p>
        </w:tc>
      </w:tr>
      <w:tr w:rsidR="00A373BC" w:rsidRPr="00ED5DA6" w14:paraId="1B807563" w14:textId="77777777" w:rsidTr="0075529F">
        <w:tc>
          <w:tcPr>
            <w:tcW w:w="10348" w:type="dxa"/>
          </w:tcPr>
          <w:p w14:paraId="006ABE03" w14:textId="77777777" w:rsidR="009E564B" w:rsidRPr="00A73EB4" w:rsidRDefault="009E564B" w:rsidP="009E564B">
            <w:pPr>
              <w:autoSpaceDE w:val="0"/>
              <w:autoSpaceDN w:val="0"/>
              <w:adjustRightInd w:val="0"/>
              <w:jc w:val="both"/>
              <w:rPr>
                <w:rFonts w:ascii="Verdana" w:hAnsi="Verdana" w:cs="Verdana"/>
                <w:b/>
                <w:sz w:val="18"/>
                <w:szCs w:val="18"/>
              </w:rPr>
            </w:pPr>
            <w:r w:rsidRPr="00A73EB4">
              <w:rPr>
                <w:rFonts w:ascii="Verdana" w:hAnsi="Verdana" w:cs="Verdana"/>
                <w:b/>
                <w:sz w:val="18"/>
                <w:szCs w:val="18"/>
              </w:rPr>
              <w:t>MATERIA ASEGURADA</w:t>
            </w:r>
          </w:p>
          <w:p w14:paraId="1A083A94" w14:textId="77777777" w:rsidR="00EC4045" w:rsidRDefault="009E564B" w:rsidP="009E564B">
            <w:pPr>
              <w:autoSpaceDE w:val="0"/>
              <w:autoSpaceDN w:val="0"/>
              <w:adjustRightInd w:val="0"/>
              <w:jc w:val="both"/>
              <w:rPr>
                <w:rFonts w:ascii="Verdana" w:hAnsi="Verdana" w:cs="Verdana"/>
                <w:sz w:val="18"/>
                <w:szCs w:val="18"/>
              </w:rPr>
            </w:pPr>
            <w:r w:rsidRPr="00A73EB4">
              <w:rPr>
                <w:rFonts w:ascii="Verdana" w:hAnsi="Verdana" w:cs="Verdana"/>
                <w:sz w:val="18"/>
                <w:szCs w:val="18"/>
              </w:rPr>
              <w:t>Los objetos asegurados son</w:t>
            </w:r>
          </w:p>
          <w:p w14:paraId="48BC102A" w14:textId="77777777" w:rsidR="009E564B" w:rsidRPr="00A73EB4" w:rsidRDefault="009E564B" w:rsidP="009E564B">
            <w:pPr>
              <w:autoSpaceDE w:val="0"/>
              <w:autoSpaceDN w:val="0"/>
              <w:adjustRightInd w:val="0"/>
              <w:jc w:val="both"/>
              <w:rPr>
                <w:rFonts w:ascii="Verdana" w:hAnsi="Verdana" w:cs="Verdana"/>
                <w:sz w:val="18"/>
                <w:szCs w:val="18"/>
              </w:rPr>
            </w:pPr>
            <w:r w:rsidRPr="00A73EB4">
              <w:rPr>
                <w:rFonts w:ascii="Verdana" w:hAnsi="Verdana" w:cs="Verdana"/>
                <w:sz w:val="18"/>
                <w:szCs w:val="18"/>
              </w:rPr>
              <w:t xml:space="preserve"> los siguientes:</w:t>
            </w:r>
          </w:p>
          <w:p w14:paraId="71C4FCC6" w14:textId="77777777" w:rsidR="009E564B" w:rsidRPr="00A73EB4" w:rsidRDefault="009E564B" w:rsidP="009E564B">
            <w:pPr>
              <w:autoSpaceDE w:val="0"/>
              <w:autoSpaceDN w:val="0"/>
              <w:adjustRightInd w:val="0"/>
              <w:jc w:val="both"/>
              <w:rPr>
                <w:rFonts w:ascii="Verdana" w:hAnsi="Verdana" w:cs="Verdana"/>
                <w:sz w:val="18"/>
                <w:szCs w:val="18"/>
              </w:rPr>
            </w:pPr>
            <w:r w:rsidRPr="00A73EB4">
              <w:rPr>
                <w:rFonts w:ascii="Verdana" w:hAnsi="Verdana" w:cs="Verdana"/>
                <w:sz w:val="18"/>
                <w:szCs w:val="18"/>
              </w:rPr>
              <w:t>-Una Cartera</w:t>
            </w:r>
          </w:p>
          <w:p w14:paraId="2D223476" w14:textId="77777777" w:rsidR="009E564B" w:rsidRPr="00A73EB4" w:rsidRDefault="009E564B" w:rsidP="009E564B">
            <w:pPr>
              <w:autoSpaceDE w:val="0"/>
              <w:autoSpaceDN w:val="0"/>
              <w:adjustRightInd w:val="0"/>
              <w:jc w:val="both"/>
              <w:rPr>
                <w:rFonts w:ascii="Verdana" w:hAnsi="Verdana" w:cs="Verdana"/>
                <w:sz w:val="18"/>
                <w:szCs w:val="18"/>
              </w:rPr>
            </w:pPr>
            <w:r w:rsidRPr="00A73EB4">
              <w:rPr>
                <w:rFonts w:ascii="Verdana" w:hAnsi="Verdana" w:cs="Verdana"/>
                <w:sz w:val="18"/>
                <w:szCs w:val="18"/>
              </w:rPr>
              <w:t>-Una Billetera</w:t>
            </w:r>
          </w:p>
          <w:p w14:paraId="14436883" w14:textId="77777777" w:rsidR="009E564B" w:rsidRPr="00A73EB4" w:rsidRDefault="009E564B" w:rsidP="009E564B">
            <w:pPr>
              <w:autoSpaceDE w:val="0"/>
              <w:autoSpaceDN w:val="0"/>
              <w:adjustRightInd w:val="0"/>
              <w:jc w:val="both"/>
              <w:rPr>
                <w:rFonts w:ascii="Verdana" w:hAnsi="Verdana" w:cs="Verdana"/>
                <w:sz w:val="18"/>
                <w:szCs w:val="18"/>
              </w:rPr>
            </w:pPr>
            <w:r w:rsidRPr="00A73EB4">
              <w:rPr>
                <w:rFonts w:ascii="Verdana" w:hAnsi="Verdana" w:cs="Verdana"/>
                <w:sz w:val="18"/>
                <w:szCs w:val="18"/>
              </w:rPr>
              <w:t>-Un par de Lentes de Sol</w:t>
            </w:r>
          </w:p>
          <w:p w14:paraId="790D34AA" w14:textId="77777777" w:rsidR="009E564B" w:rsidRPr="00A73EB4" w:rsidRDefault="009E564B" w:rsidP="009E564B">
            <w:pPr>
              <w:autoSpaceDE w:val="0"/>
              <w:autoSpaceDN w:val="0"/>
              <w:adjustRightInd w:val="0"/>
              <w:jc w:val="both"/>
              <w:rPr>
                <w:rFonts w:ascii="Verdana" w:hAnsi="Verdana" w:cs="Verdana"/>
                <w:sz w:val="18"/>
                <w:szCs w:val="18"/>
              </w:rPr>
            </w:pPr>
            <w:r w:rsidRPr="00A73EB4">
              <w:rPr>
                <w:rFonts w:ascii="Verdana" w:hAnsi="Verdana" w:cs="Verdana"/>
                <w:sz w:val="18"/>
                <w:szCs w:val="18"/>
              </w:rPr>
              <w:t>-Un par de Lentes Ópticos</w:t>
            </w:r>
          </w:p>
          <w:p w14:paraId="0AAA5E1D" w14:textId="77777777" w:rsidR="009E564B" w:rsidRPr="00A73EB4" w:rsidRDefault="009E564B" w:rsidP="009E564B">
            <w:pPr>
              <w:autoSpaceDE w:val="0"/>
              <w:autoSpaceDN w:val="0"/>
              <w:adjustRightInd w:val="0"/>
              <w:jc w:val="both"/>
              <w:rPr>
                <w:rFonts w:ascii="Verdana" w:hAnsi="Verdana" w:cs="Verdana"/>
                <w:sz w:val="18"/>
                <w:szCs w:val="18"/>
              </w:rPr>
            </w:pPr>
            <w:r w:rsidRPr="00A73EB4">
              <w:rPr>
                <w:rFonts w:ascii="Verdana" w:hAnsi="Verdana" w:cs="Verdana"/>
                <w:sz w:val="18"/>
                <w:szCs w:val="18"/>
              </w:rPr>
              <w:t>-Un Celular</w:t>
            </w:r>
          </w:p>
          <w:p w14:paraId="44E937DB" w14:textId="77777777" w:rsidR="009E564B" w:rsidRPr="00A73EB4" w:rsidRDefault="009E564B" w:rsidP="009E564B">
            <w:pPr>
              <w:autoSpaceDE w:val="0"/>
              <w:autoSpaceDN w:val="0"/>
              <w:adjustRightInd w:val="0"/>
              <w:jc w:val="both"/>
              <w:rPr>
                <w:rFonts w:ascii="Verdana" w:hAnsi="Verdana" w:cs="Verdana"/>
                <w:sz w:val="18"/>
                <w:szCs w:val="18"/>
              </w:rPr>
            </w:pPr>
            <w:r w:rsidRPr="00A73EB4">
              <w:rPr>
                <w:rFonts w:ascii="Verdana" w:hAnsi="Verdana" w:cs="Verdana"/>
                <w:sz w:val="18"/>
                <w:szCs w:val="18"/>
              </w:rPr>
              <w:t>-Un Bolso o Maletín</w:t>
            </w:r>
          </w:p>
          <w:p w14:paraId="4210A4AD" w14:textId="77777777" w:rsidR="009E564B" w:rsidRPr="00A73EB4" w:rsidRDefault="009E564B" w:rsidP="009E564B">
            <w:pPr>
              <w:autoSpaceDE w:val="0"/>
              <w:autoSpaceDN w:val="0"/>
              <w:adjustRightInd w:val="0"/>
              <w:jc w:val="both"/>
              <w:rPr>
                <w:rFonts w:ascii="Verdana" w:hAnsi="Verdana" w:cs="Verdana"/>
                <w:sz w:val="18"/>
                <w:szCs w:val="18"/>
              </w:rPr>
            </w:pPr>
            <w:r w:rsidRPr="00A73EB4">
              <w:rPr>
                <w:rFonts w:ascii="Verdana" w:hAnsi="Verdana" w:cs="Verdana"/>
                <w:sz w:val="18"/>
                <w:szCs w:val="18"/>
              </w:rPr>
              <w:lastRenderedPageBreak/>
              <w:t>-Una Silla de Auto de Bebe</w:t>
            </w:r>
          </w:p>
          <w:p w14:paraId="138A4BB4" w14:textId="77777777" w:rsidR="009E564B" w:rsidRPr="00A73EB4" w:rsidRDefault="009E564B" w:rsidP="009E564B">
            <w:pPr>
              <w:autoSpaceDE w:val="0"/>
              <w:autoSpaceDN w:val="0"/>
              <w:adjustRightInd w:val="0"/>
              <w:jc w:val="both"/>
              <w:rPr>
                <w:rFonts w:ascii="Verdana" w:hAnsi="Verdana" w:cs="Verdana"/>
                <w:sz w:val="18"/>
                <w:szCs w:val="18"/>
              </w:rPr>
            </w:pPr>
            <w:r w:rsidRPr="00A73EB4">
              <w:rPr>
                <w:rFonts w:ascii="Verdana" w:hAnsi="Verdana" w:cs="Verdana"/>
                <w:sz w:val="18"/>
                <w:szCs w:val="18"/>
              </w:rPr>
              <w:t>-Un Coche de Bebe</w:t>
            </w:r>
          </w:p>
          <w:p w14:paraId="3B86FD7A" w14:textId="77777777" w:rsidR="009E564B" w:rsidRPr="00A73EB4" w:rsidRDefault="009E564B" w:rsidP="009E564B">
            <w:pPr>
              <w:autoSpaceDE w:val="0"/>
              <w:autoSpaceDN w:val="0"/>
              <w:adjustRightInd w:val="0"/>
              <w:jc w:val="both"/>
              <w:rPr>
                <w:rFonts w:ascii="Verdana" w:hAnsi="Verdana" w:cs="Verdana"/>
                <w:sz w:val="18"/>
                <w:szCs w:val="18"/>
              </w:rPr>
            </w:pPr>
            <w:r w:rsidRPr="00A73EB4">
              <w:rPr>
                <w:rFonts w:ascii="Verdana" w:hAnsi="Verdana" w:cs="Verdana"/>
                <w:sz w:val="18"/>
                <w:szCs w:val="18"/>
              </w:rPr>
              <w:t>-Un Reproductor de Música</w:t>
            </w:r>
          </w:p>
          <w:p w14:paraId="44B6F6EE" w14:textId="77777777" w:rsidR="009E564B" w:rsidRPr="00A73EB4" w:rsidRDefault="009E564B" w:rsidP="009E564B">
            <w:pPr>
              <w:autoSpaceDE w:val="0"/>
              <w:autoSpaceDN w:val="0"/>
              <w:adjustRightInd w:val="0"/>
              <w:jc w:val="both"/>
              <w:rPr>
                <w:rFonts w:ascii="Verdana" w:hAnsi="Verdana"/>
                <w:sz w:val="18"/>
                <w:szCs w:val="18"/>
              </w:rPr>
            </w:pPr>
            <w:r w:rsidRPr="00A73EB4">
              <w:rPr>
                <w:rFonts w:ascii="Verdana" w:hAnsi="Verdana" w:cs="Verdana"/>
                <w:b/>
                <w:sz w:val="18"/>
                <w:szCs w:val="18"/>
              </w:rPr>
              <w:t>MONTO ASEGURADO</w:t>
            </w:r>
            <w:r w:rsidRPr="00A73EB4">
              <w:rPr>
                <w:rFonts w:ascii="Verdana" w:hAnsi="Verdana" w:cs="Verdana"/>
                <w:sz w:val="18"/>
                <w:szCs w:val="18"/>
              </w:rPr>
              <w:t xml:space="preserve">: </w:t>
            </w:r>
            <w:r w:rsidRPr="00A73EB4">
              <w:rPr>
                <w:rFonts w:ascii="Verdana" w:hAnsi="Verdana"/>
                <w:sz w:val="18"/>
                <w:szCs w:val="18"/>
              </w:rPr>
              <w:t>El monto asegurado máximo es de $ 210.000 por evento.</w:t>
            </w:r>
          </w:p>
          <w:p w14:paraId="3A2BD87C" w14:textId="77777777" w:rsidR="009E564B" w:rsidRPr="00A73EB4" w:rsidRDefault="009E564B" w:rsidP="009E564B">
            <w:pPr>
              <w:jc w:val="both"/>
              <w:rPr>
                <w:rFonts w:ascii="Verdana" w:hAnsi="Verdana"/>
                <w:sz w:val="18"/>
                <w:szCs w:val="18"/>
              </w:rPr>
            </w:pPr>
            <w:r w:rsidRPr="00A73EB4">
              <w:rPr>
                <w:rFonts w:ascii="Verdana" w:hAnsi="Verdana"/>
                <w:sz w:val="18"/>
                <w:szCs w:val="18"/>
              </w:rPr>
              <w:t>Número de Eventos al año:  2</w:t>
            </w:r>
          </w:p>
          <w:p w14:paraId="3F1CE696" w14:textId="77777777" w:rsidR="009E564B" w:rsidRPr="00A73EB4" w:rsidRDefault="009E564B" w:rsidP="009E564B">
            <w:pPr>
              <w:jc w:val="both"/>
              <w:rPr>
                <w:rFonts w:ascii="Verdana" w:hAnsi="Verdana"/>
                <w:sz w:val="18"/>
                <w:szCs w:val="18"/>
              </w:rPr>
            </w:pPr>
          </w:p>
          <w:p w14:paraId="52C6E4A7" w14:textId="77777777" w:rsidR="009E564B" w:rsidRPr="00A73EB4" w:rsidRDefault="009E564B" w:rsidP="009E564B">
            <w:pPr>
              <w:jc w:val="both"/>
              <w:rPr>
                <w:rFonts w:ascii="Verdana" w:hAnsi="Verdana"/>
                <w:b/>
                <w:sz w:val="18"/>
                <w:szCs w:val="18"/>
              </w:rPr>
            </w:pPr>
            <w:r w:rsidRPr="00A73EB4">
              <w:rPr>
                <w:rFonts w:ascii="Verdana" w:hAnsi="Verdana"/>
                <w:b/>
                <w:sz w:val="18"/>
                <w:szCs w:val="18"/>
              </w:rPr>
              <w:t>DEFINICIONES DE LA COBERTURA:</w:t>
            </w:r>
          </w:p>
          <w:p w14:paraId="333EC48B" w14:textId="77777777" w:rsidR="009E564B" w:rsidRPr="00A73EB4" w:rsidRDefault="009E564B" w:rsidP="009E564B">
            <w:pPr>
              <w:jc w:val="both"/>
              <w:rPr>
                <w:rFonts w:ascii="Verdana" w:hAnsi="Verdana"/>
                <w:b/>
                <w:sz w:val="18"/>
                <w:szCs w:val="18"/>
              </w:rPr>
            </w:pPr>
            <w:r w:rsidRPr="00A73EB4">
              <w:rPr>
                <w:rFonts w:ascii="Verdana" w:hAnsi="Verdana"/>
                <w:b/>
                <w:sz w:val="18"/>
                <w:szCs w:val="18"/>
              </w:rPr>
              <w:t>ROBO CON FUERZA EN LAS COSAS, DE CONTENIDO</w:t>
            </w:r>
          </w:p>
          <w:p w14:paraId="0A06D53A" w14:textId="77777777" w:rsidR="009E564B" w:rsidRPr="00A73EB4" w:rsidRDefault="009E564B" w:rsidP="009E564B">
            <w:pPr>
              <w:jc w:val="both"/>
              <w:rPr>
                <w:rFonts w:ascii="Verdana" w:hAnsi="Verdana"/>
                <w:sz w:val="18"/>
                <w:szCs w:val="18"/>
              </w:rPr>
            </w:pPr>
            <w:r w:rsidRPr="00A73EB4">
              <w:rPr>
                <w:rFonts w:ascii="Verdana" w:hAnsi="Verdana"/>
                <w:sz w:val="18"/>
                <w:szCs w:val="18"/>
              </w:rPr>
              <w:t>Se refiere a la perdida de objetos asegurados contenidos al interior del vehículo asegurado, con ocasión de un robo con fuerza que afecte al vehículo asegurado.</w:t>
            </w:r>
          </w:p>
          <w:p w14:paraId="432EC58C" w14:textId="77777777" w:rsidR="009E564B" w:rsidRPr="00A73EB4" w:rsidRDefault="009E564B" w:rsidP="009E564B">
            <w:pPr>
              <w:spacing w:line="240" w:lineRule="exact"/>
              <w:jc w:val="both"/>
              <w:rPr>
                <w:rFonts w:ascii="Verdana" w:hAnsi="Verdana"/>
                <w:b/>
                <w:sz w:val="18"/>
                <w:szCs w:val="18"/>
              </w:rPr>
            </w:pPr>
            <w:r w:rsidRPr="00A73EB4">
              <w:rPr>
                <w:rFonts w:ascii="Verdana" w:hAnsi="Verdana"/>
                <w:b/>
                <w:vanish/>
                <w:sz w:val="18"/>
                <w:szCs w:val="18"/>
              </w:rPr>
              <w:t xml:space="preserve">XS PERSONAS, DE CONTENIDO.  </w:t>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vanish/>
                <w:sz w:val="18"/>
                <w:szCs w:val="18"/>
              </w:rPr>
              <w:pgNum/>
            </w:r>
            <w:r w:rsidRPr="00A73EB4">
              <w:rPr>
                <w:rFonts w:ascii="Verdana" w:hAnsi="Verdana"/>
                <w:b/>
                <w:sz w:val="18"/>
                <w:szCs w:val="18"/>
              </w:rPr>
              <w:t>ROBO CON VIOLENCIA EN LAS PERSONAS, DE CONTENIDO</w:t>
            </w:r>
          </w:p>
          <w:p w14:paraId="745D5D87" w14:textId="77777777" w:rsidR="009E564B" w:rsidRPr="00A73EB4" w:rsidRDefault="009E564B" w:rsidP="009E564B">
            <w:pPr>
              <w:spacing w:line="240" w:lineRule="exact"/>
              <w:jc w:val="both"/>
              <w:rPr>
                <w:rFonts w:ascii="Verdana" w:hAnsi="Verdana"/>
                <w:sz w:val="18"/>
                <w:szCs w:val="18"/>
              </w:rPr>
            </w:pPr>
            <w:r w:rsidRPr="00A73EB4">
              <w:rPr>
                <w:rFonts w:ascii="Verdana" w:hAnsi="Verdana"/>
                <w:sz w:val="18"/>
                <w:szCs w:val="18"/>
              </w:rPr>
              <w:t>Se refiere a la perdida de objetos asegurados contenidos al interior del vehículo asegurado, con ocasión de un asalto al conductor del vehículo asegurado. Cobertura válida sólo dentro de los límites del territorio de la República de Chile.</w:t>
            </w:r>
            <w:r w:rsidRPr="00A73EB4">
              <w:rPr>
                <w:rFonts w:ascii="Verdana" w:hAnsi="Verdana"/>
                <w:sz w:val="18"/>
                <w:szCs w:val="18"/>
              </w:rPr>
              <w:tab/>
            </w:r>
          </w:p>
          <w:p w14:paraId="3CDA03CC" w14:textId="77777777" w:rsidR="009E564B" w:rsidRPr="00A73EB4" w:rsidRDefault="009E564B" w:rsidP="009E564B">
            <w:pPr>
              <w:jc w:val="both"/>
              <w:rPr>
                <w:rFonts w:ascii="Verdana" w:hAnsi="Verdana"/>
                <w:sz w:val="18"/>
                <w:szCs w:val="18"/>
              </w:rPr>
            </w:pPr>
          </w:p>
          <w:p w14:paraId="12D0776A" w14:textId="77777777" w:rsidR="009E564B" w:rsidRPr="009E564B" w:rsidRDefault="009E564B" w:rsidP="009E564B">
            <w:pPr>
              <w:jc w:val="both"/>
              <w:rPr>
                <w:rFonts w:ascii="Verdana" w:hAnsi="Verdana"/>
                <w:b/>
                <w:sz w:val="18"/>
                <w:szCs w:val="18"/>
              </w:rPr>
            </w:pPr>
            <w:r w:rsidRPr="009E564B">
              <w:rPr>
                <w:rFonts w:ascii="Verdana" w:hAnsi="Verdana"/>
                <w:b/>
                <w:sz w:val="18"/>
                <w:szCs w:val="18"/>
              </w:rPr>
              <w:t>DENUNCIA DE SINIESTRO:</w:t>
            </w:r>
          </w:p>
          <w:p w14:paraId="6281C9DD" w14:textId="77777777" w:rsidR="009E564B" w:rsidRPr="009E564B" w:rsidRDefault="009E564B" w:rsidP="009E564B">
            <w:pPr>
              <w:jc w:val="both"/>
              <w:rPr>
                <w:rFonts w:ascii="Verdana" w:hAnsi="Verdana"/>
                <w:sz w:val="18"/>
                <w:szCs w:val="18"/>
              </w:rPr>
            </w:pPr>
            <w:r w:rsidRPr="009E564B">
              <w:rPr>
                <w:rFonts w:ascii="Verdana" w:hAnsi="Verdana"/>
                <w:sz w:val="18"/>
                <w:szCs w:val="18"/>
              </w:rPr>
              <w:t>-En caso de siniestro de robo de objetos asegurados contenidos en el vehículo asegurado, el asegurado o conductor estará obligado a dejar constancia inmediata de los hechos en la unidad policial más cercana, salvo en caso de imposibilidad física debidamente justificada, y a tomar las providencias del caso para el debido resguardo del vehículo y de sus accesorios, sin perjuicio de lo anterior, la compañía exigirá que el asegurado efectué la denuncia respectiva ante la autoridad competente.</w:t>
            </w:r>
          </w:p>
          <w:p w14:paraId="282A1182" w14:textId="77777777" w:rsidR="009E564B" w:rsidRPr="009E564B" w:rsidRDefault="009E564B" w:rsidP="009E564B">
            <w:pPr>
              <w:jc w:val="both"/>
              <w:rPr>
                <w:rFonts w:ascii="Verdana" w:hAnsi="Verdana"/>
                <w:sz w:val="18"/>
                <w:szCs w:val="18"/>
              </w:rPr>
            </w:pPr>
            <w:r w:rsidRPr="009E564B">
              <w:rPr>
                <w:rFonts w:ascii="Verdana" w:hAnsi="Verdana"/>
                <w:sz w:val="18"/>
                <w:szCs w:val="18"/>
              </w:rPr>
              <w:t>-El asegurado o conductor deberá dar aviso por escrito a la compañía en forma inmediata, salvo fuerza mayor.</w:t>
            </w:r>
          </w:p>
          <w:p w14:paraId="70EE631E" w14:textId="77777777" w:rsidR="009E564B" w:rsidRPr="009E564B" w:rsidRDefault="009E564B" w:rsidP="009E564B">
            <w:pPr>
              <w:jc w:val="both"/>
              <w:rPr>
                <w:rFonts w:ascii="Verdana" w:hAnsi="Verdana"/>
                <w:sz w:val="18"/>
                <w:szCs w:val="18"/>
              </w:rPr>
            </w:pPr>
            <w:r w:rsidRPr="009E564B">
              <w:rPr>
                <w:rFonts w:ascii="Verdana" w:hAnsi="Verdana"/>
                <w:sz w:val="18"/>
                <w:szCs w:val="18"/>
              </w:rPr>
              <w:t>-Es requisito indispensable para obtener la indemnización en este caso, que el asegurado o reclamante presente todos los siguientes antecedentes a la compañía en una o más oportunidades, las que en conjunto no podrán exceder de 30 días:</w:t>
            </w:r>
          </w:p>
          <w:p w14:paraId="045D6D43" w14:textId="77777777" w:rsidR="009E564B" w:rsidRPr="009E564B" w:rsidRDefault="009E564B" w:rsidP="009E564B">
            <w:pPr>
              <w:jc w:val="both"/>
              <w:rPr>
                <w:rFonts w:ascii="Verdana" w:hAnsi="Verdana"/>
                <w:sz w:val="18"/>
                <w:szCs w:val="18"/>
              </w:rPr>
            </w:pPr>
            <w:r w:rsidRPr="009E564B">
              <w:rPr>
                <w:rFonts w:ascii="Verdana" w:hAnsi="Verdana"/>
                <w:sz w:val="18"/>
                <w:szCs w:val="18"/>
              </w:rPr>
              <w:t>Formulario de aviso del siniestro a la compañía, firmado por asegurado y presentado a la compañía en forma inmediata al robo, salvo caso de fuerza mayor.</w:t>
            </w:r>
          </w:p>
          <w:p w14:paraId="0F356475" w14:textId="77777777" w:rsidR="009E564B" w:rsidRPr="009E564B" w:rsidRDefault="009E564B" w:rsidP="009E564B">
            <w:pPr>
              <w:jc w:val="both"/>
              <w:rPr>
                <w:rFonts w:ascii="Verdana" w:hAnsi="Verdana"/>
                <w:sz w:val="18"/>
                <w:szCs w:val="18"/>
              </w:rPr>
            </w:pPr>
            <w:r w:rsidRPr="009E564B">
              <w:rPr>
                <w:rFonts w:ascii="Verdana" w:hAnsi="Verdana"/>
                <w:sz w:val="18"/>
                <w:szCs w:val="18"/>
              </w:rPr>
              <w:t>Copia de documento que identifique al asegurado.</w:t>
            </w:r>
          </w:p>
          <w:p w14:paraId="0E5B8A10" w14:textId="77777777" w:rsidR="009E564B" w:rsidRPr="009E564B" w:rsidRDefault="009E564B" w:rsidP="009E564B">
            <w:pPr>
              <w:jc w:val="both"/>
              <w:rPr>
                <w:rFonts w:ascii="Verdana" w:hAnsi="Verdana"/>
                <w:sz w:val="18"/>
                <w:szCs w:val="18"/>
              </w:rPr>
            </w:pPr>
            <w:r w:rsidRPr="009E564B">
              <w:rPr>
                <w:rFonts w:ascii="Verdana" w:hAnsi="Verdana"/>
                <w:sz w:val="18"/>
                <w:szCs w:val="18"/>
              </w:rPr>
              <w:t>Documento de identificación del vehículo asegurado.</w:t>
            </w:r>
          </w:p>
          <w:p w14:paraId="68CC4C12" w14:textId="77777777" w:rsidR="009E564B" w:rsidRPr="009E564B" w:rsidRDefault="009E564B" w:rsidP="009E564B">
            <w:pPr>
              <w:jc w:val="both"/>
              <w:rPr>
                <w:rFonts w:ascii="Verdana" w:hAnsi="Verdana"/>
                <w:sz w:val="18"/>
                <w:szCs w:val="18"/>
              </w:rPr>
            </w:pPr>
            <w:r w:rsidRPr="009E564B">
              <w:rPr>
                <w:rFonts w:ascii="Verdana" w:hAnsi="Verdana"/>
                <w:sz w:val="18"/>
                <w:szCs w:val="18"/>
              </w:rPr>
              <w:t>Declaración jurada simple con el relato de los hechos e identificación de los elementos sustraídos con ocasión del robo.</w:t>
            </w:r>
          </w:p>
          <w:p w14:paraId="008F3A97" w14:textId="77777777" w:rsidR="009E564B" w:rsidRPr="009E564B" w:rsidRDefault="009E564B" w:rsidP="009E564B">
            <w:pPr>
              <w:jc w:val="both"/>
              <w:rPr>
                <w:rFonts w:ascii="Verdana" w:hAnsi="Verdana"/>
                <w:sz w:val="18"/>
                <w:szCs w:val="18"/>
              </w:rPr>
            </w:pPr>
            <w:r w:rsidRPr="009E564B">
              <w:rPr>
                <w:rFonts w:ascii="Verdana" w:hAnsi="Verdana"/>
                <w:sz w:val="18"/>
                <w:szCs w:val="18"/>
              </w:rPr>
              <w:t>Copia de la constancia inmediata de los hechos realizada en la unidad policial más cercana.</w:t>
            </w:r>
          </w:p>
          <w:p w14:paraId="11C7637D" w14:textId="77777777" w:rsidR="009E564B" w:rsidRPr="009E564B" w:rsidRDefault="009E564B" w:rsidP="009E564B">
            <w:pPr>
              <w:jc w:val="both"/>
              <w:rPr>
                <w:rFonts w:ascii="Verdana" w:hAnsi="Verdana"/>
                <w:sz w:val="18"/>
                <w:szCs w:val="18"/>
              </w:rPr>
            </w:pPr>
            <w:r w:rsidRPr="009E564B">
              <w:rPr>
                <w:rFonts w:ascii="Verdana" w:hAnsi="Verdana"/>
                <w:sz w:val="18"/>
                <w:szCs w:val="18"/>
              </w:rPr>
              <w:t>Copia de la denuncia efectuada ante alguna autoridad competente (carabineros de Chile, investigaciones de Chile, tribunales, ministerio público), en la cual se encuentren identificados los objetos robados.</w:t>
            </w:r>
          </w:p>
          <w:p w14:paraId="29406178" w14:textId="77777777" w:rsidR="009E564B" w:rsidRPr="009E564B" w:rsidRDefault="009E564B" w:rsidP="009E564B">
            <w:pPr>
              <w:jc w:val="both"/>
              <w:rPr>
                <w:rFonts w:ascii="Verdana" w:hAnsi="Verdana"/>
                <w:sz w:val="18"/>
                <w:szCs w:val="18"/>
              </w:rPr>
            </w:pPr>
            <w:r w:rsidRPr="009E564B">
              <w:rPr>
                <w:rFonts w:ascii="Verdana" w:hAnsi="Verdana"/>
                <w:sz w:val="18"/>
                <w:szCs w:val="18"/>
              </w:rPr>
              <w:t>Copia, cuando corresponda, de la denuncia por escrito efectuada ante la compañía de telefonía móvil que corresponda, con indicación expresa de bloqueo de la línea telefónica, clave de bloquea e identificación del aparato robado (modelo y serie).</w:t>
            </w:r>
          </w:p>
          <w:p w14:paraId="25E7FA45" w14:textId="77777777" w:rsidR="009E564B" w:rsidRPr="009E564B" w:rsidRDefault="009E564B" w:rsidP="009E564B">
            <w:pPr>
              <w:jc w:val="both"/>
              <w:rPr>
                <w:rFonts w:ascii="Verdana" w:hAnsi="Verdana"/>
                <w:sz w:val="18"/>
                <w:szCs w:val="18"/>
              </w:rPr>
            </w:pPr>
            <w:r w:rsidRPr="009E564B">
              <w:rPr>
                <w:rFonts w:ascii="Verdana" w:hAnsi="Verdana"/>
                <w:sz w:val="18"/>
                <w:szCs w:val="18"/>
              </w:rPr>
              <w:t>Cualquier otro antecedente requerido por la compañía que resulte indispensable para realizar la liquidación del siniestro.</w:t>
            </w:r>
          </w:p>
          <w:p w14:paraId="4F78F7B4" w14:textId="77777777" w:rsidR="009E564B" w:rsidRPr="009E564B" w:rsidRDefault="009E564B" w:rsidP="009E564B">
            <w:pPr>
              <w:jc w:val="both"/>
              <w:rPr>
                <w:rFonts w:ascii="Verdana" w:hAnsi="Verdana"/>
                <w:sz w:val="18"/>
                <w:szCs w:val="18"/>
              </w:rPr>
            </w:pPr>
            <w:r w:rsidRPr="009E564B">
              <w:rPr>
                <w:rFonts w:ascii="Verdana" w:hAnsi="Verdana"/>
                <w:sz w:val="18"/>
                <w:szCs w:val="18"/>
              </w:rPr>
              <w:t>-Estos documentos deben ser presentados en cualquier sucursal de la compañía a lo largo del país.</w:t>
            </w:r>
          </w:p>
          <w:p w14:paraId="6EC39349" w14:textId="77777777" w:rsidR="009E564B" w:rsidRPr="009E564B" w:rsidRDefault="009E564B" w:rsidP="009E564B">
            <w:pPr>
              <w:jc w:val="both"/>
              <w:rPr>
                <w:rFonts w:ascii="Verdana" w:hAnsi="Verdana"/>
                <w:sz w:val="18"/>
                <w:szCs w:val="18"/>
              </w:rPr>
            </w:pPr>
            <w:r w:rsidRPr="009E564B">
              <w:rPr>
                <w:rFonts w:ascii="Verdana" w:hAnsi="Verdana"/>
                <w:sz w:val="18"/>
                <w:szCs w:val="18"/>
              </w:rPr>
              <w:t>-Los avisos de siniestro deben ser firmados personalmente por el asegurado, por su representante legal en el caso de corresponder a una persona jurídica o por el conductor del vehículo.</w:t>
            </w:r>
          </w:p>
          <w:p w14:paraId="5FF64669" w14:textId="77777777" w:rsidR="009E564B" w:rsidRPr="009E564B" w:rsidRDefault="009E564B" w:rsidP="009E564B">
            <w:pPr>
              <w:jc w:val="both"/>
              <w:rPr>
                <w:rFonts w:ascii="Verdana" w:hAnsi="Verdana"/>
                <w:sz w:val="18"/>
                <w:szCs w:val="18"/>
              </w:rPr>
            </w:pPr>
            <w:r w:rsidRPr="009E564B">
              <w:rPr>
                <w:rFonts w:ascii="Verdana" w:hAnsi="Verdana"/>
                <w:sz w:val="18"/>
                <w:szCs w:val="18"/>
              </w:rPr>
              <w:t xml:space="preserve">-En caso de robo de objetos asegurados, contenidos al interior del vehículo asegurado, se </w:t>
            </w:r>
            <w:proofErr w:type="gramStart"/>
            <w:r w:rsidRPr="009E564B">
              <w:rPr>
                <w:rFonts w:ascii="Verdana" w:hAnsi="Verdana"/>
                <w:sz w:val="18"/>
                <w:szCs w:val="18"/>
              </w:rPr>
              <w:t>indemnizara</w:t>
            </w:r>
            <w:proofErr w:type="gramEnd"/>
            <w:r w:rsidRPr="009E564B">
              <w:rPr>
                <w:rFonts w:ascii="Verdana" w:hAnsi="Verdana"/>
                <w:sz w:val="18"/>
                <w:szCs w:val="18"/>
              </w:rPr>
              <w:t xml:space="preserve"> su valor a nuevo, sujeto al límite señalado en las condiciones particulares y una vez denunciado el siniestro de la forma señalada en el artículo 13 del condicionado general POL 1 2013 0562.</w:t>
            </w:r>
          </w:p>
          <w:p w14:paraId="05F823C2" w14:textId="77777777" w:rsidR="00A373BC" w:rsidRPr="00ED5DA6" w:rsidRDefault="009E564B" w:rsidP="009E564B">
            <w:pPr>
              <w:jc w:val="both"/>
              <w:rPr>
                <w:rFonts w:ascii="Verdana" w:hAnsi="Verdana"/>
                <w:sz w:val="18"/>
                <w:szCs w:val="18"/>
                <w:lang w:val="es-CL"/>
              </w:rPr>
            </w:pPr>
            <w:r w:rsidRPr="009E564B">
              <w:rPr>
                <w:rFonts w:ascii="Verdana" w:hAnsi="Verdana"/>
                <w:sz w:val="18"/>
                <w:szCs w:val="18"/>
              </w:rPr>
              <w:t>-La compañía estará facultada, a su exclusiva opción, para indemnizar en dinero la perdida de los objetos robados, o bien reponerlos por otros de similares características.</w:t>
            </w:r>
          </w:p>
        </w:tc>
      </w:tr>
    </w:tbl>
    <w:p w14:paraId="2A241B60" w14:textId="77777777" w:rsidR="00A373BC" w:rsidRDefault="00A373BC" w:rsidP="00020051">
      <w:pPr>
        <w:rPr>
          <w:rFonts w:ascii="Verdana" w:hAnsi="Verdana" w:cs="Arial"/>
          <w:b/>
          <w:bCs/>
          <w:iCs/>
          <w:color w:val="333399"/>
          <w:sz w:val="18"/>
          <w:szCs w:val="18"/>
          <w:lang w:val="es-CL"/>
        </w:rPr>
      </w:pPr>
    </w:p>
    <w:p w14:paraId="463B057F" w14:textId="77777777" w:rsidR="004623F8" w:rsidRPr="0053697C" w:rsidRDefault="004623F8" w:rsidP="00020051">
      <w:pPr>
        <w:rPr>
          <w:rFonts w:ascii="Verdana" w:hAnsi="Verdana" w:cs="Arial"/>
          <w:b/>
          <w:bCs/>
          <w:iCs/>
          <w:color w:val="333399"/>
          <w:sz w:val="18"/>
          <w:szCs w:val="18"/>
          <w:lang w:val="es-CL"/>
        </w:rPr>
      </w:pPr>
      <w:r w:rsidRPr="0053697C">
        <w:rPr>
          <w:rFonts w:ascii="Verdana" w:hAnsi="Verdana" w:cs="Arial"/>
          <w:b/>
          <w:bCs/>
          <w:iCs/>
          <w:color w:val="333399"/>
          <w:sz w:val="18"/>
          <w:szCs w:val="18"/>
          <w:lang w:val="es-CL"/>
        </w:rPr>
        <w:t>COBERTURAS</w:t>
      </w:r>
    </w:p>
    <w:tbl>
      <w:tblPr>
        <w:tblW w:w="103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81"/>
      </w:tblGrid>
      <w:tr w:rsidR="006B6207" w:rsidRPr="0053697C" w14:paraId="218B85A2" w14:textId="77777777" w:rsidTr="00D53027">
        <w:trPr>
          <w:trHeight w:val="77"/>
        </w:trPr>
        <w:tc>
          <w:tcPr>
            <w:tcW w:w="10381" w:type="dxa"/>
            <w:tcBorders>
              <w:top w:val="single" w:sz="4" w:space="0" w:color="auto"/>
              <w:left w:val="single" w:sz="4" w:space="0" w:color="auto"/>
              <w:bottom w:val="single" w:sz="4" w:space="0" w:color="auto"/>
              <w:right w:val="single" w:sz="4" w:space="0" w:color="auto"/>
            </w:tcBorders>
            <w:shd w:val="pct25" w:color="auto" w:fill="auto"/>
            <w:vAlign w:val="center"/>
          </w:tcPr>
          <w:p w14:paraId="614EA7E2" w14:textId="5A43DEE3" w:rsidR="006B6207" w:rsidRPr="0053697C" w:rsidRDefault="006B6207" w:rsidP="00A478EC">
            <w:pPr>
              <w:pStyle w:val="Sinespaciado"/>
              <w:rPr>
                <w:b/>
                <w:szCs w:val="18"/>
              </w:rPr>
            </w:pPr>
          </w:p>
        </w:tc>
      </w:tr>
      <w:tr w:rsidR="006B6207" w:rsidRPr="0053697C" w14:paraId="2B89C7F3" w14:textId="77777777" w:rsidTr="00D53027">
        <w:trPr>
          <w:trHeight w:val="1805"/>
        </w:trPr>
        <w:tc>
          <w:tcPr>
            <w:tcW w:w="10381" w:type="dxa"/>
            <w:tcBorders>
              <w:top w:val="single" w:sz="4" w:space="0" w:color="auto"/>
              <w:left w:val="single" w:sz="4" w:space="0" w:color="auto"/>
              <w:bottom w:val="single" w:sz="4" w:space="0" w:color="auto"/>
              <w:right w:val="single" w:sz="4" w:space="0" w:color="auto"/>
            </w:tcBorders>
            <w:vAlign w:val="center"/>
          </w:tcPr>
          <w:p w14:paraId="00926D59" w14:textId="77777777" w:rsidR="006B6207" w:rsidRPr="0053697C" w:rsidRDefault="006B6207" w:rsidP="00834FEA">
            <w:pPr>
              <w:pStyle w:val="Sinespaciado"/>
              <w:jc w:val="both"/>
              <w:rPr>
                <w:b/>
                <w:szCs w:val="18"/>
              </w:rPr>
            </w:pPr>
            <w:r w:rsidRPr="0053697C">
              <w:rPr>
                <w:b/>
                <w:szCs w:val="18"/>
              </w:rPr>
              <w:t xml:space="preserve">COBERTURA DE DAÑOS MATERIALES </w:t>
            </w:r>
          </w:p>
          <w:p w14:paraId="0C79AC7A" w14:textId="77777777" w:rsidR="006B6207" w:rsidRPr="0053697C" w:rsidRDefault="006B6207" w:rsidP="00834FEA">
            <w:pPr>
              <w:pStyle w:val="Sinespaciado"/>
              <w:jc w:val="both"/>
              <w:rPr>
                <w:szCs w:val="18"/>
              </w:rPr>
            </w:pPr>
            <w:r w:rsidRPr="0053697C">
              <w:rPr>
                <w:szCs w:val="18"/>
              </w:rPr>
              <w:t xml:space="preserve">La presente póliza se rige por la “modalidad de </w:t>
            </w:r>
            <w:r w:rsidR="00834FEA" w:rsidRPr="0053697C">
              <w:rPr>
                <w:szCs w:val="18"/>
              </w:rPr>
              <w:t>aseguramiento comercial</w:t>
            </w:r>
            <w:r w:rsidRPr="0053697C">
              <w:rPr>
                <w:szCs w:val="18"/>
              </w:rPr>
              <w:t>”</w:t>
            </w:r>
            <w:r w:rsidR="00834FEA" w:rsidRPr="0053697C">
              <w:rPr>
                <w:szCs w:val="18"/>
              </w:rPr>
              <w:t>, descrita en</w:t>
            </w:r>
            <w:r w:rsidRPr="0053697C">
              <w:rPr>
                <w:szCs w:val="18"/>
              </w:rPr>
              <w:t xml:space="preserve"> </w:t>
            </w:r>
            <w:r w:rsidR="00834FEA" w:rsidRPr="0053697C">
              <w:rPr>
                <w:szCs w:val="18"/>
              </w:rPr>
              <w:t>la Letra</w:t>
            </w:r>
            <w:r w:rsidRPr="0053697C">
              <w:rPr>
                <w:szCs w:val="18"/>
              </w:rPr>
              <w:t xml:space="preserve"> b) del Artículo 3.1, </w:t>
            </w:r>
            <w:r w:rsidR="00834FEA" w:rsidRPr="0053697C">
              <w:rPr>
                <w:szCs w:val="18"/>
              </w:rPr>
              <w:t>numeral 3.1.2 Según</w:t>
            </w:r>
            <w:r w:rsidRPr="0053697C">
              <w:rPr>
                <w:szCs w:val="18"/>
              </w:rPr>
              <w:t xml:space="preserve">   Código POL 1 2013 0214 de la S.V.S.</w:t>
            </w:r>
          </w:p>
          <w:p w14:paraId="32DA8031" w14:textId="77777777" w:rsidR="006B6207" w:rsidRPr="0053697C" w:rsidRDefault="006B6207" w:rsidP="00834FEA">
            <w:pPr>
              <w:pStyle w:val="Sinespaciado"/>
              <w:jc w:val="both"/>
              <w:rPr>
                <w:szCs w:val="18"/>
              </w:rPr>
            </w:pPr>
            <w:r w:rsidRPr="0053697C">
              <w:rPr>
                <w:szCs w:val="18"/>
              </w:rPr>
              <w:t xml:space="preserve">En el caso de la situación prevista de acuerdo </w:t>
            </w:r>
            <w:r w:rsidR="00834FEA" w:rsidRPr="0053697C">
              <w:rPr>
                <w:szCs w:val="18"/>
              </w:rPr>
              <w:t>al Art</w:t>
            </w:r>
            <w:r w:rsidRPr="0053697C">
              <w:rPr>
                <w:szCs w:val="18"/>
              </w:rPr>
              <w:t xml:space="preserve">. 26 </w:t>
            </w:r>
            <w:r w:rsidR="00834FEA" w:rsidRPr="0053697C">
              <w:rPr>
                <w:szCs w:val="18"/>
              </w:rPr>
              <w:t>Números 1</w:t>
            </w:r>
            <w:r w:rsidRPr="0053697C">
              <w:rPr>
                <w:szCs w:val="18"/>
              </w:rPr>
              <w:t xml:space="preserve">) y 2) </w:t>
            </w:r>
            <w:r w:rsidR="00834FEA" w:rsidRPr="0053697C">
              <w:rPr>
                <w:szCs w:val="18"/>
              </w:rPr>
              <w:t>de las</w:t>
            </w:r>
            <w:r w:rsidRPr="0053697C">
              <w:rPr>
                <w:szCs w:val="18"/>
              </w:rPr>
              <w:t xml:space="preserve"> Condiciones Generales de la póliza, el límite </w:t>
            </w:r>
            <w:r w:rsidR="00834FEA" w:rsidRPr="0053697C">
              <w:rPr>
                <w:szCs w:val="18"/>
              </w:rPr>
              <w:t>máximo para</w:t>
            </w:r>
            <w:r w:rsidRPr="0053697C">
              <w:rPr>
                <w:szCs w:val="18"/>
              </w:rPr>
              <w:t xml:space="preserve"> reparaciones sin autorización previa de la compañía es de UF 5.                                      </w:t>
            </w:r>
          </w:p>
          <w:p w14:paraId="03749BCD" w14:textId="77777777" w:rsidR="006B6207" w:rsidRPr="0053697C" w:rsidRDefault="006B6207" w:rsidP="00834FEA">
            <w:pPr>
              <w:pStyle w:val="Sinespaciado"/>
              <w:jc w:val="both"/>
              <w:rPr>
                <w:szCs w:val="18"/>
              </w:rPr>
            </w:pPr>
            <w:r w:rsidRPr="0053697C">
              <w:rPr>
                <w:szCs w:val="18"/>
              </w:rPr>
              <w:t xml:space="preserve">En el caso de la situación prevista de acuerdo </w:t>
            </w:r>
            <w:r w:rsidR="00834FEA" w:rsidRPr="0053697C">
              <w:rPr>
                <w:szCs w:val="18"/>
              </w:rPr>
              <w:t>al Art</w:t>
            </w:r>
            <w:r w:rsidRPr="0053697C">
              <w:rPr>
                <w:szCs w:val="18"/>
              </w:rPr>
              <w:t xml:space="preserve"> 26 N° 3) </w:t>
            </w:r>
            <w:r w:rsidR="00834FEA" w:rsidRPr="0053697C">
              <w:rPr>
                <w:szCs w:val="18"/>
              </w:rPr>
              <w:t>de las</w:t>
            </w:r>
            <w:r w:rsidRPr="0053697C">
              <w:rPr>
                <w:szCs w:val="18"/>
              </w:rPr>
              <w:t xml:space="preserve"> Condiciones Generales de la póliza, el límite máximo por concepto de gastos razonables de traslado del vehículo asegurado sin autorización previa de la compañía es de UF 1.                          </w:t>
            </w:r>
          </w:p>
        </w:tc>
      </w:tr>
    </w:tbl>
    <w:p w14:paraId="5FC88782" w14:textId="77777777" w:rsidR="000E3376" w:rsidRDefault="000E3376"/>
    <w:tbl>
      <w:tblPr>
        <w:tblW w:w="103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81"/>
      </w:tblGrid>
      <w:tr w:rsidR="006B6207" w:rsidRPr="0053697C" w14:paraId="406D1590" w14:textId="77777777" w:rsidTr="00D53027">
        <w:trPr>
          <w:trHeight w:val="77"/>
        </w:trPr>
        <w:tc>
          <w:tcPr>
            <w:tcW w:w="10381" w:type="dxa"/>
            <w:tcBorders>
              <w:top w:val="single" w:sz="4" w:space="0" w:color="auto"/>
              <w:left w:val="single" w:sz="4" w:space="0" w:color="auto"/>
              <w:bottom w:val="single" w:sz="4" w:space="0" w:color="auto"/>
              <w:right w:val="single" w:sz="4" w:space="0" w:color="auto"/>
            </w:tcBorders>
            <w:shd w:val="pct25" w:color="auto" w:fill="auto"/>
            <w:vAlign w:val="center"/>
          </w:tcPr>
          <w:p w14:paraId="2B0380B3" w14:textId="64FB66EF" w:rsidR="006B6207" w:rsidRPr="0053697C" w:rsidRDefault="006B6207" w:rsidP="00A478EC">
            <w:pPr>
              <w:pStyle w:val="Sinespaciado"/>
              <w:rPr>
                <w:b/>
                <w:kern w:val="28"/>
                <w:szCs w:val="18"/>
              </w:rPr>
            </w:pPr>
          </w:p>
        </w:tc>
      </w:tr>
      <w:tr w:rsidR="006B6207" w:rsidRPr="0053697C" w14:paraId="180A3EA1" w14:textId="77777777" w:rsidTr="00D53027">
        <w:trPr>
          <w:trHeight w:val="268"/>
        </w:trPr>
        <w:tc>
          <w:tcPr>
            <w:tcW w:w="10381" w:type="dxa"/>
            <w:tcBorders>
              <w:top w:val="single" w:sz="4" w:space="0" w:color="auto"/>
              <w:left w:val="single" w:sz="4" w:space="0" w:color="auto"/>
              <w:bottom w:val="single" w:sz="4" w:space="0" w:color="auto"/>
              <w:right w:val="single" w:sz="4" w:space="0" w:color="auto"/>
            </w:tcBorders>
            <w:vAlign w:val="center"/>
          </w:tcPr>
          <w:p w14:paraId="33E11A8B" w14:textId="77777777" w:rsidR="006B6207" w:rsidRPr="0053697C" w:rsidRDefault="006B6207" w:rsidP="00834FEA">
            <w:pPr>
              <w:pStyle w:val="Sinespaciado"/>
              <w:jc w:val="both"/>
              <w:rPr>
                <w:b/>
                <w:bCs/>
                <w:szCs w:val="18"/>
              </w:rPr>
            </w:pPr>
            <w:r w:rsidRPr="0053697C">
              <w:rPr>
                <w:b/>
                <w:bCs/>
                <w:szCs w:val="18"/>
              </w:rPr>
              <w:t xml:space="preserve">ROBO DE ACCESORIOS </w:t>
            </w:r>
          </w:p>
          <w:p w14:paraId="5DC4092E" w14:textId="77777777" w:rsidR="006B6207" w:rsidRPr="0053697C" w:rsidRDefault="006B6207" w:rsidP="00834FEA">
            <w:pPr>
              <w:pStyle w:val="Sinespaciado"/>
              <w:jc w:val="both"/>
              <w:rPr>
                <w:b/>
                <w:szCs w:val="18"/>
              </w:rPr>
            </w:pPr>
            <w:r w:rsidRPr="0053697C">
              <w:rPr>
                <w:szCs w:val="18"/>
              </w:rPr>
              <w:t xml:space="preserve">En consideración al pago de la extra </w:t>
            </w:r>
            <w:r w:rsidR="009C048C" w:rsidRPr="0053697C">
              <w:rPr>
                <w:szCs w:val="18"/>
              </w:rPr>
              <w:t>prima correspondiente</w:t>
            </w:r>
            <w:r w:rsidRPr="0053697C">
              <w:rPr>
                <w:szCs w:val="18"/>
              </w:rPr>
              <w:t>, la presente póliza cubre el riesgo de robo de accesorios indicado en la CAD 1 2013 0335.</w:t>
            </w:r>
          </w:p>
          <w:p w14:paraId="44A11CE0" w14:textId="77777777" w:rsidR="006B6207" w:rsidRPr="0053697C" w:rsidRDefault="006B6207" w:rsidP="00834FEA">
            <w:pPr>
              <w:pStyle w:val="Sinespaciado"/>
              <w:jc w:val="both"/>
              <w:rPr>
                <w:szCs w:val="18"/>
              </w:rPr>
            </w:pPr>
            <w:r w:rsidRPr="0053697C">
              <w:rPr>
                <w:szCs w:val="18"/>
              </w:rPr>
              <w:t>El robo o hurto de radios con panel desmontable, solo será indemnizado contra entrega</w:t>
            </w:r>
            <w:r w:rsidR="009C048C" w:rsidRPr="0053697C">
              <w:rPr>
                <w:szCs w:val="18"/>
              </w:rPr>
              <w:t>, por</w:t>
            </w:r>
            <w:r w:rsidRPr="0053697C">
              <w:rPr>
                <w:szCs w:val="18"/>
              </w:rPr>
              <w:t xml:space="preserve"> parte del asegurado</w:t>
            </w:r>
            <w:r w:rsidR="009C048C" w:rsidRPr="0053697C">
              <w:rPr>
                <w:szCs w:val="18"/>
              </w:rPr>
              <w:t>, a</w:t>
            </w:r>
            <w:r w:rsidRPr="0053697C">
              <w:rPr>
                <w:szCs w:val="18"/>
              </w:rPr>
              <w:t xml:space="preserve"> la </w:t>
            </w:r>
            <w:r w:rsidR="009C048C" w:rsidRPr="0053697C">
              <w:rPr>
                <w:szCs w:val="18"/>
              </w:rPr>
              <w:t>compañía del</w:t>
            </w:r>
            <w:r w:rsidRPr="0053697C">
              <w:rPr>
                <w:szCs w:val="18"/>
              </w:rPr>
              <w:t xml:space="preserve"> panel desmontable correspondiente a la radio asegurada.</w:t>
            </w:r>
          </w:p>
          <w:p w14:paraId="73DD9E2E" w14:textId="77777777" w:rsidR="006B6207" w:rsidRPr="0053697C" w:rsidRDefault="006B6207" w:rsidP="00834FEA">
            <w:pPr>
              <w:pStyle w:val="Sinespaciado"/>
              <w:jc w:val="both"/>
              <w:rPr>
                <w:szCs w:val="18"/>
              </w:rPr>
            </w:pPr>
            <w:r w:rsidRPr="0053697C">
              <w:rPr>
                <w:szCs w:val="18"/>
              </w:rPr>
              <w:t xml:space="preserve">La indemnización de accesorios sin identificación </w:t>
            </w:r>
            <w:r w:rsidR="009C048C" w:rsidRPr="0053697C">
              <w:rPr>
                <w:szCs w:val="18"/>
              </w:rPr>
              <w:t>completa (</w:t>
            </w:r>
            <w:r w:rsidRPr="0053697C">
              <w:rPr>
                <w:szCs w:val="18"/>
              </w:rPr>
              <w:t>marca y modelo)</w:t>
            </w:r>
            <w:r w:rsidR="009C048C" w:rsidRPr="0053697C">
              <w:rPr>
                <w:szCs w:val="18"/>
              </w:rPr>
              <w:t>, se</w:t>
            </w:r>
            <w:r w:rsidRPr="0053697C">
              <w:rPr>
                <w:szCs w:val="18"/>
              </w:rPr>
              <w:t xml:space="preserve"> ajustará teniendo como referencia un accesorio equivalente al de </w:t>
            </w:r>
            <w:r w:rsidR="009C048C" w:rsidRPr="0053697C">
              <w:rPr>
                <w:szCs w:val="18"/>
              </w:rPr>
              <w:t>menor valor</w:t>
            </w:r>
            <w:r w:rsidRPr="0053697C">
              <w:rPr>
                <w:szCs w:val="18"/>
              </w:rPr>
              <w:t xml:space="preserve"> de acuerdo a la identificación incompleta detallada en la póliza.</w:t>
            </w:r>
          </w:p>
        </w:tc>
      </w:tr>
      <w:tr w:rsidR="006B6207" w:rsidRPr="0053697C" w14:paraId="20B52A68" w14:textId="77777777" w:rsidTr="00D53027">
        <w:trPr>
          <w:trHeight w:val="77"/>
        </w:trPr>
        <w:tc>
          <w:tcPr>
            <w:tcW w:w="10381" w:type="dxa"/>
            <w:tcBorders>
              <w:top w:val="single" w:sz="4" w:space="0" w:color="auto"/>
              <w:left w:val="single" w:sz="4" w:space="0" w:color="auto"/>
              <w:bottom w:val="single" w:sz="4" w:space="0" w:color="auto"/>
              <w:right w:val="single" w:sz="4" w:space="0" w:color="auto"/>
            </w:tcBorders>
            <w:shd w:val="pct25" w:color="auto" w:fill="auto"/>
            <w:vAlign w:val="center"/>
          </w:tcPr>
          <w:p w14:paraId="5C1159F6" w14:textId="7CA2B376" w:rsidR="006B6207" w:rsidRPr="0053697C" w:rsidRDefault="006B6207" w:rsidP="00834FEA">
            <w:pPr>
              <w:pStyle w:val="Sinespaciado"/>
              <w:jc w:val="both"/>
              <w:rPr>
                <w:b/>
                <w:szCs w:val="18"/>
              </w:rPr>
            </w:pPr>
          </w:p>
        </w:tc>
      </w:tr>
      <w:tr w:rsidR="006B6207" w:rsidRPr="0053697C" w14:paraId="2811225A" w14:textId="77777777" w:rsidTr="00D53027">
        <w:trPr>
          <w:trHeight w:val="77"/>
        </w:trPr>
        <w:tc>
          <w:tcPr>
            <w:tcW w:w="10381" w:type="dxa"/>
            <w:tcBorders>
              <w:top w:val="single" w:sz="4" w:space="0" w:color="auto"/>
              <w:left w:val="single" w:sz="4" w:space="0" w:color="auto"/>
              <w:bottom w:val="single" w:sz="4" w:space="0" w:color="auto"/>
              <w:right w:val="single" w:sz="4" w:space="0" w:color="auto"/>
            </w:tcBorders>
            <w:vAlign w:val="center"/>
          </w:tcPr>
          <w:p w14:paraId="61288ACE" w14:textId="77777777" w:rsidR="006B6207" w:rsidRPr="0053697C" w:rsidRDefault="006B6207" w:rsidP="00834FEA">
            <w:pPr>
              <w:pStyle w:val="Sinespaciado"/>
              <w:jc w:val="both"/>
              <w:rPr>
                <w:b/>
                <w:szCs w:val="18"/>
              </w:rPr>
            </w:pPr>
            <w:r w:rsidRPr="0053697C">
              <w:rPr>
                <w:b/>
                <w:szCs w:val="18"/>
              </w:rPr>
              <w:t>ROBO, HURTO O USO NO AUTORIZADO</w:t>
            </w:r>
          </w:p>
          <w:p w14:paraId="6B61F56C" w14:textId="77777777" w:rsidR="006B6207" w:rsidRPr="0053697C" w:rsidRDefault="006B6207" w:rsidP="00834FEA">
            <w:pPr>
              <w:pStyle w:val="Sinespaciado"/>
              <w:jc w:val="both"/>
              <w:rPr>
                <w:szCs w:val="18"/>
              </w:rPr>
            </w:pPr>
            <w:r w:rsidRPr="0053697C">
              <w:rPr>
                <w:szCs w:val="18"/>
              </w:rPr>
              <w:t xml:space="preserve">Rige cobertura por Robo, Hurto o uso no autorizado de acuerdo a la POL 1 2013 0214 de la S.V.S.                                             </w:t>
            </w:r>
          </w:p>
        </w:tc>
      </w:tr>
      <w:tr w:rsidR="006B6207" w:rsidRPr="0053697C" w14:paraId="53F3613D" w14:textId="77777777" w:rsidTr="00D53027">
        <w:tblPrEx>
          <w:tblLook w:val="04A0" w:firstRow="1" w:lastRow="0" w:firstColumn="1" w:lastColumn="0" w:noHBand="0" w:noVBand="1"/>
        </w:tblPrEx>
        <w:tc>
          <w:tcPr>
            <w:tcW w:w="10348" w:type="dxa"/>
            <w:shd w:val="pct25" w:color="auto" w:fill="auto"/>
          </w:tcPr>
          <w:p w14:paraId="345FA2C0" w14:textId="35408AC4" w:rsidR="006B6207" w:rsidRPr="0053697C" w:rsidRDefault="006B6207" w:rsidP="00834FEA">
            <w:pPr>
              <w:pStyle w:val="Sinespaciado"/>
              <w:jc w:val="both"/>
              <w:rPr>
                <w:b/>
                <w:szCs w:val="18"/>
              </w:rPr>
            </w:pPr>
          </w:p>
        </w:tc>
      </w:tr>
      <w:tr w:rsidR="006B6207" w:rsidRPr="0053697C" w14:paraId="4C7FC1A6" w14:textId="77777777" w:rsidTr="00D53027">
        <w:tblPrEx>
          <w:tblLook w:val="04A0" w:firstRow="1" w:lastRow="0" w:firstColumn="1" w:lastColumn="0" w:noHBand="0" w:noVBand="1"/>
        </w:tblPrEx>
        <w:trPr>
          <w:trHeight w:val="666"/>
        </w:trPr>
        <w:tc>
          <w:tcPr>
            <w:tcW w:w="10348" w:type="dxa"/>
          </w:tcPr>
          <w:p w14:paraId="3AE6318F" w14:textId="77777777" w:rsidR="006B6207" w:rsidRPr="0053697C" w:rsidRDefault="006B6207" w:rsidP="00834FEA">
            <w:pPr>
              <w:pStyle w:val="Sinespaciado"/>
              <w:jc w:val="both"/>
              <w:rPr>
                <w:b/>
                <w:szCs w:val="18"/>
              </w:rPr>
            </w:pPr>
            <w:r w:rsidRPr="0053697C">
              <w:rPr>
                <w:b/>
                <w:szCs w:val="18"/>
              </w:rPr>
              <w:t>RESPONSABILIDAD CIVIL</w:t>
            </w:r>
          </w:p>
          <w:p w14:paraId="2C0810F8" w14:textId="77777777" w:rsidR="006B6207" w:rsidRPr="0053697C" w:rsidRDefault="006B6207" w:rsidP="00834FEA">
            <w:pPr>
              <w:pStyle w:val="Sinespaciado"/>
              <w:jc w:val="both"/>
              <w:rPr>
                <w:b/>
                <w:szCs w:val="18"/>
              </w:rPr>
            </w:pPr>
            <w:r w:rsidRPr="0053697C">
              <w:rPr>
                <w:szCs w:val="18"/>
              </w:rPr>
              <w:t>La presente póliza sólo cubre el riesgo de responsabilidad  civil  correspondiente a la Subsección Daño Emergente del Art. 3.2 letra a) de  la  POL 1 2013 0214  la S.V.S.</w:t>
            </w:r>
          </w:p>
        </w:tc>
      </w:tr>
      <w:tr w:rsidR="006B6207" w:rsidRPr="0053697C" w14:paraId="74DD7934" w14:textId="77777777" w:rsidTr="00D53027">
        <w:tblPrEx>
          <w:tblLook w:val="04A0" w:firstRow="1" w:lastRow="0" w:firstColumn="1" w:lastColumn="0" w:noHBand="0" w:noVBand="1"/>
        </w:tblPrEx>
        <w:tc>
          <w:tcPr>
            <w:tcW w:w="10348" w:type="dxa"/>
            <w:shd w:val="pct25" w:color="auto" w:fill="auto"/>
          </w:tcPr>
          <w:p w14:paraId="5C34E90D" w14:textId="2BA841B1" w:rsidR="006B6207" w:rsidRPr="0053697C" w:rsidRDefault="006B6207" w:rsidP="00834FEA">
            <w:pPr>
              <w:pStyle w:val="Sinespaciado"/>
              <w:jc w:val="both"/>
              <w:rPr>
                <w:b/>
                <w:szCs w:val="18"/>
              </w:rPr>
            </w:pPr>
          </w:p>
        </w:tc>
      </w:tr>
      <w:tr w:rsidR="006B6207" w:rsidRPr="0053697C" w14:paraId="4950E82B" w14:textId="77777777" w:rsidTr="00D53027">
        <w:tblPrEx>
          <w:tblLook w:val="04A0" w:firstRow="1" w:lastRow="0" w:firstColumn="1" w:lastColumn="0" w:noHBand="0" w:noVBand="1"/>
        </w:tblPrEx>
        <w:trPr>
          <w:trHeight w:val="666"/>
        </w:trPr>
        <w:tc>
          <w:tcPr>
            <w:tcW w:w="10348" w:type="dxa"/>
          </w:tcPr>
          <w:p w14:paraId="6F7FA5CA" w14:textId="77777777" w:rsidR="006B6207" w:rsidRPr="0053697C" w:rsidRDefault="006B6207" w:rsidP="00834FEA">
            <w:pPr>
              <w:pStyle w:val="Sinespaciado"/>
              <w:jc w:val="both"/>
              <w:rPr>
                <w:b/>
                <w:szCs w:val="18"/>
              </w:rPr>
            </w:pPr>
            <w:r w:rsidRPr="0053697C">
              <w:rPr>
                <w:b/>
                <w:szCs w:val="18"/>
              </w:rPr>
              <w:t>RESPONSABILIDAD CIVIL POR DAÑO MORAL</w:t>
            </w:r>
          </w:p>
          <w:p w14:paraId="0F0837CA" w14:textId="77777777" w:rsidR="006B6207" w:rsidRPr="0053697C" w:rsidRDefault="006B6207" w:rsidP="00834FEA">
            <w:pPr>
              <w:pStyle w:val="Sinespaciado"/>
              <w:jc w:val="both"/>
              <w:rPr>
                <w:b/>
                <w:szCs w:val="18"/>
              </w:rPr>
            </w:pPr>
            <w:r w:rsidRPr="0053697C">
              <w:rPr>
                <w:szCs w:val="18"/>
              </w:rPr>
              <w:t>La presente póliza sólo cubre el riesgo de responsabilidad  civil  correspondiente a la Subsección  Daño Moral  del Art. 3.2 letra b)  de  la POL 1 2013 0214  de la S.V.S</w:t>
            </w:r>
          </w:p>
        </w:tc>
      </w:tr>
      <w:tr w:rsidR="006B6207" w:rsidRPr="0053697C" w14:paraId="34A8E9AA" w14:textId="77777777" w:rsidTr="00D53027">
        <w:tblPrEx>
          <w:tblLook w:val="04A0" w:firstRow="1" w:lastRow="0" w:firstColumn="1" w:lastColumn="0" w:noHBand="0" w:noVBand="1"/>
        </w:tblPrEx>
        <w:tc>
          <w:tcPr>
            <w:tcW w:w="10348" w:type="dxa"/>
            <w:shd w:val="pct25" w:color="auto" w:fill="auto"/>
          </w:tcPr>
          <w:p w14:paraId="3FE7A4C5" w14:textId="51E72A5B" w:rsidR="006B6207" w:rsidRPr="0053697C" w:rsidRDefault="006B6207" w:rsidP="00834FEA">
            <w:pPr>
              <w:pStyle w:val="Sinespaciado"/>
              <w:jc w:val="both"/>
              <w:rPr>
                <w:b/>
                <w:szCs w:val="18"/>
              </w:rPr>
            </w:pPr>
          </w:p>
        </w:tc>
      </w:tr>
      <w:tr w:rsidR="006B6207" w:rsidRPr="0053697C" w14:paraId="2D9A8246" w14:textId="77777777" w:rsidTr="00D53027">
        <w:tblPrEx>
          <w:tblLook w:val="04A0" w:firstRow="1" w:lastRow="0" w:firstColumn="1" w:lastColumn="0" w:noHBand="0" w:noVBand="1"/>
        </w:tblPrEx>
        <w:trPr>
          <w:trHeight w:val="666"/>
        </w:trPr>
        <w:tc>
          <w:tcPr>
            <w:tcW w:w="10348" w:type="dxa"/>
          </w:tcPr>
          <w:p w14:paraId="4F18FF44" w14:textId="77777777" w:rsidR="006B6207" w:rsidRPr="0053697C" w:rsidRDefault="006B6207" w:rsidP="00834FEA">
            <w:pPr>
              <w:pStyle w:val="Sinespaciado"/>
              <w:jc w:val="both"/>
              <w:rPr>
                <w:b/>
                <w:szCs w:val="18"/>
              </w:rPr>
            </w:pPr>
            <w:r w:rsidRPr="0053697C">
              <w:rPr>
                <w:b/>
                <w:szCs w:val="18"/>
              </w:rPr>
              <w:t>RESPONSABILIDAD CIVIL POR LUCRO CESANTE</w:t>
            </w:r>
          </w:p>
          <w:p w14:paraId="0D05ABBF" w14:textId="77777777" w:rsidR="006B6207" w:rsidRPr="0053697C" w:rsidRDefault="006B6207" w:rsidP="00834FEA">
            <w:pPr>
              <w:pStyle w:val="Sinespaciado"/>
              <w:jc w:val="both"/>
              <w:rPr>
                <w:b/>
                <w:szCs w:val="18"/>
              </w:rPr>
            </w:pPr>
            <w:r w:rsidRPr="0053697C">
              <w:rPr>
                <w:szCs w:val="18"/>
              </w:rPr>
              <w:t xml:space="preserve">La presente póliza sólo cubre el riesgo de </w:t>
            </w:r>
            <w:r w:rsidR="00834FEA" w:rsidRPr="0053697C">
              <w:rPr>
                <w:szCs w:val="18"/>
              </w:rPr>
              <w:t>responsabilidad civil correspondiente</w:t>
            </w:r>
            <w:r w:rsidRPr="0053697C">
              <w:rPr>
                <w:szCs w:val="18"/>
              </w:rPr>
              <w:t xml:space="preserve"> a la Subsección Lucro Cesante del Art. 3.2 letra c</w:t>
            </w:r>
            <w:r w:rsidR="00834FEA" w:rsidRPr="0053697C">
              <w:rPr>
                <w:szCs w:val="18"/>
              </w:rPr>
              <w:t>) de la</w:t>
            </w:r>
            <w:r w:rsidRPr="0053697C">
              <w:rPr>
                <w:szCs w:val="18"/>
              </w:rPr>
              <w:t xml:space="preserve"> POL 1 2013 </w:t>
            </w:r>
            <w:r w:rsidR="00834FEA" w:rsidRPr="0053697C">
              <w:rPr>
                <w:szCs w:val="18"/>
              </w:rPr>
              <w:t>0214 de</w:t>
            </w:r>
            <w:r w:rsidRPr="0053697C">
              <w:rPr>
                <w:szCs w:val="18"/>
              </w:rPr>
              <w:t xml:space="preserve"> la S.V.S.                                             </w:t>
            </w:r>
          </w:p>
        </w:tc>
      </w:tr>
      <w:tr w:rsidR="006B6207" w:rsidRPr="0053697C" w14:paraId="4547B273" w14:textId="77777777" w:rsidTr="00D53027">
        <w:tblPrEx>
          <w:tblLook w:val="04A0" w:firstRow="1" w:lastRow="0" w:firstColumn="1" w:lastColumn="0" w:noHBand="0" w:noVBand="1"/>
        </w:tblPrEx>
        <w:tc>
          <w:tcPr>
            <w:tcW w:w="10348" w:type="dxa"/>
            <w:shd w:val="pct25" w:color="auto" w:fill="auto"/>
          </w:tcPr>
          <w:p w14:paraId="1B8480A3" w14:textId="6F966FD6" w:rsidR="006B6207" w:rsidRPr="0053697C" w:rsidRDefault="006B6207" w:rsidP="00834FEA">
            <w:pPr>
              <w:pStyle w:val="Sinespaciado"/>
              <w:jc w:val="both"/>
              <w:rPr>
                <w:b/>
                <w:szCs w:val="18"/>
              </w:rPr>
            </w:pPr>
          </w:p>
        </w:tc>
      </w:tr>
      <w:tr w:rsidR="006B6207" w:rsidRPr="0053697C" w14:paraId="71A6E71C" w14:textId="77777777" w:rsidTr="00D53027">
        <w:tblPrEx>
          <w:tblLook w:val="04A0" w:firstRow="1" w:lastRow="0" w:firstColumn="1" w:lastColumn="0" w:noHBand="0" w:noVBand="1"/>
        </w:tblPrEx>
        <w:trPr>
          <w:trHeight w:val="666"/>
        </w:trPr>
        <w:tc>
          <w:tcPr>
            <w:tcW w:w="10348" w:type="dxa"/>
            <w:tcBorders>
              <w:bottom w:val="single" w:sz="4" w:space="0" w:color="auto"/>
            </w:tcBorders>
          </w:tcPr>
          <w:p w14:paraId="6A95B952" w14:textId="77777777" w:rsidR="006B6207" w:rsidRPr="0053697C" w:rsidRDefault="006B6207" w:rsidP="00834FEA">
            <w:pPr>
              <w:pStyle w:val="Sinespaciado"/>
              <w:jc w:val="both"/>
              <w:rPr>
                <w:b/>
                <w:szCs w:val="18"/>
              </w:rPr>
            </w:pPr>
            <w:r w:rsidRPr="0053697C">
              <w:rPr>
                <w:b/>
                <w:szCs w:val="18"/>
              </w:rPr>
              <w:t>DAÑOS MATERIALES A CONSECUENCIA DE HUELGA Y TERRORISMO</w:t>
            </w:r>
          </w:p>
          <w:p w14:paraId="0CF36CF0" w14:textId="77777777" w:rsidR="006B6207" w:rsidRPr="0053697C" w:rsidRDefault="006B6207" w:rsidP="00834FEA">
            <w:pPr>
              <w:pStyle w:val="Sinespaciado"/>
              <w:jc w:val="both"/>
              <w:rPr>
                <w:b/>
                <w:szCs w:val="18"/>
              </w:rPr>
            </w:pPr>
            <w:r w:rsidRPr="0053697C">
              <w:rPr>
                <w:szCs w:val="18"/>
              </w:rPr>
              <w:t xml:space="preserve">En consideración al pago de la </w:t>
            </w:r>
            <w:proofErr w:type="spellStart"/>
            <w:r w:rsidRPr="0053697C">
              <w:rPr>
                <w:szCs w:val="18"/>
              </w:rPr>
              <w:t>extra</w:t>
            </w:r>
            <w:r w:rsidR="00834FEA" w:rsidRPr="0053697C">
              <w:rPr>
                <w:szCs w:val="18"/>
              </w:rPr>
              <w:t>prima</w:t>
            </w:r>
            <w:proofErr w:type="spellEnd"/>
            <w:r w:rsidR="00834FEA" w:rsidRPr="0053697C">
              <w:rPr>
                <w:szCs w:val="18"/>
              </w:rPr>
              <w:t xml:space="preserve"> correspondiente</w:t>
            </w:r>
            <w:r w:rsidRPr="0053697C">
              <w:rPr>
                <w:szCs w:val="18"/>
              </w:rPr>
              <w:t xml:space="preserve">, la presente póliza cubre el riesgo indicado en la CAD 1 2013 0336 de la S.V.S.                                             </w:t>
            </w:r>
          </w:p>
        </w:tc>
      </w:tr>
      <w:tr w:rsidR="006B6207" w:rsidRPr="0053697C" w14:paraId="4AA7A5B2" w14:textId="77777777" w:rsidTr="00D53027">
        <w:tblPrEx>
          <w:tblLook w:val="04A0" w:firstRow="1" w:lastRow="0" w:firstColumn="1" w:lastColumn="0" w:noHBand="0" w:noVBand="1"/>
        </w:tblPrEx>
        <w:tc>
          <w:tcPr>
            <w:tcW w:w="10348" w:type="dxa"/>
            <w:shd w:val="pct25" w:color="auto" w:fill="auto"/>
          </w:tcPr>
          <w:p w14:paraId="2AFD18A8" w14:textId="09EDB32D" w:rsidR="006B6207" w:rsidRPr="0053697C" w:rsidRDefault="006B6207" w:rsidP="00834FEA">
            <w:pPr>
              <w:pStyle w:val="Sinespaciado"/>
              <w:jc w:val="both"/>
              <w:rPr>
                <w:b/>
                <w:szCs w:val="18"/>
              </w:rPr>
            </w:pPr>
          </w:p>
        </w:tc>
      </w:tr>
      <w:tr w:rsidR="006B6207" w:rsidRPr="0053697C" w14:paraId="4A35E9D3" w14:textId="77777777" w:rsidTr="00D53027">
        <w:tblPrEx>
          <w:tblLook w:val="04A0" w:firstRow="1" w:lastRow="0" w:firstColumn="1" w:lastColumn="0" w:noHBand="0" w:noVBand="1"/>
        </w:tblPrEx>
        <w:trPr>
          <w:trHeight w:val="666"/>
        </w:trPr>
        <w:tc>
          <w:tcPr>
            <w:tcW w:w="10348" w:type="dxa"/>
            <w:tcBorders>
              <w:bottom w:val="single" w:sz="4" w:space="0" w:color="auto"/>
            </w:tcBorders>
          </w:tcPr>
          <w:p w14:paraId="1C8C6E24" w14:textId="77777777" w:rsidR="006B6207" w:rsidRPr="0053697C" w:rsidRDefault="006B6207" w:rsidP="00834FEA">
            <w:pPr>
              <w:pStyle w:val="Sinespaciado"/>
              <w:jc w:val="both"/>
              <w:rPr>
                <w:b/>
                <w:szCs w:val="18"/>
              </w:rPr>
            </w:pPr>
            <w:r w:rsidRPr="0053697C">
              <w:rPr>
                <w:b/>
                <w:szCs w:val="18"/>
              </w:rPr>
              <w:t>DAÑOS MATERIALES A CONSECUENCIA DE ACTOS MALICIOSOS</w:t>
            </w:r>
          </w:p>
          <w:p w14:paraId="526A11B3" w14:textId="77777777" w:rsidR="006B6207" w:rsidRPr="0053697C" w:rsidRDefault="006B6207" w:rsidP="00834FEA">
            <w:pPr>
              <w:pStyle w:val="Sinespaciado"/>
              <w:jc w:val="both"/>
              <w:rPr>
                <w:b/>
                <w:szCs w:val="18"/>
              </w:rPr>
            </w:pPr>
            <w:r w:rsidRPr="0053697C">
              <w:rPr>
                <w:szCs w:val="18"/>
              </w:rPr>
              <w:t xml:space="preserve">En consideración al pago de la </w:t>
            </w:r>
            <w:proofErr w:type="spellStart"/>
            <w:r w:rsidRPr="0053697C">
              <w:rPr>
                <w:szCs w:val="18"/>
              </w:rPr>
              <w:t>extra</w:t>
            </w:r>
            <w:r w:rsidR="00834FEA" w:rsidRPr="0053697C">
              <w:rPr>
                <w:szCs w:val="18"/>
              </w:rPr>
              <w:t>prima</w:t>
            </w:r>
            <w:proofErr w:type="spellEnd"/>
            <w:r w:rsidR="00834FEA" w:rsidRPr="0053697C">
              <w:rPr>
                <w:szCs w:val="18"/>
              </w:rPr>
              <w:t xml:space="preserve"> correspondiente</w:t>
            </w:r>
            <w:r w:rsidRPr="0053697C">
              <w:rPr>
                <w:szCs w:val="18"/>
              </w:rPr>
              <w:t xml:space="preserve">, la presente póliza cubre el riesgo indicado en la CAD 1 2013 0337 de la S.V.S.                                                   </w:t>
            </w:r>
          </w:p>
        </w:tc>
      </w:tr>
      <w:tr w:rsidR="006B6207" w:rsidRPr="0053697C" w14:paraId="7F2D9CE3" w14:textId="77777777" w:rsidTr="00D53027">
        <w:tblPrEx>
          <w:tblLook w:val="04A0" w:firstRow="1" w:lastRow="0" w:firstColumn="1" w:lastColumn="0" w:noHBand="0" w:noVBand="1"/>
        </w:tblPrEx>
        <w:tc>
          <w:tcPr>
            <w:tcW w:w="10348" w:type="dxa"/>
            <w:shd w:val="pct25" w:color="auto" w:fill="auto"/>
          </w:tcPr>
          <w:p w14:paraId="11582FC7" w14:textId="0CF84C23" w:rsidR="006B6207" w:rsidRPr="0053697C" w:rsidRDefault="006B6207" w:rsidP="00834FEA">
            <w:pPr>
              <w:pStyle w:val="Sinespaciado"/>
              <w:jc w:val="both"/>
              <w:rPr>
                <w:b/>
                <w:szCs w:val="18"/>
              </w:rPr>
            </w:pPr>
          </w:p>
        </w:tc>
      </w:tr>
      <w:tr w:rsidR="006B6207" w:rsidRPr="0053697C" w14:paraId="4D323A78" w14:textId="77777777" w:rsidTr="00D53027">
        <w:tblPrEx>
          <w:tblLook w:val="04A0" w:firstRow="1" w:lastRow="0" w:firstColumn="1" w:lastColumn="0" w:noHBand="0" w:noVBand="1"/>
        </w:tblPrEx>
        <w:trPr>
          <w:trHeight w:val="666"/>
        </w:trPr>
        <w:tc>
          <w:tcPr>
            <w:tcW w:w="10348" w:type="dxa"/>
          </w:tcPr>
          <w:p w14:paraId="13E8A821" w14:textId="77777777" w:rsidR="006B6207" w:rsidRPr="0053697C" w:rsidRDefault="006B6207" w:rsidP="00834FEA">
            <w:pPr>
              <w:pStyle w:val="Sinespaciado"/>
              <w:jc w:val="both"/>
              <w:rPr>
                <w:b/>
                <w:szCs w:val="18"/>
              </w:rPr>
            </w:pPr>
            <w:r w:rsidRPr="0053697C">
              <w:rPr>
                <w:b/>
                <w:szCs w:val="18"/>
              </w:rPr>
              <w:t>DAÑOS MATERIALES A CONSECUENCIA DE SISMO</w:t>
            </w:r>
          </w:p>
          <w:p w14:paraId="5F86B09C" w14:textId="77777777" w:rsidR="006B6207" w:rsidRPr="0053697C" w:rsidRDefault="006B6207" w:rsidP="00834FEA">
            <w:pPr>
              <w:pStyle w:val="Sinespaciado"/>
              <w:jc w:val="both"/>
              <w:rPr>
                <w:b/>
                <w:szCs w:val="18"/>
              </w:rPr>
            </w:pPr>
            <w:r w:rsidRPr="0053697C">
              <w:rPr>
                <w:szCs w:val="18"/>
              </w:rPr>
              <w:t>En co</w:t>
            </w:r>
            <w:r w:rsidR="00834FEA" w:rsidRPr="0053697C">
              <w:rPr>
                <w:szCs w:val="18"/>
              </w:rPr>
              <w:t xml:space="preserve">nsideración al pago de la </w:t>
            </w:r>
            <w:proofErr w:type="spellStart"/>
            <w:r w:rsidR="00834FEA" w:rsidRPr="0053697C">
              <w:rPr>
                <w:szCs w:val="18"/>
              </w:rPr>
              <w:t>extraprima</w:t>
            </w:r>
            <w:proofErr w:type="spellEnd"/>
            <w:r w:rsidR="00834FEA" w:rsidRPr="0053697C">
              <w:rPr>
                <w:szCs w:val="18"/>
              </w:rPr>
              <w:t xml:space="preserve"> correspondiente</w:t>
            </w:r>
            <w:r w:rsidRPr="0053697C">
              <w:rPr>
                <w:szCs w:val="18"/>
              </w:rPr>
              <w:t xml:space="preserve">, la presente póliza cubre el riesgo indicado en la CAD 1 2013 0340 de la S.V.S.                                             </w:t>
            </w:r>
          </w:p>
        </w:tc>
      </w:tr>
      <w:tr w:rsidR="006B6207" w:rsidRPr="0053697C" w14:paraId="02EDBF72" w14:textId="77777777" w:rsidTr="00D53027">
        <w:tblPrEx>
          <w:tblLook w:val="04A0" w:firstRow="1" w:lastRow="0" w:firstColumn="1" w:lastColumn="0" w:noHBand="0" w:noVBand="1"/>
        </w:tblPrEx>
        <w:tc>
          <w:tcPr>
            <w:tcW w:w="10348" w:type="dxa"/>
            <w:shd w:val="pct25" w:color="auto" w:fill="auto"/>
          </w:tcPr>
          <w:p w14:paraId="1AF9F9B8" w14:textId="4430D97F" w:rsidR="006B6207" w:rsidRPr="0053697C" w:rsidRDefault="006B6207" w:rsidP="00834FEA">
            <w:pPr>
              <w:pStyle w:val="Sinespaciado"/>
              <w:jc w:val="both"/>
              <w:rPr>
                <w:b/>
                <w:szCs w:val="18"/>
              </w:rPr>
            </w:pPr>
          </w:p>
        </w:tc>
      </w:tr>
      <w:tr w:rsidR="006B6207" w:rsidRPr="0053697C" w14:paraId="1125466F" w14:textId="77777777" w:rsidTr="00D53027">
        <w:tblPrEx>
          <w:tblLook w:val="04A0" w:firstRow="1" w:lastRow="0" w:firstColumn="1" w:lastColumn="0" w:noHBand="0" w:noVBand="1"/>
        </w:tblPrEx>
        <w:trPr>
          <w:trHeight w:val="666"/>
        </w:trPr>
        <w:tc>
          <w:tcPr>
            <w:tcW w:w="10348" w:type="dxa"/>
            <w:tcBorders>
              <w:bottom w:val="single" w:sz="4" w:space="0" w:color="auto"/>
            </w:tcBorders>
          </w:tcPr>
          <w:p w14:paraId="75D62358" w14:textId="77777777" w:rsidR="006B6207" w:rsidRPr="0053697C" w:rsidRDefault="006B6207" w:rsidP="00834FEA">
            <w:pPr>
              <w:pStyle w:val="Sinespaciado"/>
              <w:jc w:val="both"/>
              <w:rPr>
                <w:b/>
                <w:szCs w:val="18"/>
              </w:rPr>
            </w:pPr>
            <w:r w:rsidRPr="0053697C">
              <w:rPr>
                <w:b/>
                <w:szCs w:val="18"/>
              </w:rPr>
              <w:t>DAÑOS MATERIALES A CONSECUENCIA DE GRANIZO Y OTROS RIESGOS DE LA NATURALEZA</w:t>
            </w:r>
          </w:p>
          <w:p w14:paraId="3316EA3F" w14:textId="77777777" w:rsidR="006B6207" w:rsidRPr="0053697C" w:rsidRDefault="006B6207" w:rsidP="00834FEA">
            <w:pPr>
              <w:pStyle w:val="Sinespaciado"/>
              <w:jc w:val="both"/>
              <w:rPr>
                <w:b/>
                <w:szCs w:val="18"/>
              </w:rPr>
            </w:pPr>
            <w:r w:rsidRPr="0053697C">
              <w:rPr>
                <w:szCs w:val="18"/>
              </w:rPr>
              <w:t>En co</w:t>
            </w:r>
            <w:r w:rsidR="00834FEA" w:rsidRPr="0053697C">
              <w:rPr>
                <w:szCs w:val="18"/>
              </w:rPr>
              <w:t xml:space="preserve">nsideración al pago de la </w:t>
            </w:r>
            <w:proofErr w:type="spellStart"/>
            <w:r w:rsidR="00834FEA" w:rsidRPr="0053697C">
              <w:rPr>
                <w:szCs w:val="18"/>
              </w:rPr>
              <w:t>extraprima</w:t>
            </w:r>
            <w:proofErr w:type="spellEnd"/>
            <w:r w:rsidR="00834FEA" w:rsidRPr="0053697C">
              <w:rPr>
                <w:szCs w:val="18"/>
              </w:rPr>
              <w:t xml:space="preserve"> correspondiente</w:t>
            </w:r>
            <w:r w:rsidRPr="0053697C">
              <w:rPr>
                <w:szCs w:val="18"/>
              </w:rPr>
              <w:t xml:space="preserve">, la presente póliza cubre los riesgos indicados en las CAD 1 2013 0339 y CAD 1 2013 0338 de la S.V.S.                                             </w:t>
            </w:r>
          </w:p>
        </w:tc>
      </w:tr>
      <w:tr w:rsidR="00D53027" w:rsidRPr="00A73EB4" w14:paraId="076E5E1A" w14:textId="77777777" w:rsidTr="00D53027">
        <w:tblPrEx>
          <w:tblLook w:val="04A0" w:firstRow="1" w:lastRow="0" w:firstColumn="1" w:lastColumn="0" w:noHBand="0" w:noVBand="1"/>
        </w:tblPrEx>
        <w:tc>
          <w:tcPr>
            <w:tcW w:w="10348" w:type="dxa"/>
            <w:shd w:val="pct25" w:color="auto" w:fill="auto"/>
          </w:tcPr>
          <w:p w14:paraId="5E0BD81B" w14:textId="198EDBA1" w:rsidR="00D53027" w:rsidRPr="00A73EB4" w:rsidRDefault="00D53027" w:rsidP="00A539AE">
            <w:pPr>
              <w:pStyle w:val="Sinespaciado"/>
              <w:rPr>
                <w:b/>
                <w:szCs w:val="18"/>
              </w:rPr>
            </w:pPr>
          </w:p>
        </w:tc>
      </w:tr>
      <w:tr w:rsidR="00D53027" w:rsidRPr="00A73EB4" w14:paraId="401AA10F" w14:textId="77777777" w:rsidTr="00D53027">
        <w:tblPrEx>
          <w:tblLook w:val="04A0" w:firstRow="1" w:lastRow="0" w:firstColumn="1" w:lastColumn="0" w:noHBand="0" w:noVBand="1"/>
        </w:tblPrEx>
        <w:trPr>
          <w:trHeight w:val="666"/>
        </w:trPr>
        <w:tc>
          <w:tcPr>
            <w:tcW w:w="10348" w:type="dxa"/>
          </w:tcPr>
          <w:p w14:paraId="301CBA34" w14:textId="77777777" w:rsidR="00D53027" w:rsidRPr="00A73EB4" w:rsidRDefault="00D53027" w:rsidP="00A539AE">
            <w:pPr>
              <w:pStyle w:val="Sinespaciado"/>
              <w:rPr>
                <w:b/>
                <w:szCs w:val="18"/>
              </w:rPr>
            </w:pPr>
            <w:r w:rsidRPr="00A73EB4">
              <w:rPr>
                <w:b/>
                <w:szCs w:val="18"/>
              </w:rPr>
              <w:t>DAÑOS MATERIALES CAUSADOS POR LA PROPIA CARGA</w:t>
            </w:r>
          </w:p>
          <w:p w14:paraId="59201D8D" w14:textId="77777777" w:rsidR="00D53027" w:rsidRPr="00A73EB4" w:rsidRDefault="00D53027" w:rsidP="00A539AE">
            <w:pPr>
              <w:pStyle w:val="Sinespaciado"/>
              <w:rPr>
                <w:b/>
                <w:szCs w:val="18"/>
              </w:rPr>
            </w:pPr>
            <w:r w:rsidRPr="00A73EB4">
              <w:rPr>
                <w:szCs w:val="18"/>
              </w:rPr>
              <w:t xml:space="preserve">En consideración al pago de la extra prima correspondiente, la presente póliza cubre el riesgo indicado en la    CAD 1 2013 0342 de la S.V.S.                                             </w:t>
            </w:r>
          </w:p>
        </w:tc>
      </w:tr>
      <w:tr w:rsidR="00D53027" w:rsidRPr="00A73EB4" w14:paraId="4A88211F" w14:textId="77777777" w:rsidTr="00D53027">
        <w:tblPrEx>
          <w:tblLook w:val="04A0" w:firstRow="1" w:lastRow="0" w:firstColumn="1" w:lastColumn="0" w:noHBand="0" w:noVBand="1"/>
        </w:tblPrEx>
        <w:trPr>
          <w:trHeight w:val="77"/>
        </w:trPr>
        <w:tc>
          <w:tcPr>
            <w:tcW w:w="10348" w:type="dxa"/>
            <w:shd w:val="clear" w:color="auto" w:fill="BFBFBF" w:themeFill="background1" w:themeFillShade="BF"/>
          </w:tcPr>
          <w:p w14:paraId="58A1996F" w14:textId="3E368C70" w:rsidR="00D53027" w:rsidRPr="00A73EB4" w:rsidRDefault="00D53027" w:rsidP="00A539AE">
            <w:pPr>
              <w:pStyle w:val="Sinespaciado"/>
              <w:rPr>
                <w:b/>
                <w:szCs w:val="18"/>
              </w:rPr>
            </w:pPr>
          </w:p>
        </w:tc>
      </w:tr>
      <w:tr w:rsidR="00D53027" w:rsidRPr="00A73EB4" w14:paraId="745B1C9B" w14:textId="77777777" w:rsidTr="00D53027">
        <w:tblPrEx>
          <w:tblLook w:val="04A0" w:firstRow="1" w:lastRow="0" w:firstColumn="1" w:lastColumn="0" w:noHBand="0" w:noVBand="1"/>
        </w:tblPrEx>
        <w:trPr>
          <w:trHeight w:val="666"/>
        </w:trPr>
        <w:tc>
          <w:tcPr>
            <w:tcW w:w="10348" w:type="dxa"/>
          </w:tcPr>
          <w:p w14:paraId="636B8E62" w14:textId="77777777" w:rsidR="00D53027" w:rsidRPr="00A73EB4" w:rsidRDefault="00D53027" w:rsidP="00A539AE">
            <w:pPr>
              <w:pStyle w:val="Sinespaciado"/>
              <w:rPr>
                <w:b/>
                <w:szCs w:val="18"/>
              </w:rPr>
            </w:pPr>
            <w:r w:rsidRPr="00A73EB4">
              <w:rPr>
                <w:b/>
                <w:szCs w:val="18"/>
              </w:rPr>
              <w:t>DAÑOS MATERIALES CAUSADOS POR CONDUCTORES DEPENDIENTES</w:t>
            </w:r>
          </w:p>
          <w:p w14:paraId="30422390" w14:textId="77777777" w:rsidR="00D53027" w:rsidRPr="00A73EB4" w:rsidRDefault="00D53027" w:rsidP="00A539AE">
            <w:pPr>
              <w:pStyle w:val="Sinespaciado"/>
              <w:rPr>
                <w:b/>
                <w:szCs w:val="18"/>
              </w:rPr>
            </w:pPr>
            <w:r w:rsidRPr="00A73EB4">
              <w:rPr>
                <w:szCs w:val="18"/>
              </w:rPr>
              <w:t xml:space="preserve">En consideración al pago de la extra prima correspondiente, la presente póliza cubre el riesgo indicado en la CAD 1 2013 0346 de la S.V.S.                                             </w:t>
            </w:r>
          </w:p>
        </w:tc>
      </w:tr>
      <w:tr w:rsidR="00D53027" w:rsidRPr="00A73EB4" w14:paraId="5B905BF5" w14:textId="77777777" w:rsidTr="00D53027">
        <w:tblPrEx>
          <w:tblLook w:val="04A0" w:firstRow="1" w:lastRow="0" w:firstColumn="1" w:lastColumn="0" w:noHBand="0" w:noVBand="1"/>
        </w:tblPrEx>
        <w:trPr>
          <w:trHeight w:val="77"/>
        </w:trPr>
        <w:tc>
          <w:tcPr>
            <w:tcW w:w="10348" w:type="dxa"/>
            <w:shd w:val="clear" w:color="auto" w:fill="BFBFBF" w:themeFill="background1" w:themeFillShade="BF"/>
          </w:tcPr>
          <w:p w14:paraId="66656995" w14:textId="28E24B1C" w:rsidR="00D53027" w:rsidRPr="00A73EB4" w:rsidRDefault="00D53027" w:rsidP="00A539AE">
            <w:pPr>
              <w:pStyle w:val="Sinespaciado"/>
              <w:rPr>
                <w:b/>
                <w:szCs w:val="18"/>
              </w:rPr>
            </w:pPr>
          </w:p>
        </w:tc>
      </w:tr>
      <w:tr w:rsidR="00D53027" w:rsidRPr="00A73EB4" w14:paraId="6EFE32C6" w14:textId="77777777" w:rsidTr="00D53027">
        <w:tblPrEx>
          <w:tblLook w:val="04A0" w:firstRow="1" w:lastRow="0" w:firstColumn="1" w:lastColumn="0" w:noHBand="0" w:noVBand="1"/>
        </w:tblPrEx>
        <w:trPr>
          <w:trHeight w:val="666"/>
        </w:trPr>
        <w:tc>
          <w:tcPr>
            <w:tcW w:w="10348" w:type="dxa"/>
          </w:tcPr>
          <w:p w14:paraId="4C24B63F" w14:textId="77777777" w:rsidR="00D53027" w:rsidRPr="00A73EB4" w:rsidRDefault="00D53027" w:rsidP="00A539AE">
            <w:pPr>
              <w:pStyle w:val="Sinespaciado"/>
              <w:rPr>
                <w:b/>
                <w:szCs w:val="18"/>
              </w:rPr>
            </w:pPr>
            <w:r w:rsidRPr="00A73EB4">
              <w:rPr>
                <w:b/>
                <w:szCs w:val="18"/>
              </w:rPr>
              <w:t>DAÑOS A TERCEROS CAUSADOS POR CONDUCTORES DEPENDIENTES</w:t>
            </w:r>
          </w:p>
          <w:p w14:paraId="37706C79" w14:textId="77777777" w:rsidR="00D53027" w:rsidRPr="00A73EB4" w:rsidRDefault="00D53027" w:rsidP="00A539AE">
            <w:pPr>
              <w:pStyle w:val="Sinespaciado"/>
              <w:rPr>
                <w:b/>
                <w:szCs w:val="18"/>
              </w:rPr>
            </w:pPr>
            <w:r w:rsidRPr="00A73EB4">
              <w:rPr>
                <w:szCs w:val="18"/>
              </w:rPr>
              <w:t xml:space="preserve">En consideración al pago de la extra prima correspondiente, la presente póliza cubre el riesgo indicado en la CAD 1 2013 0347 de la S.V.S.                                             </w:t>
            </w:r>
          </w:p>
        </w:tc>
      </w:tr>
      <w:tr w:rsidR="00D53027" w:rsidRPr="00A73EB4" w14:paraId="6B664172" w14:textId="77777777" w:rsidTr="00D53027">
        <w:tblPrEx>
          <w:tblLook w:val="04A0" w:firstRow="1" w:lastRow="0" w:firstColumn="1" w:lastColumn="0" w:noHBand="0" w:noVBand="1"/>
        </w:tblPrEx>
        <w:trPr>
          <w:trHeight w:val="77"/>
        </w:trPr>
        <w:tc>
          <w:tcPr>
            <w:tcW w:w="10348" w:type="dxa"/>
            <w:shd w:val="clear" w:color="auto" w:fill="BFBFBF" w:themeFill="background1" w:themeFillShade="BF"/>
          </w:tcPr>
          <w:p w14:paraId="28EEC773" w14:textId="167D58D5" w:rsidR="00D53027" w:rsidRPr="00A73EB4" w:rsidRDefault="00D53027" w:rsidP="00A539AE">
            <w:pPr>
              <w:pStyle w:val="Sinespaciado"/>
              <w:rPr>
                <w:b/>
                <w:szCs w:val="18"/>
              </w:rPr>
            </w:pPr>
          </w:p>
        </w:tc>
      </w:tr>
      <w:tr w:rsidR="00D53027" w:rsidRPr="00A73EB4" w14:paraId="18E5FA14" w14:textId="77777777" w:rsidTr="00D53027">
        <w:tblPrEx>
          <w:tblLook w:val="04A0" w:firstRow="1" w:lastRow="0" w:firstColumn="1" w:lastColumn="0" w:noHBand="0" w:noVBand="1"/>
        </w:tblPrEx>
        <w:trPr>
          <w:trHeight w:val="666"/>
        </w:trPr>
        <w:tc>
          <w:tcPr>
            <w:tcW w:w="10348" w:type="dxa"/>
          </w:tcPr>
          <w:p w14:paraId="4CE994DF" w14:textId="77777777" w:rsidR="00D53027" w:rsidRPr="00A73EB4" w:rsidRDefault="00D53027" w:rsidP="00A539AE">
            <w:pPr>
              <w:pStyle w:val="Sinespaciado"/>
              <w:rPr>
                <w:b/>
                <w:szCs w:val="18"/>
              </w:rPr>
            </w:pPr>
            <w:r w:rsidRPr="00A73EB4">
              <w:rPr>
                <w:b/>
                <w:szCs w:val="18"/>
              </w:rPr>
              <w:t>DAÑOS A TERCEROS CAUSADOS POR LA PROPIA CARGA</w:t>
            </w:r>
          </w:p>
          <w:p w14:paraId="3800FC90" w14:textId="77777777" w:rsidR="00D53027" w:rsidRPr="00A73EB4" w:rsidRDefault="00D53027" w:rsidP="00A539AE">
            <w:pPr>
              <w:pStyle w:val="Sinespaciado"/>
              <w:rPr>
                <w:szCs w:val="18"/>
              </w:rPr>
            </w:pPr>
            <w:r w:rsidRPr="00A73EB4">
              <w:rPr>
                <w:szCs w:val="18"/>
              </w:rPr>
              <w:t xml:space="preserve">En consideración al pago de la extra prima correspondiente, la presente póliza cubre el riesgo indicado en la CAD 1 2013 0345 de la S.V.S.                                             </w:t>
            </w:r>
          </w:p>
        </w:tc>
      </w:tr>
    </w:tbl>
    <w:p w14:paraId="49B79BF8" w14:textId="77777777" w:rsidR="00715B04" w:rsidRDefault="00715B04"/>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8"/>
      </w:tblGrid>
      <w:tr w:rsidR="00D53027" w:rsidRPr="00A73EB4" w14:paraId="7CF24628" w14:textId="77777777" w:rsidTr="00715B04">
        <w:tc>
          <w:tcPr>
            <w:tcW w:w="10348" w:type="dxa"/>
            <w:shd w:val="pct25" w:color="auto" w:fill="auto"/>
          </w:tcPr>
          <w:p w14:paraId="23E7569B" w14:textId="405ADF73" w:rsidR="00D53027" w:rsidRPr="006C06F5" w:rsidRDefault="00D53027" w:rsidP="006C06F5">
            <w:pPr>
              <w:pStyle w:val="Sinespaciado"/>
              <w:rPr>
                <w:b/>
                <w:szCs w:val="18"/>
              </w:rPr>
            </w:pPr>
          </w:p>
        </w:tc>
      </w:tr>
      <w:tr w:rsidR="00D53027" w:rsidRPr="00A73EB4" w14:paraId="04BC25B8" w14:textId="77777777" w:rsidTr="00715B04">
        <w:trPr>
          <w:trHeight w:val="470"/>
        </w:trPr>
        <w:tc>
          <w:tcPr>
            <w:tcW w:w="10348" w:type="dxa"/>
          </w:tcPr>
          <w:p w14:paraId="757A622A" w14:textId="77777777" w:rsidR="00D53027" w:rsidRPr="006C06F5" w:rsidRDefault="00D53027" w:rsidP="00A539AE">
            <w:pPr>
              <w:pStyle w:val="Sinespaciado"/>
              <w:rPr>
                <w:b/>
                <w:szCs w:val="18"/>
              </w:rPr>
            </w:pPr>
            <w:r w:rsidRPr="006C06F5">
              <w:rPr>
                <w:b/>
                <w:szCs w:val="18"/>
              </w:rPr>
              <w:t>DEFENSA PENAL Y CONSTITUCIÓN DE FIANZAS</w:t>
            </w:r>
          </w:p>
          <w:p w14:paraId="7314EC5A" w14:textId="77777777" w:rsidR="00D53027" w:rsidRPr="006C06F5" w:rsidRDefault="00D53027" w:rsidP="00A539AE">
            <w:pPr>
              <w:pStyle w:val="Sinespaciado"/>
              <w:rPr>
                <w:szCs w:val="18"/>
              </w:rPr>
            </w:pPr>
            <w:r w:rsidRPr="006C06F5">
              <w:rPr>
                <w:szCs w:val="18"/>
              </w:rPr>
              <w:t xml:space="preserve">En consideración al pago de la extra prima correspondiente, la presente póliza cubre el riesgo indicado en la CAD 1 2013 0346 de la S.V.S.                                             </w:t>
            </w:r>
          </w:p>
        </w:tc>
      </w:tr>
    </w:tbl>
    <w:p w14:paraId="40FFC269" w14:textId="77777777" w:rsidR="00715B04" w:rsidRDefault="00715B04"/>
    <w:tbl>
      <w:tblPr>
        <w:tblW w:w="103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81"/>
      </w:tblGrid>
      <w:tr w:rsidR="00D53027" w:rsidRPr="00A73EB4" w14:paraId="49D63E13" w14:textId="77777777" w:rsidTr="00D53027">
        <w:tc>
          <w:tcPr>
            <w:tcW w:w="10348" w:type="dxa"/>
            <w:shd w:val="pct25" w:color="auto" w:fill="auto"/>
          </w:tcPr>
          <w:p w14:paraId="2ED20352" w14:textId="4903A8DE" w:rsidR="00D53027" w:rsidRPr="00A73EB4" w:rsidRDefault="00D53027" w:rsidP="00A539AE">
            <w:pPr>
              <w:pStyle w:val="Sinespaciado"/>
              <w:rPr>
                <w:rFonts w:eastAsia="Times New Roman"/>
                <w:b/>
                <w:szCs w:val="18"/>
              </w:rPr>
            </w:pPr>
          </w:p>
        </w:tc>
      </w:tr>
      <w:tr w:rsidR="00D53027" w:rsidRPr="00A73EB4" w14:paraId="1B939213" w14:textId="77777777" w:rsidTr="00D53027">
        <w:tc>
          <w:tcPr>
            <w:tcW w:w="10348" w:type="dxa"/>
          </w:tcPr>
          <w:p w14:paraId="3B183E36" w14:textId="77777777" w:rsidR="00D53027" w:rsidRPr="00A73EB4" w:rsidRDefault="00D53027" w:rsidP="00A539AE">
            <w:pPr>
              <w:pStyle w:val="Sinespaciado"/>
              <w:rPr>
                <w:rFonts w:eastAsia="Times New Roman"/>
                <w:b/>
                <w:szCs w:val="18"/>
              </w:rPr>
            </w:pPr>
            <w:r w:rsidRPr="00A73EB4">
              <w:rPr>
                <w:rFonts w:eastAsia="Times New Roman"/>
                <w:b/>
                <w:szCs w:val="18"/>
              </w:rPr>
              <w:t>PLAN A:  MUERTE ACCIDENTAL</w:t>
            </w:r>
          </w:p>
          <w:p w14:paraId="2C177942" w14:textId="77777777" w:rsidR="00D53027" w:rsidRPr="00A73EB4" w:rsidRDefault="00D53027" w:rsidP="00A539AE">
            <w:pPr>
              <w:pStyle w:val="Sinespaciado"/>
              <w:rPr>
                <w:rFonts w:eastAsia="Times New Roman"/>
                <w:szCs w:val="18"/>
              </w:rPr>
            </w:pPr>
            <w:r w:rsidRPr="00A73EB4">
              <w:rPr>
                <w:rFonts w:eastAsia="Times New Roman"/>
                <w:szCs w:val="18"/>
              </w:rPr>
              <w:t>La presente póliza y sus coberturas, se rigen de acuerdo a términos y condiciones de la póliza inscrita en el registro de pólizas de la S.V.S., bajo el código POL 3 2013 0366.</w:t>
            </w:r>
          </w:p>
        </w:tc>
      </w:tr>
      <w:tr w:rsidR="00D53027" w:rsidRPr="00A73EB4" w14:paraId="488C7DC0" w14:textId="77777777" w:rsidTr="00D53027">
        <w:tc>
          <w:tcPr>
            <w:tcW w:w="10348" w:type="dxa"/>
            <w:shd w:val="pct25" w:color="auto" w:fill="auto"/>
          </w:tcPr>
          <w:p w14:paraId="0757A61E" w14:textId="42D5639F" w:rsidR="00D53027" w:rsidRPr="00A73EB4" w:rsidRDefault="00D53027" w:rsidP="00A539AE">
            <w:pPr>
              <w:pStyle w:val="Sinespaciado"/>
              <w:rPr>
                <w:rFonts w:eastAsia="Times New Roman"/>
                <w:b/>
                <w:szCs w:val="18"/>
              </w:rPr>
            </w:pPr>
          </w:p>
        </w:tc>
      </w:tr>
      <w:tr w:rsidR="00D53027" w:rsidRPr="00A73EB4" w14:paraId="60E7C660" w14:textId="77777777" w:rsidTr="00D53027">
        <w:tc>
          <w:tcPr>
            <w:tcW w:w="10348" w:type="dxa"/>
          </w:tcPr>
          <w:p w14:paraId="50C11913" w14:textId="77777777" w:rsidR="00D53027" w:rsidRPr="00A73EB4" w:rsidRDefault="00D53027" w:rsidP="00A539AE">
            <w:pPr>
              <w:pStyle w:val="Sinespaciado"/>
              <w:rPr>
                <w:rFonts w:eastAsia="Times New Roman"/>
                <w:b/>
                <w:szCs w:val="18"/>
              </w:rPr>
            </w:pPr>
            <w:r w:rsidRPr="00A73EB4">
              <w:rPr>
                <w:rFonts w:eastAsia="Times New Roman"/>
                <w:b/>
                <w:szCs w:val="18"/>
              </w:rPr>
              <w:t>PLAN B:  INCAPACIDAD</w:t>
            </w:r>
          </w:p>
          <w:p w14:paraId="1AEBBE14" w14:textId="77777777" w:rsidR="00D53027" w:rsidRPr="00A73EB4" w:rsidRDefault="00D53027" w:rsidP="00A539AE">
            <w:pPr>
              <w:pStyle w:val="Sinespaciado"/>
              <w:rPr>
                <w:rFonts w:eastAsia="Times New Roman"/>
                <w:szCs w:val="18"/>
              </w:rPr>
            </w:pPr>
            <w:r w:rsidRPr="00A73EB4">
              <w:rPr>
                <w:rFonts w:eastAsia="Times New Roman"/>
                <w:szCs w:val="18"/>
              </w:rPr>
              <w:t>La presente póliza y sus coberturas, se rigen de acuerdo a términos y condiciones de la póliza inscrita en el registro de pólizas de la S.V.S., bajo el código POL 3 2013 0366.</w:t>
            </w:r>
          </w:p>
        </w:tc>
      </w:tr>
      <w:tr w:rsidR="00696B49" w:rsidRPr="0053697C" w14:paraId="70FA2827" w14:textId="77777777" w:rsidTr="0075529F">
        <w:tc>
          <w:tcPr>
            <w:tcW w:w="10348" w:type="dxa"/>
            <w:shd w:val="clear" w:color="auto" w:fill="BFBFBF" w:themeFill="background1" w:themeFillShade="BF"/>
          </w:tcPr>
          <w:p w14:paraId="36B24B29" w14:textId="63A5E1D9" w:rsidR="00696B49" w:rsidRPr="0053697C" w:rsidRDefault="00696B49" w:rsidP="00D53027">
            <w:pPr>
              <w:pStyle w:val="Sinespaciado"/>
              <w:jc w:val="both"/>
              <w:rPr>
                <w:b/>
                <w:szCs w:val="18"/>
              </w:rPr>
            </w:pPr>
          </w:p>
        </w:tc>
      </w:tr>
      <w:tr w:rsidR="00696B49" w:rsidRPr="00DD01E1" w14:paraId="076AD59F" w14:textId="77777777" w:rsidTr="0075529F">
        <w:tc>
          <w:tcPr>
            <w:tcW w:w="10348" w:type="dxa"/>
          </w:tcPr>
          <w:p w14:paraId="47E34C37" w14:textId="77777777" w:rsidR="00D53027" w:rsidRPr="00A73EB4" w:rsidRDefault="00D53027" w:rsidP="00D53027">
            <w:pPr>
              <w:pStyle w:val="Sinespaciado"/>
              <w:rPr>
                <w:rFonts w:cs="Arial"/>
                <w:b/>
                <w:szCs w:val="18"/>
              </w:rPr>
            </w:pPr>
            <w:r w:rsidRPr="00A73EB4">
              <w:rPr>
                <w:rFonts w:cs="Arial"/>
                <w:b/>
                <w:szCs w:val="18"/>
              </w:rPr>
              <w:t xml:space="preserve">ASISTENCIA AL VEHÍCULO SOLUCION MOVIL 2.0                             </w:t>
            </w:r>
          </w:p>
          <w:p w14:paraId="75EFB11E" w14:textId="77777777" w:rsidR="00696B49" w:rsidRPr="00DD01E1" w:rsidRDefault="00D53027" w:rsidP="00D53027">
            <w:pPr>
              <w:pStyle w:val="Sinespaciado"/>
              <w:jc w:val="both"/>
              <w:rPr>
                <w:rFonts w:eastAsia="Times New Roman"/>
                <w:szCs w:val="18"/>
              </w:rPr>
            </w:pPr>
            <w:r w:rsidRPr="00A73EB4">
              <w:rPr>
                <w:rFonts w:cs="Arial"/>
                <w:szCs w:val="18"/>
              </w:rPr>
              <w:t xml:space="preserve">Rigen según Condiciones Generales POL 1 2014 0303 y sus Condiciones Particulares.                                                         </w:t>
            </w:r>
          </w:p>
        </w:tc>
      </w:tr>
      <w:tr w:rsidR="00B91953" w:rsidRPr="0053697C" w14:paraId="7FB84724" w14:textId="77777777" w:rsidTr="00B91953">
        <w:trPr>
          <w:trHeight w:val="77"/>
        </w:trPr>
        <w:tc>
          <w:tcPr>
            <w:tcW w:w="10381" w:type="dxa"/>
            <w:shd w:val="clear" w:color="auto" w:fill="BFBFBF" w:themeFill="background1" w:themeFillShade="BF"/>
          </w:tcPr>
          <w:p w14:paraId="2891E2D8" w14:textId="2903EDDF" w:rsidR="00B91953" w:rsidRPr="0053697C" w:rsidRDefault="00B91953" w:rsidP="00544CD7">
            <w:pPr>
              <w:pStyle w:val="Sinespaciado"/>
              <w:jc w:val="both"/>
              <w:rPr>
                <w:b/>
                <w:szCs w:val="18"/>
              </w:rPr>
            </w:pPr>
          </w:p>
        </w:tc>
      </w:tr>
      <w:tr w:rsidR="00B91953" w:rsidRPr="0053697C" w14:paraId="024E2244" w14:textId="77777777" w:rsidTr="00D53027">
        <w:trPr>
          <w:trHeight w:val="77"/>
        </w:trPr>
        <w:tc>
          <w:tcPr>
            <w:tcW w:w="10381" w:type="dxa"/>
          </w:tcPr>
          <w:p w14:paraId="57EB8B5C" w14:textId="16C95696" w:rsidR="00B91953" w:rsidRPr="0053697C" w:rsidRDefault="00B91953" w:rsidP="00D53027">
            <w:pPr>
              <w:pStyle w:val="Sinespaciado"/>
              <w:jc w:val="both"/>
              <w:rPr>
                <w:szCs w:val="18"/>
                <w:lang w:val="es-ES"/>
              </w:rPr>
            </w:pPr>
          </w:p>
        </w:tc>
      </w:tr>
    </w:tbl>
    <w:p w14:paraId="0A853604" w14:textId="77777777" w:rsidR="00FC40F0" w:rsidRPr="0053697C" w:rsidRDefault="00FC40F0" w:rsidP="00FC40F0">
      <w:pPr>
        <w:pStyle w:val="Sinespaciado"/>
        <w:rPr>
          <w:szCs w:val="18"/>
        </w:rPr>
      </w:pPr>
    </w:p>
    <w:p w14:paraId="7E29CD40" w14:textId="77777777" w:rsidR="004D3BE9" w:rsidRPr="00D53027" w:rsidRDefault="004D3BE9" w:rsidP="00FC40F0">
      <w:pPr>
        <w:pStyle w:val="Sinespaciado"/>
        <w:rPr>
          <w:szCs w:val="18"/>
          <w:lang w:val="es-ES"/>
        </w:rPr>
      </w:pPr>
    </w:p>
    <w:p w14:paraId="67DF7B4E" w14:textId="77777777" w:rsidR="00A0656A" w:rsidRPr="00571C3E" w:rsidRDefault="00A0656A" w:rsidP="00A0656A">
      <w:pPr>
        <w:rPr>
          <w:rFonts w:ascii="Verdana" w:hAnsi="Verdana" w:cs="Arial"/>
          <w:b/>
          <w:bCs/>
          <w:iCs/>
          <w:sz w:val="18"/>
          <w:szCs w:val="18"/>
        </w:rPr>
      </w:pPr>
    </w:p>
    <w:tbl>
      <w:tblPr>
        <w:tblStyle w:val="Tablaconcuadrcula"/>
        <w:tblW w:w="10348" w:type="dxa"/>
        <w:tblInd w:w="-5" w:type="dxa"/>
        <w:tblLook w:val="04A0" w:firstRow="1" w:lastRow="0" w:firstColumn="1" w:lastColumn="0" w:noHBand="0" w:noVBand="1"/>
      </w:tblPr>
      <w:tblGrid>
        <w:gridCol w:w="10348"/>
      </w:tblGrid>
      <w:tr w:rsidR="00756B5A" w:rsidRPr="00756B5A" w14:paraId="6DB3EBFC" w14:textId="77777777" w:rsidTr="00315A60">
        <w:tc>
          <w:tcPr>
            <w:tcW w:w="10348" w:type="dxa"/>
            <w:shd w:val="clear" w:color="auto" w:fill="BFBFBF" w:themeFill="background1" w:themeFillShade="BF"/>
          </w:tcPr>
          <w:p w14:paraId="038A5A39" w14:textId="58569B4A" w:rsidR="00A0656A" w:rsidRPr="00756B5A" w:rsidRDefault="00A0656A" w:rsidP="00315A60">
            <w:pPr>
              <w:pStyle w:val="Sinespaciado"/>
              <w:rPr>
                <w:b/>
                <w:szCs w:val="18"/>
              </w:rPr>
            </w:pPr>
          </w:p>
        </w:tc>
      </w:tr>
      <w:tr w:rsidR="00756B5A" w:rsidRPr="00756B5A" w14:paraId="707FD229" w14:textId="77777777" w:rsidTr="00315A60">
        <w:tc>
          <w:tcPr>
            <w:tcW w:w="10348" w:type="dxa"/>
          </w:tcPr>
          <w:p w14:paraId="6A1A24AC" w14:textId="594B757B" w:rsidR="00DF3B6E" w:rsidRPr="00756B5A" w:rsidRDefault="00DF3B6E" w:rsidP="00DF3B6E">
            <w:pPr>
              <w:jc w:val="both"/>
              <w:rPr>
                <w:rFonts w:ascii="Verdana" w:hAnsi="Verdana"/>
                <w:b/>
                <w:bCs/>
                <w:sz w:val="18"/>
                <w:szCs w:val="18"/>
                <w:u w:val="single"/>
              </w:rPr>
            </w:pPr>
            <w:r w:rsidRPr="00756B5A">
              <w:rPr>
                <w:rFonts w:ascii="Verdana" w:hAnsi="Verdana"/>
                <w:b/>
                <w:bCs/>
                <w:sz w:val="18"/>
                <w:szCs w:val="18"/>
                <w:u w:val="single"/>
              </w:rPr>
              <w:t xml:space="preserve">CLÁUSULA ASIGNACIÓN DE TALLER </w:t>
            </w:r>
          </w:p>
          <w:p w14:paraId="5BCC4F9B" w14:textId="28726045" w:rsidR="00377641" w:rsidRPr="00756B5A" w:rsidRDefault="00377641" w:rsidP="00377641">
            <w:pPr>
              <w:jc w:val="both"/>
              <w:rPr>
                <w:rFonts w:ascii="Verdana" w:hAnsi="Verdana"/>
                <w:sz w:val="18"/>
                <w:szCs w:val="18"/>
              </w:rPr>
            </w:pPr>
            <w:r w:rsidRPr="00756B5A">
              <w:rPr>
                <w:rFonts w:ascii="Verdana" w:hAnsi="Verdana"/>
                <w:sz w:val="18"/>
                <w:szCs w:val="18"/>
              </w:rPr>
              <w:t>En caso de que el vehículo sea reparado, para vehículos de hasta 3 años de antigüedad y/o que cuenten con garantía vigente y con el plan de mantenimiento al día de acuerdo al kilometraje especificado por el fabricante del vehículo, se asignará preferentemente a un taller representante de la marca del vehículo asegurado, que se encuentre donde físicamente esté el vehículo. En caso de que el taller representante de la marca no exista donde se encuentra físicamente el vehículo o no cumpla con los criterios de calidad de servicio establecidos por la Compañía, ésta última podrá asignar la reparación a un taller multimarca, que cumpla características técnicas similares.</w:t>
            </w:r>
          </w:p>
          <w:p w14:paraId="46E4090A" w14:textId="77777777" w:rsidR="00377641" w:rsidRPr="00756B5A" w:rsidRDefault="00377641" w:rsidP="00377641">
            <w:pPr>
              <w:jc w:val="both"/>
              <w:rPr>
                <w:rFonts w:ascii="Verdana" w:hAnsi="Verdana"/>
                <w:sz w:val="18"/>
                <w:szCs w:val="18"/>
              </w:rPr>
            </w:pPr>
          </w:p>
          <w:p w14:paraId="4816E438" w14:textId="33998645" w:rsidR="00377641" w:rsidRPr="00756B5A" w:rsidRDefault="00377641" w:rsidP="00377641">
            <w:pPr>
              <w:jc w:val="both"/>
              <w:rPr>
                <w:rFonts w:ascii="Verdana" w:hAnsi="Verdana"/>
                <w:sz w:val="18"/>
                <w:szCs w:val="18"/>
              </w:rPr>
            </w:pPr>
            <w:r w:rsidRPr="00756B5A">
              <w:rPr>
                <w:rFonts w:ascii="Verdana" w:hAnsi="Verdana"/>
                <w:sz w:val="18"/>
                <w:szCs w:val="18"/>
              </w:rPr>
              <w:t>Para vehículos de más de 3 años de antigüedad se asignará un taller de la red de proveedores vigentes, que cumpla con los criterios de calidad de servicio establecidos por la Compañía.</w:t>
            </w:r>
          </w:p>
          <w:p w14:paraId="23C0E6C6" w14:textId="167A321A" w:rsidR="00377641" w:rsidRPr="00756B5A" w:rsidRDefault="00377641" w:rsidP="00377641">
            <w:pPr>
              <w:jc w:val="both"/>
              <w:rPr>
                <w:rFonts w:ascii="Verdana" w:hAnsi="Verdana"/>
                <w:sz w:val="18"/>
                <w:szCs w:val="18"/>
              </w:rPr>
            </w:pPr>
          </w:p>
          <w:p w14:paraId="68E0CAB6" w14:textId="77777777" w:rsidR="00377641" w:rsidRPr="00756B5A" w:rsidRDefault="00377641" w:rsidP="00377641">
            <w:pPr>
              <w:jc w:val="both"/>
              <w:rPr>
                <w:rFonts w:ascii="Verdana" w:hAnsi="Verdana"/>
                <w:sz w:val="18"/>
                <w:szCs w:val="18"/>
              </w:rPr>
            </w:pPr>
          </w:p>
          <w:p w14:paraId="313E1C4D" w14:textId="09F9CAB8" w:rsidR="00377641" w:rsidRPr="00756B5A" w:rsidRDefault="00377641" w:rsidP="00377641">
            <w:pPr>
              <w:rPr>
                <w:rFonts w:ascii="Verdana" w:hAnsi="Verdana"/>
                <w:sz w:val="18"/>
                <w:szCs w:val="18"/>
              </w:rPr>
            </w:pPr>
            <w:r w:rsidRPr="00756B5A">
              <w:rPr>
                <w:rFonts w:ascii="Verdana" w:hAnsi="Verdana"/>
                <w:sz w:val="18"/>
                <w:szCs w:val="18"/>
              </w:rPr>
              <w:t>En cualquier caso, la reparación efectuada al vehículo asegurado se garantizará por un período de 2 años, garantía que se extiende a desperfectos y/o daños que se originen exclusiva y directa con la reparación</w:t>
            </w:r>
          </w:p>
          <w:p w14:paraId="4EE2A59F" w14:textId="77777777" w:rsidR="00377641" w:rsidRPr="00756B5A" w:rsidRDefault="00377641" w:rsidP="00377641">
            <w:pPr>
              <w:rPr>
                <w:rFonts w:ascii="Verdana" w:hAnsi="Verdana"/>
                <w:sz w:val="18"/>
                <w:szCs w:val="18"/>
              </w:rPr>
            </w:pPr>
          </w:p>
          <w:p w14:paraId="36D0754A" w14:textId="77777777" w:rsidR="00377641" w:rsidRPr="00756B5A" w:rsidRDefault="00377641" w:rsidP="00377641">
            <w:pPr>
              <w:rPr>
                <w:rFonts w:ascii="Verdana" w:hAnsi="Verdana"/>
                <w:b/>
                <w:bCs/>
                <w:sz w:val="18"/>
                <w:szCs w:val="18"/>
                <w:u w:val="single"/>
              </w:rPr>
            </w:pPr>
            <w:r w:rsidRPr="00756B5A">
              <w:rPr>
                <w:rFonts w:ascii="Verdana" w:hAnsi="Verdana"/>
                <w:b/>
                <w:bCs/>
                <w:sz w:val="18"/>
                <w:szCs w:val="18"/>
                <w:u w:val="single"/>
              </w:rPr>
              <w:t xml:space="preserve">CLÁUSULA ASIGNACIÓN DE TALLER ESPECIALISTA </w:t>
            </w:r>
          </w:p>
          <w:p w14:paraId="76305E03" w14:textId="77777777" w:rsidR="00377641" w:rsidRPr="00756B5A" w:rsidRDefault="00377641" w:rsidP="00377641">
            <w:pPr>
              <w:rPr>
                <w:rFonts w:ascii="Verdana" w:hAnsi="Verdana"/>
                <w:sz w:val="18"/>
                <w:szCs w:val="18"/>
              </w:rPr>
            </w:pPr>
            <w:r w:rsidRPr="00756B5A">
              <w:rPr>
                <w:rFonts w:ascii="Verdana" w:hAnsi="Verdana"/>
                <w:sz w:val="18"/>
                <w:szCs w:val="18"/>
              </w:rPr>
              <w:t>La Compañía podrá asignar preferentemente a un Taller Especialista, la reparación de los siguientes daños: daño de parabrisas, daño en ruedas de repuestos o llantas, daño chapas de puerta, daño en un repuesto o abolladura leve.</w:t>
            </w:r>
          </w:p>
          <w:p w14:paraId="049C0531" w14:textId="46AEAD96" w:rsidR="00A0656A" w:rsidRPr="00756B5A" w:rsidRDefault="00A0656A" w:rsidP="00315A60">
            <w:pPr>
              <w:jc w:val="both"/>
              <w:rPr>
                <w:rFonts w:ascii="Verdana" w:hAnsi="Verdana" w:cs="Arial"/>
                <w:sz w:val="18"/>
                <w:szCs w:val="18"/>
              </w:rPr>
            </w:pPr>
          </w:p>
        </w:tc>
      </w:tr>
    </w:tbl>
    <w:p w14:paraId="7AA6FBB9" w14:textId="09291FF6" w:rsidR="00A0656A" w:rsidRPr="00756B5A" w:rsidRDefault="00A0656A" w:rsidP="00FC40F0">
      <w:pPr>
        <w:pStyle w:val="Sinespaciado"/>
        <w:rPr>
          <w:szCs w:val="18"/>
        </w:rPr>
      </w:pPr>
    </w:p>
    <w:p w14:paraId="7CB0668F" w14:textId="77777777" w:rsidR="00A0656A" w:rsidRPr="00756B5A" w:rsidRDefault="00A0656A" w:rsidP="00A0656A">
      <w:pPr>
        <w:rPr>
          <w:rFonts w:ascii="Verdana" w:hAnsi="Verdana" w:cs="Arial"/>
          <w:b/>
          <w:bCs/>
          <w:iCs/>
          <w:sz w:val="18"/>
          <w:szCs w:val="18"/>
        </w:rPr>
      </w:pPr>
    </w:p>
    <w:p w14:paraId="09BBD891" w14:textId="07349FC7" w:rsidR="00A0656A" w:rsidRDefault="00A0656A" w:rsidP="00FC40F0">
      <w:pPr>
        <w:pStyle w:val="Sinespaciado"/>
        <w:rPr>
          <w:szCs w:val="18"/>
        </w:rPr>
      </w:pPr>
    </w:p>
    <w:tbl>
      <w:tblPr>
        <w:tblW w:w="103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81"/>
      </w:tblGrid>
      <w:tr w:rsidR="00493A0D" w:rsidRPr="0053697C" w14:paraId="053D8866" w14:textId="77777777" w:rsidTr="00493A0D">
        <w:trPr>
          <w:trHeight w:val="77"/>
        </w:trPr>
        <w:tc>
          <w:tcPr>
            <w:tcW w:w="10381" w:type="dxa"/>
            <w:shd w:val="clear" w:color="auto" w:fill="BFBFBF" w:themeFill="background1" w:themeFillShade="BF"/>
          </w:tcPr>
          <w:p w14:paraId="2FCA76D5" w14:textId="551F7A88" w:rsidR="00493A0D" w:rsidRPr="0053697C" w:rsidRDefault="00493A0D" w:rsidP="00493A0D">
            <w:pPr>
              <w:pStyle w:val="Sinespaciado"/>
              <w:jc w:val="both"/>
              <w:rPr>
                <w:b/>
                <w:szCs w:val="18"/>
              </w:rPr>
            </w:pPr>
          </w:p>
        </w:tc>
      </w:tr>
      <w:tr w:rsidR="00493A0D" w:rsidRPr="0053697C" w14:paraId="1088C16C" w14:textId="77777777" w:rsidTr="00493A0D">
        <w:trPr>
          <w:trHeight w:val="77"/>
        </w:trPr>
        <w:tc>
          <w:tcPr>
            <w:tcW w:w="10381" w:type="dxa"/>
          </w:tcPr>
          <w:p w14:paraId="24A65B51" w14:textId="0BE003E7" w:rsidR="00493A0D" w:rsidRPr="00A73EB4" w:rsidRDefault="00493A0D" w:rsidP="00493A0D">
            <w:pPr>
              <w:pStyle w:val="Sinespaciado"/>
              <w:jc w:val="both"/>
              <w:rPr>
                <w:rFonts w:cs="Arial"/>
                <w:b/>
                <w:szCs w:val="18"/>
              </w:rPr>
            </w:pPr>
            <w:r w:rsidRPr="00A73EB4">
              <w:rPr>
                <w:rFonts w:cs="Arial"/>
                <w:b/>
                <w:szCs w:val="18"/>
              </w:rPr>
              <w:t>SERVICIO DE VEHÍCULO DE AUTO</w:t>
            </w:r>
            <w:r>
              <w:rPr>
                <w:rFonts w:cs="Arial"/>
                <w:b/>
                <w:szCs w:val="18"/>
              </w:rPr>
              <w:t xml:space="preserve"> </w:t>
            </w:r>
            <w:r w:rsidR="00136078">
              <w:rPr>
                <w:rFonts w:cs="Arial"/>
                <w:b/>
                <w:szCs w:val="18"/>
              </w:rPr>
              <w:t>REMPLAZO</w:t>
            </w:r>
            <w:r w:rsidRPr="00A73EB4">
              <w:rPr>
                <w:rFonts w:cs="Arial"/>
                <w:b/>
                <w:szCs w:val="18"/>
              </w:rPr>
              <w:t xml:space="preserve">                       </w:t>
            </w:r>
          </w:p>
          <w:p w14:paraId="1D09F6FD" w14:textId="77777777" w:rsidR="00493A0D" w:rsidRPr="00A73EB4" w:rsidRDefault="00493A0D" w:rsidP="00493A0D">
            <w:pPr>
              <w:pStyle w:val="Sinespaciado"/>
              <w:jc w:val="both"/>
              <w:rPr>
                <w:rFonts w:cs="Arial"/>
                <w:szCs w:val="18"/>
              </w:rPr>
            </w:pPr>
            <w:r w:rsidRPr="00A73EB4">
              <w:rPr>
                <w:rFonts w:cs="Arial"/>
                <w:szCs w:val="18"/>
              </w:rPr>
              <w:t xml:space="preserve">Este beneficio aplica para </w:t>
            </w:r>
            <w:proofErr w:type="gramStart"/>
            <w:r w:rsidRPr="00A73EB4">
              <w:rPr>
                <w:rFonts w:cs="Arial"/>
                <w:szCs w:val="18"/>
              </w:rPr>
              <w:t>siniestros  cubiertos</w:t>
            </w:r>
            <w:proofErr w:type="gramEnd"/>
            <w:r w:rsidRPr="00A73EB4">
              <w:rPr>
                <w:rFonts w:cs="Arial"/>
                <w:szCs w:val="18"/>
              </w:rPr>
              <w:t xml:space="preserve">  bajo la  presente póliza (daños parciales, pérdida total, robo del vehículo), opera después de 24 horas  de  ingresar el vehículo al taller asignado  por  el liquidador de seguros, la reparación debe superar las 48 horas de trabajo, el asegurado debe solicitar este beneficio al fono asistencia de su compañía, el límite máximo es de 30 días </w:t>
            </w:r>
            <w:r>
              <w:rPr>
                <w:rFonts w:cs="Arial"/>
                <w:szCs w:val="18"/>
              </w:rPr>
              <w:t xml:space="preserve">y tiene  un  copago diario de </w:t>
            </w:r>
            <w:r w:rsidRPr="006C6F82">
              <w:rPr>
                <w:rFonts w:cs="Arial"/>
                <w:color w:val="FF0000"/>
                <w:szCs w:val="18"/>
                <w:highlight w:val="yellow"/>
              </w:rPr>
              <w:t>$5.000 (IVA incluido).</w:t>
            </w:r>
            <w:r w:rsidRPr="006C6F82">
              <w:rPr>
                <w:rFonts w:cs="Arial"/>
                <w:color w:val="FF0000"/>
                <w:szCs w:val="18"/>
              </w:rPr>
              <w:t xml:space="preserve">                                             </w:t>
            </w:r>
          </w:p>
          <w:p w14:paraId="2255031B" w14:textId="77777777" w:rsidR="00493A0D" w:rsidRPr="00A73EB4" w:rsidRDefault="00493A0D" w:rsidP="00493A0D">
            <w:pPr>
              <w:pStyle w:val="Sinespaciado"/>
              <w:jc w:val="both"/>
              <w:rPr>
                <w:rFonts w:cs="Arial"/>
                <w:szCs w:val="18"/>
              </w:rPr>
            </w:pPr>
            <w:r w:rsidRPr="00A73EB4">
              <w:rPr>
                <w:rFonts w:cs="Arial"/>
                <w:szCs w:val="18"/>
              </w:rPr>
              <w:t xml:space="preserve">El costo por utilización de TAG, no está incluido en este beneficio, quedando por tanto su costo a cargo del asegurado.                    </w:t>
            </w:r>
          </w:p>
          <w:p w14:paraId="3264E951" w14:textId="77777777" w:rsidR="00493A0D" w:rsidRPr="00A73EB4" w:rsidRDefault="00493A0D" w:rsidP="00493A0D">
            <w:pPr>
              <w:pStyle w:val="Sinespaciado"/>
              <w:jc w:val="both"/>
              <w:rPr>
                <w:rFonts w:cs="Arial"/>
                <w:szCs w:val="18"/>
              </w:rPr>
            </w:pPr>
            <w:r w:rsidRPr="00A73EB4">
              <w:rPr>
                <w:rFonts w:cs="Arial"/>
                <w:szCs w:val="18"/>
              </w:rPr>
              <w:t xml:space="preserve">La entidad arrendadora exigirá al asegurado una garantía por la recepción del vehículo en arriendo, consistente en la entrega de un </w:t>
            </w:r>
            <w:proofErr w:type="spellStart"/>
            <w:r w:rsidRPr="00A73EB4">
              <w:rPr>
                <w:rFonts w:cs="Arial"/>
                <w:szCs w:val="18"/>
              </w:rPr>
              <w:t>Voucher</w:t>
            </w:r>
            <w:proofErr w:type="spellEnd"/>
            <w:r w:rsidRPr="00A73EB4">
              <w:rPr>
                <w:rFonts w:cs="Arial"/>
                <w:szCs w:val="18"/>
              </w:rPr>
              <w:t xml:space="preserve"> de Tarjeta de Crédito con cupo disponible para poder hacerla efectiva, cuando corresponda. El monto de esta garantía será determinado exclusivamente por la entidad que preste el servicio de garantía.  En caso de no ser posible arrendar un vehículo, se facilitará un medio alternativo de transporte convencional con un límite de costo económico de la prestación del vehículo de reemplazo.                              </w:t>
            </w:r>
          </w:p>
          <w:p w14:paraId="26034E1E" w14:textId="77777777" w:rsidR="00136078" w:rsidRDefault="00493A0D" w:rsidP="00493A0D">
            <w:pPr>
              <w:pStyle w:val="Sinespaciado"/>
              <w:jc w:val="both"/>
              <w:rPr>
                <w:rFonts w:cs="Arial"/>
                <w:szCs w:val="18"/>
              </w:rPr>
            </w:pPr>
            <w:r w:rsidRPr="00A73EB4">
              <w:rPr>
                <w:rFonts w:cs="Arial"/>
                <w:szCs w:val="18"/>
              </w:rPr>
              <w:t xml:space="preserve">Esta prestación no será acumulable a la prestación de ‘‘Estancia y desplazamiento por inmovilización del vehículo'', y está sujeta a la disponibilidad de las empresas de arriendo de vehículos y a sus condiciones de contratación. Los Vehículos proporcionados corresponderán hasta la categoría mediana o intermedia, de acuerdo a la clasificación de las empresas de </w:t>
            </w:r>
            <w:proofErr w:type="spellStart"/>
            <w:r w:rsidRPr="00A73EB4">
              <w:rPr>
                <w:rFonts w:cs="Arial"/>
                <w:szCs w:val="18"/>
              </w:rPr>
              <w:t>rent</w:t>
            </w:r>
            <w:proofErr w:type="spellEnd"/>
            <w:r w:rsidRPr="00A73EB4">
              <w:rPr>
                <w:rFonts w:cs="Arial"/>
                <w:szCs w:val="18"/>
              </w:rPr>
              <w:t xml:space="preserve"> a car, es decir, vehículos tipo sedán, cuatro puertas, no full (Ejemplo: Sentra II, corsa, Daewoo, Peugeot, </w:t>
            </w:r>
            <w:proofErr w:type="spellStart"/>
            <w:r w:rsidRPr="00A73EB4">
              <w:rPr>
                <w:rFonts w:cs="Arial"/>
                <w:szCs w:val="18"/>
              </w:rPr>
              <w:t>Yaris</w:t>
            </w:r>
            <w:proofErr w:type="spellEnd"/>
            <w:r w:rsidRPr="00A73EB4">
              <w:rPr>
                <w:rFonts w:cs="Arial"/>
                <w:szCs w:val="18"/>
              </w:rPr>
              <w:t xml:space="preserve">, etc.)     </w:t>
            </w:r>
          </w:p>
          <w:p w14:paraId="64579F57" w14:textId="7DC8EF75" w:rsidR="00493A0D" w:rsidRPr="0053697C" w:rsidRDefault="00136078" w:rsidP="00493A0D">
            <w:pPr>
              <w:pStyle w:val="Sinespaciado"/>
              <w:jc w:val="both"/>
              <w:rPr>
                <w:szCs w:val="18"/>
                <w:lang w:val="es-ES"/>
              </w:rPr>
            </w:pPr>
            <w:r>
              <w:rPr>
                <w:rFonts w:cs="Arial"/>
                <w:szCs w:val="18"/>
              </w:rPr>
              <w:t>.</w:t>
            </w:r>
            <w:r w:rsidR="00493A0D" w:rsidRPr="00A73EB4">
              <w:rPr>
                <w:rFonts w:cs="Arial"/>
                <w:szCs w:val="18"/>
              </w:rPr>
              <w:t xml:space="preserve">                                                            </w:t>
            </w:r>
          </w:p>
        </w:tc>
      </w:tr>
    </w:tbl>
    <w:p w14:paraId="08E24FE4" w14:textId="77777777" w:rsidR="00493A0D" w:rsidRDefault="00493A0D" w:rsidP="00FC40F0">
      <w:pPr>
        <w:pStyle w:val="Sinespaciado"/>
        <w:rPr>
          <w:szCs w:val="18"/>
        </w:rPr>
      </w:pPr>
    </w:p>
    <w:sectPr w:rsidR="00493A0D" w:rsidSect="009B6ADE">
      <w:headerReference w:type="default" r:id="rId8"/>
      <w:footerReference w:type="default" r:id="rId9"/>
      <w:pgSz w:w="11907" w:h="16839"/>
      <w:pgMar w:top="1293" w:right="708" w:bottom="1258" w:left="851" w:header="142"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67787" w14:textId="77777777" w:rsidR="008F66F5" w:rsidRDefault="008F66F5">
      <w:r>
        <w:separator/>
      </w:r>
    </w:p>
  </w:endnote>
  <w:endnote w:type="continuationSeparator" w:id="0">
    <w:p w14:paraId="0F42EC7E" w14:textId="77777777" w:rsidR="008F66F5" w:rsidRDefault="008F6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063CB" w14:textId="4FDCA927" w:rsidR="00897B83" w:rsidRDefault="00897B83">
    <w:pPr>
      <w:pStyle w:val="Piedepgina"/>
      <w:jc w:val="center"/>
      <w:rPr>
        <w:rFonts w:ascii="Verdana" w:hAnsi="Verdana"/>
        <w:b/>
        <w:bCs/>
        <w:sz w:val="10"/>
        <w:szCs w:val="10"/>
      </w:rPr>
    </w:pPr>
    <w:r w:rsidRPr="0052118F">
      <w:rPr>
        <w:rFonts w:ascii="Verdana" w:hAnsi="Verdana"/>
        <w:b/>
        <w:bCs/>
        <w:sz w:val="10"/>
        <w:szCs w:val="10"/>
      </w:rPr>
      <w:t xml:space="preserve">Página </w:t>
    </w:r>
    <w:r w:rsidRPr="0052118F">
      <w:rPr>
        <w:rFonts w:ascii="Verdana" w:hAnsi="Verdana"/>
        <w:b/>
        <w:bCs/>
        <w:sz w:val="10"/>
        <w:szCs w:val="10"/>
      </w:rPr>
      <w:fldChar w:fldCharType="begin"/>
    </w:r>
    <w:r w:rsidRPr="0052118F">
      <w:rPr>
        <w:rFonts w:ascii="Verdana" w:hAnsi="Verdana"/>
        <w:b/>
        <w:bCs/>
        <w:sz w:val="10"/>
        <w:szCs w:val="10"/>
      </w:rPr>
      <w:instrText xml:space="preserve"> PAGE </w:instrText>
    </w:r>
    <w:r w:rsidRPr="0052118F">
      <w:rPr>
        <w:rFonts w:ascii="Verdana" w:hAnsi="Verdana"/>
        <w:b/>
        <w:bCs/>
        <w:sz w:val="10"/>
        <w:szCs w:val="10"/>
      </w:rPr>
      <w:fldChar w:fldCharType="separate"/>
    </w:r>
    <w:r w:rsidR="00CE3B5B">
      <w:rPr>
        <w:rFonts w:ascii="Verdana" w:hAnsi="Verdana"/>
        <w:b/>
        <w:bCs/>
        <w:noProof/>
        <w:sz w:val="10"/>
        <w:szCs w:val="10"/>
      </w:rPr>
      <w:t>8</w:t>
    </w:r>
    <w:r w:rsidRPr="0052118F">
      <w:rPr>
        <w:rFonts w:ascii="Verdana" w:hAnsi="Verdana"/>
        <w:b/>
        <w:bCs/>
        <w:sz w:val="10"/>
        <w:szCs w:val="10"/>
      </w:rPr>
      <w:fldChar w:fldCharType="end"/>
    </w:r>
    <w:r w:rsidRPr="0052118F">
      <w:rPr>
        <w:rFonts w:ascii="Verdana" w:hAnsi="Verdana"/>
        <w:b/>
        <w:bCs/>
        <w:sz w:val="10"/>
        <w:szCs w:val="10"/>
      </w:rPr>
      <w:t xml:space="preserve"> de </w:t>
    </w:r>
    <w:r w:rsidRPr="0052118F">
      <w:rPr>
        <w:rFonts w:ascii="Verdana" w:hAnsi="Verdana"/>
        <w:b/>
        <w:bCs/>
        <w:sz w:val="10"/>
        <w:szCs w:val="10"/>
      </w:rPr>
      <w:fldChar w:fldCharType="begin"/>
    </w:r>
    <w:r w:rsidRPr="0052118F">
      <w:rPr>
        <w:rFonts w:ascii="Verdana" w:hAnsi="Verdana"/>
        <w:b/>
        <w:bCs/>
        <w:sz w:val="10"/>
        <w:szCs w:val="10"/>
      </w:rPr>
      <w:instrText xml:space="preserve"> NUMPAGES </w:instrText>
    </w:r>
    <w:r w:rsidRPr="0052118F">
      <w:rPr>
        <w:rFonts w:ascii="Verdana" w:hAnsi="Verdana"/>
        <w:b/>
        <w:bCs/>
        <w:sz w:val="10"/>
        <w:szCs w:val="10"/>
      </w:rPr>
      <w:fldChar w:fldCharType="separate"/>
    </w:r>
    <w:r w:rsidR="00CE3B5B">
      <w:rPr>
        <w:rFonts w:ascii="Verdana" w:hAnsi="Verdana"/>
        <w:b/>
        <w:bCs/>
        <w:noProof/>
        <w:sz w:val="10"/>
        <w:szCs w:val="10"/>
      </w:rPr>
      <w:t>22</w:t>
    </w:r>
    <w:r w:rsidRPr="0052118F">
      <w:rPr>
        <w:rFonts w:ascii="Verdana" w:hAnsi="Verdana"/>
        <w:b/>
        <w:bCs/>
        <w:sz w:val="10"/>
        <w:szCs w:val="10"/>
      </w:rPr>
      <w:fldChar w:fldCharType="end"/>
    </w:r>
  </w:p>
  <w:p w14:paraId="4F3117F2" w14:textId="77777777" w:rsidR="00897B83" w:rsidRPr="0052118F" w:rsidRDefault="00897B83">
    <w:pPr>
      <w:pStyle w:val="Piedepgina"/>
      <w:jc w:val="center"/>
      <w:rPr>
        <w:rFonts w:ascii="Verdana" w:hAnsi="Verdana"/>
        <w:b/>
        <w:bCs/>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DE607" w14:textId="77777777" w:rsidR="008F66F5" w:rsidRDefault="008F66F5">
      <w:r>
        <w:separator/>
      </w:r>
    </w:p>
  </w:footnote>
  <w:footnote w:type="continuationSeparator" w:id="0">
    <w:p w14:paraId="400D8A43" w14:textId="77777777" w:rsidR="008F66F5" w:rsidRDefault="008F6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4A8D1" w14:textId="0FFD59F9" w:rsidR="00897B83" w:rsidRDefault="00250FF9" w:rsidP="00250FF9">
    <w:pPr>
      <w:pStyle w:val="Ttulo1"/>
      <w:jc w:val="left"/>
    </w:pPr>
    <w:r>
      <w:rPr>
        <w:noProof/>
      </w:rPr>
      <w:drawing>
        <wp:inline distT="0" distB="0" distL="0" distR="0" wp14:anchorId="04D93FC4" wp14:editId="7E3C2C53">
          <wp:extent cx="429491" cy="506579"/>
          <wp:effectExtent l="0" t="0" r="8890" b="8255"/>
          <wp:docPr id="168797545" name="Imagen 168797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42135" name="Imagen 1850642135"/>
                  <pic:cNvPicPr/>
                </pic:nvPicPr>
                <pic:blipFill>
                  <a:blip r:embed="rId1">
                    <a:extLst>
                      <a:ext uri="{28A0092B-C50C-407E-A947-70E740481C1C}">
                        <a14:useLocalDpi xmlns:a14="http://schemas.microsoft.com/office/drawing/2010/main" val="0"/>
                      </a:ext>
                    </a:extLst>
                  </a:blip>
                  <a:stretch>
                    <a:fillRect/>
                  </a:stretch>
                </pic:blipFill>
                <pic:spPr>
                  <a:xfrm>
                    <a:off x="0" y="0"/>
                    <a:ext cx="436482" cy="514825"/>
                  </a:xfrm>
                  <a:prstGeom prst="rect">
                    <a:avLst/>
                  </a:prstGeom>
                </pic:spPr>
              </pic:pic>
            </a:graphicData>
          </a:graphic>
        </wp:inline>
      </w:drawing>
    </w:r>
    <w:r w:rsidR="00897B83">
      <w:t xml:space="preserve">  </w:t>
    </w:r>
    <w:r>
      <w:t xml:space="preserve">         </w:t>
    </w:r>
    <w:r w:rsidR="009B6ADE">
      <w:t xml:space="preserve">                      </w:t>
    </w:r>
    <w:r>
      <w:t xml:space="preserve"> So</w:t>
    </w:r>
    <w:r w:rsidR="009B6ADE">
      <w:t>lución Móvil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9pt;height:9pt" o:bullet="t">
        <v:imagedata r:id="rId1" o:title="BD14795_"/>
      </v:shape>
    </w:pict>
  </w:numPicBullet>
  <w:abstractNum w:abstractNumId="0" w15:restartNumberingAfterBreak="0">
    <w:nsid w:val="00A3244A"/>
    <w:multiLevelType w:val="hybridMultilevel"/>
    <w:tmpl w:val="BCD4A28C"/>
    <w:lvl w:ilvl="0" w:tplc="28A6C9C0">
      <w:start w:val="1"/>
      <w:numFmt w:val="bullet"/>
      <w:lvlText w:val=""/>
      <w:lvlPicBulletId w:val="0"/>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2B44F42"/>
    <w:multiLevelType w:val="hybridMultilevel"/>
    <w:tmpl w:val="A12EDB4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5969DE"/>
    <w:multiLevelType w:val="hybridMultilevel"/>
    <w:tmpl w:val="72CEEB98"/>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157440"/>
    <w:multiLevelType w:val="hybridMultilevel"/>
    <w:tmpl w:val="3848B3D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D3C6574"/>
    <w:multiLevelType w:val="hybridMultilevel"/>
    <w:tmpl w:val="BF6887AE"/>
    <w:lvl w:ilvl="0" w:tplc="CEC03782">
      <w:start w:val="1"/>
      <w:numFmt w:val="decimal"/>
      <w:lvlText w:val="%1."/>
      <w:lvlJc w:val="left"/>
      <w:pPr>
        <w:ind w:left="720" w:hanging="360"/>
      </w:pPr>
      <w:rPr>
        <w:rFonts w:eastAsia="Calibri"/>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5" w15:restartNumberingAfterBreak="0">
    <w:nsid w:val="10C91223"/>
    <w:multiLevelType w:val="hybridMultilevel"/>
    <w:tmpl w:val="FA344954"/>
    <w:lvl w:ilvl="0" w:tplc="FFFFFFFF">
      <w:start w:val="1"/>
      <w:numFmt w:val="bullet"/>
      <w:lvlText w:val=""/>
      <w:lvlJc w:val="left"/>
      <w:pPr>
        <w:tabs>
          <w:tab w:val="num" w:pos="720"/>
        </w:tabs>
        <w:ind w:left="720" w:hanging="360"/>
      </w:pPr>
      <w:rPr>
        <w:rFonts w:ascii="Symbol" w:hAnsi="Symbol" w:hint="default"/>
      </w:rPr>
    </w:lvl>
    <w:lvl w:ilvl="1" w:tplc="0C0A000D">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DE34D4"/>
    <w:multiLevelType w:val="hybridMultilevel"/>
    <w:tmpl w:val="8BC6CEC8"/>
    <w:lvl w:ilvl="0" w:tplc="BB4CC498">
      <w:numFmt w:val="bullet"/>
      <w:lvlText w:val="-"/>
      <w:lvlJc w:val="left"/>
      <w:pPr>
        <w:tabs>
          <w:tab w:val="num" w:pos="360"/>
        </w:tabs>
        <w:ind w:left="360" w:hanging="360"/>
      </w:pPr>
      <w:rPr>
        <w:rFonts w:ascii="Arial Narrow" w:eastAsia="Times New Roman" w:hAnsi="Arial Narrow" w:cs="Times New Roman"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BBF2A46"/>
    <w:multiLevelType w:val="hybridMultilevel"/>
    <w:tmpl w:val="BFDCEAD6"/>
    <w:lvl w:ilvl="0" w:tplc="BB4CC498">
      <w:numFmt w:val="bullet"/>
      <w:lvlText w:val="-"/>
      <w:lvlJc w:val="left"/>
      <w:pPr>
        <w:ind w:left="360" w:hanging="360"/>
      </w:pPr>
      <w:rPr>
        <w:rFonts w:ascii="Arial Narrow" w:eastAsia="Times New Roman" w:hAnsi="Arial Narrow"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1DCB1ECE"/>
    <w:multiLevelType w:val="hybridMultilevel"/>
    <w:tmpl w:val="E89AFEF2"/>
    <w:lvl w:ilvl="0" w:tplc="016E22CA">
      <w:start w:val="1"/>
      <w:numFmt w:val="decimal"/>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9" w15:restartNumberingAfterBreak="0">
    <w:nsid w:val="1ED4676B"/>
    <w:multiLevelType w:val="hybridMultilevel"/>
    <w:tmpl w:val="8214DD7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259929D1"/>
    <w:multiLevelType w:val="hybridMultilevel"/>
    <w:tmpl w:val="6880523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2B907B38"/>
    <w:multiLevelType w:val="hybridMultilevel"/>
    <w:tmpl w:val="51906EA0"/>
    <w:lvl w:ilvl="0" w:tplc="FFFFFFFF">
      <w:start w:val="1"/>
      <w:numFmt w:val="bullet"/>
      <w:lvlText w:val=""/>
      <w:lvlJc w:val="left"/>
      <w:pPr>
        <w:tabs>
          <w:tab w:val="num" w:pos="720"/>
        </w:tabs>
        <w:ind w:left="720" w:hanging="360"/>
      </w:pPr>
      <w:rPr>
        <w:rFonts w:ascii="Symbol" w:hAnsi="Symbol" w:hint="default"/>
      </w:rPr>
    </w:lvl>
    <w:lvl w:ilvl="1" w:tplc="0C0A000D">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1A6D80"/>
    <w:multiLevelType w:val="hybridMultilevel"/>
    <w:tmpl w:val="0A8884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2407BFF"/>
    <w:multiLevelType w:val="hybridMultilevel"/>
    <w:tmpl w:val="0A9C7DAE"/>
    <w:lvl w:ilvl="0" w:tplc="2F7CEE2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290616D"/>
    <w:multiLevelType w:val="hybridMultilevel"/>
    <w:tmpl w:val="B554EBCC"/>
    <w:lvl w:ilvl="0" w:tplc="79D43B5A">
      <w:start w:val="1"/>
      <w:numFmt w:val="bullet"/>
      <w:lvlText w:val=""/>
      <w:lvlJc w:val="left"/>
      <w:pPr>
        <w:tabs>
          <w:tab w:val="num" w:pos="360"/>
        </w:tabs>
        <w:ind w:left="36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5F57F6D"/>
    <w:multiLevelType w:val="hybridMultilevel"/>
    <w:tmpl w:val="9CECB7B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7182115"/>
    <w:multiLevelType w:val="hybridMultilevel"/>
    <w:tmpl w:val="6CCE98AA"/>
    <w:lvl w:ilvl="0" w:tplc="76FC0EF0">
      <w:numFmt w:val="bullet"/>
      <w:lvlText w:val=""/>
      <w:lvlJc w:val="left"/>
      <w:pPr>
        <w:ind w:left="720" w:hanging="360"/>
      </w:pPr>
      <w:rPr>
        <w:rFonts w:ascii="Symbol" w:eastAsiaTheme="minorHAnsi" w:hAnsi="Symbol" w:cs="Calibr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7" w15:restartNumberingAfterBreak="0">
    <w:nsid w:val="488C6DF4"/>
    <w:multiLevelType w:val="hybridMultilevel"/>
    <w:tmpl w:val="DB748726"/>
    <w:lvl w:ilvl="0" w:tplc="BB4CC498">
      <w:numFmt w:val="bullet"/>
      <w:lvlText w:val="-"/>
      <w:lvlJc w:val="left"/>
      <w:pPr>
        <w:tabs>
          <w:tab w:val="num" w:pos="720"/>
        </w:tabs>
        <w:ind w:left="720" w:hanging="360"/>
      </w:pPr>
      <w:rPr>
        <w:rFonts w:ascii="Arial Narrow" w:eastAsia="Times New Roman" w:hAnsi="Arial Narrow"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F5E2106"/>
    <w:multiLevelType w:val="hybridMultilevel"/>
    <w:tmpl w:val="E22C57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2137A08"/>
    <w:multiLevelType w:val="hybridMultilevel"/>
    <w:tmpl w:val="BCE2D2C8"/>
    <w:lvl w:ilvl="0" w:tplc="0C0A000D">
      <w:start w:val="1"/>
      <w:numFmt w:val="bullet"/>
      <w:lvlText w:val=""/>
      <w:lvlJc w:val="left"/>
      <w:pPr>
        <w:tabs>
          <w:tab w:val="num" w:pos="1776"/>
        </w:tabs>
        <w:ind w:left="1776" w:hanging="360"/>
      </w:pPr>
      <w:rPr>
        <w:rFonts w:ascii="Wingdings" w:hAnsi="Wingdings"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20" w15:restartNumberingAfterBreak="0">
    <w:nsid w:val="54273524"/>
    <w:multiLevelType w:val="hybridMultilevel"/>
    <w:tmpl w:val="B95C7938"/>
    <w:lvl w:ilvl="0" w:tplc="28A6C9C0">
      <w:start w:val="1"/>
      <w:numFmt w:val="bullet"/>
      <w:lvlText w:val=""/>
      <w:lvlPicBulletId w:val="0"/>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4923C53"/>
    <w:multiLevelType w:val="hybridMultilevel"/>
    <w:tmpl w:val="0D3E7D4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2" w15:restartNumberingAfterBreak="0">
    <w:nsid w:val="56D1654D"/>
    <w:multiLevelType w:val="hybridMultilevel"/>
    <w:tmpl w:val="F44834B4"/>
    <w:lvl w:ilvl="0" w:tplc="72A00470">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80E6678"/>
    <w:multiLevelType w:val="hybridMultilevel"/>
    <w:tmpl w:val="CDA839E2"/>
    <w:lvl w:ilvl="0" w:tplc="2B5E2E90">
      <w:numFmt w:val="bullet"/>
      <w:lvlText w:val="-"/>
      <w:lvlJc w:val="left"/>
      <w:pPr>
        <w:ind w:left="720" w:hanging="360"/>
      </w:pPr>
      <w:rPr>
        <w:rFonts w:ascii="Verdana" w:eastAsia="Times New Roman" w:hAnsi="Verdana"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E9F35F8"/>
    <w:multiLevelType w:val="hybridMultilevel"/>
    <w:tmpl w:val="3F982A0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C1119FE"/>
    <w:multiLevelType w:val="hybridMultilevel"/>
    <w:tmpl w:val="9DC8AB16"/>
    <w:lvl w:ilvl="0" w:tplc="BB4CC498">
      <w:numFmt w:val="bullet"/>
      <w:lvlText w:val="-"/>
      <w:lvlJc w:val="left"/>
      <w:pPr>
        <w:tabs>
          <w:tab w:val="num" w:pos="360"/>
        </w:tabs>
        <w:ind w:left="360" w:hanging="360"/>
      </w:pPr>
      <w:rPr>
        <w:rFonts w:ascii="Arial Narrow" w:eastAsia="Times New Roman" w:hAnsi="Arial Narrow" w:cs="Times New Roman" w:hint="default"/>
      </w:rPr>
    </w:lvl>
    <w:lvl w:ilvl="1" w:tplc="FFFFFFFF">
      <w:start w:val="1"/>
      <w:numFmt w:val="bullet"/>
      <w:lvlText w:val="o"/>
      <w:lvlJc w:val="left"/>
      <w:pPr>
        <w:tabs>
          <w:tab w:val="num" w:pos="24"/>
        </w:tabs>
        <w:ind w:left="24" w:hanging="360"/>
      </w:pPr>
      <w:rPr>
        <w:rFonts w:ascii="Courier New" w:hAnsi="Courier New" w:cs="Courier New" w:hint="default"/>
      </w:rPr>
    </w:lvl>
    <w:lvl w:ilvl="2" w:tplc="0C0A000D">
      <w:start w:val="1"/>
      <w:numFmt w:val="bullet"/>
      <w:lvlText w:val=""/>
      <w:lvlJc w:val="left"/>
      <w:pPr>
        <w:tabs>
          <w:tab w:val="num" w:pos="744"/>
        </w:tabs>
        <w:ind w:left="744" w:hanging="360"/>
      </w:pPr>
      <w:rPr>
        <w:rFonts w:ascii="Wingdings" w:hAnsi="Wingdings" w:hint="default"/>
      </w:rPr>
    </w:lvl>
    <w:lvl w:ilvl="3" w:tplc="FFFFFFFF" w:tentative="1">
      <w:start w:val="1"/>
      <w:numFmt w:val="bullet"/>
      <w:lvlText w:val=""/>
      <w:lvlJc w:val="left"/>
      <w:pPr>
        <w:tabs>
          <w:tab w:val="num" w:pos="1464"/>
        </w:tabs>
        <w:ind w:left="1464" w:hanging="360"/>
      </w:pPr>
      <w:rPr>
        <w:rFonts w:ascii="Symbol" w:hAnsi="Symbol" w:hint="default"/>
      </w:rPr>
    </w:lvl>
    <w:lvl w:ilvl="4" w:tplc="FFFFFFFF" w:tentative="1">
      <w:start w:val="1"/>
      <w:numFmt w:val="bullet"/>
      <w:lvlText w:val="o"/>
      <w:lvlJc w:val="left"/>
      <w:pPr>
        <w:tabs>
          <w:tab w:val="num" w:pos="2184"/>
        </w:tabs>
        <w:ind w:left="2184" w:hanging="360"/>
      </w:pPr>
      <w:rPr>
        <w:rFonts w:ascii="Courier New" w:hAnsi="Courier New" w:cs="Courier New" w:hint="default"/>
      </w:rPr>
    </w:lvl>
    <w:lvl w:ilvl="5" w:tplc="FFFFFFFF" w:tentative="1">
      <w:start w:val="1"/>
      <w:numFmt w:val="bullet"/>
      <w:lvlText w:val=""/>
      <w:lvlJc w:val="left"/>
      <w:pPr>
        <w:tabs>
          <w:tab w:val="num" w:pos="2904"/>
        </w:tabs>
        <w:ind w:left="2904" w:hanging="360"/>
      </w:pPr>
      <w:rPr>
        <w:rFonts w:ascii="Wingdings" w:hAnsi="Wingdings" w:hint="default"/>
      </w:rPr>
    </w:lvl>
    <w:lvl w:ilvl="6" w:tplc="FFFFFFFF" w:tentative="1">
      <w:start w:val="1"/>
      <w:numFmt w:val="bullet"/>
      <w:lvlText w:val=""/>
      <w:lvlJc w:val="left"/>
      <w:pPr>
        <w:tabs>
          <w:tab w:val="num" w:pos="3624"/>
        </w:tabs>
        <w:ind w:left="3624" w:hanging="360"/>
      </w:pPr>
      <w:rPr>
        <w:rFonts w:ascii="Symbol" w:hAnsi="Symbol" w:hint="default"/>
      </w:rPr>
    </w:lvl>
    <w:lvl w:ilvl="7" w:tplc="FFFFFFFF" w:tentative="1">
      <w:start w:val="1"/>
      <w:numFmt w:val="bullet"/>
      <w:lvlText w:val="o"/>
      <w:lvlJc w:val="left"/>
      <w:pPr>
        <w:tabs>
          <w:tab w:val="num" w:pos="4344"/>
        </w:tabs>
        <w:ind w:left="4344" w:hanging="360"/>
      </w:pPr>
      <w:rPr>
        <w:rFonts w:ascii="Courier New" w:hAnsi="Courier New" w:cs="Courier New" w:hint="default"/>
      </w:rPr>
    </w:lvl>
    <w:lvl w:ilvl="8" w:tplc="FFFFFFFF" w:tentative="1">
      <w:start w:val="1"/>
      <w:numFmt w:val="bullet"/>
      <w:lvlText w:val=""/>
      <w:lvlJc w:val="left"/>
      <w:pPr>
        <w:tabs>
          <w:tab w:val="num" w:pos="5064"/>
        </w:tabs>
        <w:ind w:left="5064" w:hanging="360"/>
      </w:pPr>
      <w:rPr>
        <w:rFonts w:ascii="Wingdings" w:hAnsi="Wingdings" w:hint="default"/>
      </w:rPr>
    </w:lvl>
  </w:abstractNum>
  <w:abstractNum w:abstractNumId="26" w15:restartNumberingAfterBreak="0">
    <w:nsid w:val="6DCF5B1D"/>
    <w:multiLevelType w:val="hybridMultilevel"/>
    <w:tmpl w:val="0C2402BC"/>
    <w:lvl w:ilvl="0" w:tplc="0C0A000B">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24"/>
        </w:tabs>
        <w:ind w:left="24" w:hanging="360"/>
      </w:pPr>
      <w:rPr>
        <w:rFonts w:ascii="Courier New" w:hAnsi="Courier New" w:cs="Courier New" w:hint="default"/>
      </w:rPr>
    </w:lvl>
    <w:lvl w:ilvl="2" w:tplc="0C0A000D">
      <w:start w:val="1"/>
      <w:numFmt w:val="bullet"/>
      <w:lvlText w:val=""/>
      <w:lvlJc w:val="left"/>
      <w:pPr>
        <w:tabs>
          <w:tab w:val="num" w:pos="744"/>
        </w:tabs>
        <w:ind w:left="744" w:hanging="360"/>
      </w:pPr>
      <w:rPr>
        <w:rFonts w:ascii="Wingdings" w:hAnsi="Wingdings" w:hint="default"/>
      </w:rPr>
    </w:lvl>
    <w:lvl w:ilvl="3" w:tplc="FFFFFFFF" w:tentative="1">
      <w:start w:val="1"/>
      <w:numFmt w:val="bullet"/>
      <w:lvlText w:val=""/>
      <w:lvlJc w:val="left"/>
      <w:pPr>
        <w:tabs>
          <w:tab w:val="num" w:pos="1464"/>
        </w:tabs>
        <w:ind w:left="1464" w:hanging="360"/>
      </w:pPr>
      <w:rPr>
        <w:rFonts w:ascii="Symbol" w:hAnsi="Symbol" w:hint="default"/>
      </w:rPr>
    </w:lvl>
    <w:lvl w:ilvl="4" w:tplc="FFFFFFFF" w:tentative="1">
      <w:start w:val="1"/>
      <w:numFmt w:val="bullet"/>
      <w:lvlText w:val="o"/>
      <w:lvlJc w:val="left"/>
      <w:pPr>
        <w:tabs>
          <w:tab w:val="num" w:pos="2184"/>
        </w:tabs>
        <w:ind w:left="2184" w:hanging="360"/>
      </w:pPr>
      <w:rPr>
        <w:rFonts w:ascii="Courier New" w:hAnsi="Courier New" w:cs="Courier New" w:hint="default"/>
      </w:rPr>
    </w:lvl>
    <w:lvl w:ilvl="5" w:tplc="FFFFFFFF" w:tentative="1">
      <w:start w:val="1"/>
      <w:numFmt w:val="bullet"/>
      <w:lvlText w:val=""/>
      <w:lvlJc w:val="left"/>
      <w:pPr>
        <w:tabs>
          <w:tab w:val="num" w:pos="2904"/>
        </w:tabs>
        <w:ind w:left="2904" w:hanging="360"/>
      </w:pPr>
      <w:rPr>
        <w:rFonts w:ascii="Wingdings" w:hAnsi="Wingdings" w:hint="default"/>
      </w:rPr>
    </w:lvl>
    <w:lvl w:ilvl="6" w:tplc="FFFFFFFF" w:tentative="1">
      <w:start w:val="1"/>
      <w:numFmt w:val="bullet"/>
      <w:lvlText w:val=""/>
      <w:lvlJc w:val="left"/>
      <w:pPr>
        <w:tabs>
          <w:tab w:val="num" w:pos="3624"/>
        </w:tabs>
        <w:ind w:left="3624" w:hanging="360"/>
      </w:pPr>
      <w:rPr>
        <w:rFonts w:ascii="Symbol" w:hAnsi="Symbol" w:hint="default"/>
      </w:rPr>
    </w:lvl>
    <w:lvl w:ilvl="7" w:tplc="FFFFFFFF" w:tentative="1">
      <w:start w:val="1"/>
      <w:numFmt w:val="bullet"/>
      <w:lvlText w:val="o"/>
      <w:lvlJc w:val="left"/>
      <w:pPr>
        <w:tabs>
          <w:tab w:val="num" w:pos="4344"/>
        </w:tabs>
        <w:ind w:left="4344" w:hanging="360"/>
      </w:pPr>
      <w:rPr>
        <w:rFonts w:ascii="Courier New" w:hAnsi="Courier New" w:cs="Courier New" w:hint="default"/>
      </w:rPr>
    </w:lvl>
    <w:lvl w:ilvl="8" w:tplc="FFFFFFFF" w:tentative="1">
      <w:start w:val="1"/>
      <w:numFmt w:val="bullet"/>
      <w:lvlText w:val=""/>
      <w:lvlJc w:val="left"/>
      <w:pPr>
        <w:tabs>
          <w:tab w:val="num" w:pos="5064"/>
        </w:tabs>
        <w:ind w:left="5064" w:hanging="360"/>
      </w:pPr>
      <w:rPr>
        <w:rFonts w:ascii="Wingdings" w:hAnsi="Wingdings" w:hint="default"/>
      </w:rPr>
    </w:lvl>
  </w:abstractNum>
  <w:abstractNum w:abstractNumId="27" w15:restartNumberingAfterBreak="0">
    <w:nsid w:val="6F3477A3"/>
    <w:multiLevelType w:val="hybridMultilevel"/>
    <w:tmpl w:val="DF1E0FE0"/>
    <w:lvl w:ilvl="0" w:tplc="28A6C9C0">
      <w:start w:val="1"/>
      <w:numFmt w:val="bullet"/>
      <w:lvlText w:val=""/>
      <w:lvlPicBulletId w:val="0"/>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F96126B"/>
    <w:multiLevelType w:val="hybridMultilevel"/>
    <w:tmpl w:val="5E08BA32"/>
    <w:lvl w:ilvl="0" w:tplc="7E24AD56">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9" w15:restartNumberingAfterBreak="0">
    <w:nsid w:val="77F5436B"/>
    <w:multiLevelType w:val="hybridMultilevel"/>
    <w:tmpl w:val="480094C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823393D"/>
    <w:multiLevelType w:val="hybridMultilevel"/>
    <w:tmpl w:val="9F22474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7A764396"/>
    <w:multiLevelType w:val="hybridMultilevel"/>
    <w:tmpl w:val="36A490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F37384A"/>
    <w:multiLevelType w:val="hybridMultilevel"/>
    <w:tmpl w:val="7AA45320"/>
    <w:lvl w:ilvl="0" w:tplc="340A000F">
      <w:start w:val="1"/>
      <w:numFmt w:val="decimal"/>
      <w:lvlText w:val="%1."/>
      <w:lvlJc w:val="left"/>
      <w:pPr>
        <w:ind w:left="644" w:hanging="360"/>
      </w:p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num w:numId="1">
    <w:abstractNumId w:val="6"/>
  </w:num>
  <w:num w:numId="2">
    <w:abstractNumId w:val="22"/>
  </w:num>
  <w:num w:numId="3">
    <w:abstractNumId w:val="10"/>
  </w:num>
  <w:num w:numId="4">
    <w:abstractNumId w:val="20"/>
  </w:num>
  <w:num w:numId="5">
    <w:abstractNumId w:val="7"/>
  </w:num>
  <w:num w:numId="6">
    <w:abstractNumId w:val="17"/>
  </w:num>
  <w:num w:numId="7">
    <w:abstractNumId w:val="26"/>
  </w:num>
  <w:num w:numId="8">
    <w:abstractNumId w:val="25"/>
  </w:num>
  <w:num w:numId="9">
    <w:abstractNumId w:val="0"/>
  </w:num>
  <w:num w:numId="10">
    <w:abstractNumId w:val="11"/>
  </w:num>
  <w:num w:numId="11">
    <w:abstractNumId w:val="2"/>
  </w:num>
  <w:num w:numId="12">
    <w:abstractNumId w:val="5"/>
  </w:num>
  <w:num w:numId="13">
    <w:abstractNumId w:val="19"/>
  </w:num>
  <w:num w:numId="14">
    <w:abstractNumId w:val="14"/>
  </w:num>
  <w:num w:numId="15">
    <w:abstractNumId w:val="27"/>
  </w:num>
  <w:num w:numId="16">
    <w:abstractNumId w:val="13"/>
  </w:num>
  <w:num w:numId="17">
    <w:abstractNumId w:val="28"/>
  </w:num>
  <w:num w:numId="18">
    <w:abstractNumId w:val="31"/>
  </w:num>
  <w:num w:numId="19">
    <w:abstractNumId w:val="12"/>
  </w:num>
  <w:num w:numId="20">
    <w:abstractNumId w:val="9"/>
  </w:num>
  <w:num w:numId="21">
    <w:abstractNumId w:val="30"/>
  </w:num>
  <w:num w:numId="22">
    <w:abstractNumId w:val="3"/>
  </w:num>
  <w:num w:numId="23">
    <w:abstractNumId w:val="15"/>
  </w:num>
  <w:num w:numId="24">
    <w:abstractNumId w:val="24"/>
  </w:num>
  <w:num w:numId="25">
    <w:abstractNumId w:val="29"/>
  </w:num>
  <w:num w:numId="26">
    <w:abstractNumId w:val="23"/>
  </w:num>
  <w:num w:numId="27">
    <w:abstractNumId w:val="1"/>
  </w:num>
  <w:num w:numId="28">
    <w:abstractNumId w:val="18"/>
  </w:num>
  <w:num w:numId="29">
    <w:abstractNumId w:val="16"/>
  </w:num>
  <w:num w:numId="30">
    <w:abstractNumId w:val="21"/>
  </w:num>
  <w:num w:numId="31">
    <w:abstractNumId w:val="32"/>
  </w:num>
  <w:num w:numId="32">
    <w:abstractNumId w:val="8"/>
  </w:num>
  <w:num w:numId="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CL" w:vendorID="64" w:dllVersion="6" w:nlCheck="1" w:checkStyle="0"/>
  <w:activeWritingStyle w:appName="MSWord" w:lang="es-ES" w:vendorID="64" w:dllVersion="6" w:nlCheck="1" w:checkStyle="0"/>
  <w:activeWritingStyle w:appName="MSWord" w:lang="es-MX" w:vendorID="64" w:dllVersion="6" w:nlCheck="1" w:checkStyle="0"/>
  <w:activeWritingStyle w:appName="MSWord" w:lang="en-US" w:vendorID="64" w:dllVersion="6" w:nlCheck="1" w:checkStyle="1"/>
  <w:activeWritingStyle w:appName="MSWord" w:lang="fr-FR" w:vendorID="64" w:dllVersion="6" w:nlCheck="1" w:checkStyle="1"/>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s-MX" w:vendorID="64" w:dllVersion="0" w:nlCheck="1" w:checkStyle="0"/>
  <w:activeWritingStyle w:appName="MSWord" w:lang="es-ES" w:vendorID="64" w:dllVersion="4096" w:nlCheck="1" w:checkStyle="0"/>
  <w:activeWritingStyle w:appName="MSWord" w:lang="es-CL"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ignoreMixedContent/>
  <w:alwaysShowPlaceholderText/>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560"/>
    <w:rsid w:val="0000361E"/>
    <w:rsid w:val="00006FE2"/>
    <w:rsid w:val="000130E3"/>
    <w:rsid w:val="00020051"/>
    <w:rsid w:val="0002218E"/>
    <w:rsid w:val="000320AE"/>
    <w:rsid w:val="00036AB9"/>
    <w:rsid w:val="0004563D"/>
    <w:rsid w:val="00053EEC"/>
    <w:rsid w:val="000612DA"/>
    <w:rsid w:val="00070EBE"/>
    <w:rsid w:val="0007118A"/>
    <w:rsid w:val="000761A8"/>
    <w:rsid w:val="00084980"/>
    <w:rsid w:val="000865B8"/>
    <w:rsid w:val="00090C1B"/>
    <w:rsid w:val="000A6648"/>
    <w:rsid w:val="000A7178"/>
    <w:rsid w:val="000A7EC3"/>
    <w:rsid w:val="000B22F4"/>
    <w:rsid w:val="000B29E8"/>
    <w:rsid w:val="000C1824"/>
    <w:rsid w:val="000D33B8"/>
    <w:rsid w:val="000D39FB"/>
    <w:rsid w:val="000D4667"/>
    <w:rsid w:val="000D5817"/>
    <w:rsid w:val="000E3376"/>
    <w:rsid w:val="000E62E2"/>
    <w:rsid w:val="000F6230"/>
    <w:rsid w:val="00103515"/>
    <w:rsid w:val="001107F3"/>
    <w:rsid w:val="00112794"/>
    <w:rsid w:val="00121259"/>
    <w:rsid w:val="00132C24"/>
    <w:rsid w:val="00136078"/>
    <w:rsid w:val="001368DA"/>
    <w:rsid w:val="00142A8D"/>
    <w:rsid w:val="0014563A"/>
    <w:rsid w:val="00147250"/>
    <w:rsid w:val="00150BC4"/>
    <w:rsid w:val="00153E10"/>
    <w:rsid w:val="00153F7A"/>
    <w:rsid w:val="001557AF"/>
    <w:rsid w:val="00161EFE"/>
    <w:rsid w:val="00166F92"/>
    <w:rsid w:val="00167239"/>
    <w:rsid w:val="0017503F"/>
    <w:rsid w:val="001800DE"/>
    <w:rsid w:val="001812C2"/>
    <w:rsid w:val="00184124"/>
    <w:rsid w:val="00184B91"/>
    <w:rsid w:val="001877E0"/>
    <w:rsid w:val="00192454"/>
    <w:rsid w:val="00194FFF"/>
    <w:rsid w:val="00197D35"/>
    <w:rsid w:val="001A20A0"/>
    <w:rsid w:val="001B23F9"/>
    <w:rsid w:val="001B33A5"/>
    <w:rsid w:val="001B3CA5"/>
    <w:rsid w:val="001B474A"/>
    <w:rsid w:val="001B4C36"/>
    <w:rsid w:val="001B7289"/>
    <w:rsid w:val="001C1209"/>
    <w:rsid w:val="001C12DB"/>
    <w:rsid w:val="001C1C1C"/>
    <w:rsid w:val="001C3F22"/>
    <w:rsid w:val="001C4475"/>
    <w:rsid w:val="001D756B"/>
    <w:rsid w:val="001E7949"/>
    <w:rsid w:val="001F1D14"/>
    <w:rsid w:val="001F417E"/>
    <w:rsid w:val="00204D0A"/>
    <w:rsid w:val="00205C0B"/>
    <w:rsid w:val="00207C52"/>
    <w:rsid w:val="00207DDF"/>
    <w:rsid w:val="0021623E"/>
    <w:rsid w:val="00220D2D"/>
    <w:rsid w:val="002315E5"/>
    <w:rsid w:val="0023402A"/>
    <w:rsid w:val="0023508E"/>
    <w:rsid w:val="002421DF"/>
    <w:rsid w:val="002432EB"/>
    <w:rsid w:val="00250FF9"/>
    <w:rsid w:val="002518C6"/>
    <w:rsid w:val="002530BA"/>
    <w:rsid w:val="002559C0"/>
    <w:rsid w:val="0025602B"/>
    <w:rsid w:val="00257C29"/>
    <w:rsid w:val="00270926"/>
    <w:rsid w:val="002723C3"/>
    <w:rsid w:val="002831F8"/>
    <w:rsid w:val="002833BC"/>
    <w:rsid w:val="00287027"/>
    <w:rsid w:val="00291CAB"/>
    <w:rsid w:val="002950CF"/>
    <w:rsid w:val="002A17C7"/>
    <w:rsid w:val="002A673E"/>
    <w:rsid w:val="002B1B2E"/>
    <w:rsid w:val="002C191C"/>
    <w:rsid w:val="002C6581"/>
    <w:rsid w:val="002E267B"/>
    <w:rsid w:val="002E76D5"/>
    <w:rsid w:val="002F6221"/>
    <w:rsid w:val="00304622"/>
    <w:rsid w:val="00306936"/>
    <w:rsid w:val="00312E68"/>
    <w:rsid w:val="00315A60"/>
    <w:rsid w:val="00315FE6"/>
    <w:rsid w:val="00317D63"/>
    <w:rsid w:val="0032793F"/>
    <w:rsid w:val="00327B4B"/>
    <w:rsid w:val="003370ED"/>
    <w:rsid w:val="00344707"/>
    <w:rsid w:val="003652A5"/>
    <w:rsid w:val="00376A9A"/>
    <w:rsid w:val="00377641"/>
    <w:rsid w:val="00386036"/>
    <w:rsid w:val="003866C9"/>
    <w:rsid w:val="00387F4C"/>
    <w:rsid w:val="00390435"/>
    <w:rsid w:val="00391776"/>
    <w:rsid w:val="00393770"/>
    <w:rsid w:val="00394FDE"/>
    <w:rsid w:val="00397D42"/>
    <w:rsid w:val="003A060B"/>
    <w:rsid w:val="003A55DE"/>
    <w:rsid w:val="003B1509"/>
    <w:rsid w:val="003B19DB"/>
    <w:rsid w:val="003B2334"/>
    <w:rsid w:val="003B3CA0"/>
    <w:rsid w:val="003B6E28"/>
    <w:rsid w:val="003C0943"/>
    <w:rsid w:val="003C378E"/>
    <w:rsid w:val="003D1B65"/>
    <w:rsid w:val="003F094E"/>
    <w:rsid w:val="003F32DD"/>
    <w:rsid w:val="003F5D09"/>
    <w:rsid w:val="00400C1D"/>
    <w:rsid w:val="0040699D"/>
    <w:rsid w:val="00426271"/>
    <w:rsid w:val="0042782F"/>
    <w:rsid w:val="00430F1F"/>
    <w:rsid w:val="00431888"/>
    <w:rsid w:val="00431F91"/>
    <w:rsid w:val="00437026"/>
    <w:rsid w:val="0044108F"/>
    <w:rsid w:val="00462079"/>
    <w:rsid w:val="004623F8"/>
    <w:rsid w:val="004714D4"/>
    <w:rsid w:val="0047164A"/>
    <w:rsid w:val="004764CC"/>
    <w:rsid w:val="00480FBC"/>
    <w:rsid w:val="00483502"/>
    <w:rsid w:val="00487A42"/>
    <w:rsid w:val="0049107A"/>
    <w:rsid w:val="0049382D"/>
    <w:rsid w:val="00493A0D"/>
    <w:rsid w:val="004A532C"/>
    <w:rsid w:val="004A76BD"/>
    <w:rsid w:val="004B1D37"/>
    <w:rsid w:val="004B7DA0"/>
    <w:rsid w:val="004C13C3"/>
    <w:rsid w:val="004C1739"/>
    <w:rsid w:val="004D2E72"/>
    <w:rsid w:val="004D3BE9"/>
    <w:rsid w:val="004D4309"/>
    <w:rsid w:val="004E1C6E"/>
    <w:rsid w:val="004E1F0E"/>
    <w:rsid w:val="004E22D8"/>
    <w:rsid w:val="004F2A3F"/>
    <w:rsid w:val="005051F4"/>
    <w:rsid w:val="00506653"/>
    <w:rsid w:val="00506D66"/>
    <w:rsid w:val="00511AC3"/>
    <w:rsid w:val="00512D72"/>
    <w:rsid w:val="00514A09"/>
    <w:rsid w:val="0052118F"/>
    <w:rsid w:val="005277EB"/>
    <w:rsid w:val="005319A2"/>
    <w:rsid w:val="00535789"/>
    <w:rsid w:val="0053697C"/>
    <w:rsid w:val="00544CD7"/>
    <w:rsid w:val="0054572B"/>
    <w:rsid w:val="0055192F"/>
    <w:rsid w:val="00552CE8"/>
    <w:rsid w:val="005673A9"/>
    <w:rsid w:val="00567422"/>
    <w:rsid w:val="005748D3"/>
    <w:rsid w:val="00574C64"/>
    <w:rsid w:val="0057665D"/>
    <w:rsid w:val="00577086"/>
    <w:rsid w:val="00586698"/>
    <w:rsid w:val="00592B9F"/>
    <w:rsid w:val="005A1B8B"/>
    <w:rsid w:val="005A6450"/>
    <w:rsid w:val="005B345A"/>
    <w:rsid w:val="005D1C60"/>
    <w:rsid w:val="005D55D4"/>
    <w:rsid w:val="005E16CF"/>
    <w:rsid w:val="005E411D"/>
    <w:rsid w:val="005E64F3"/>
    <w:rsid w:val="005E7200"/>
    <w:rsid w:val="005F791E"/>
    <w:rsid w:val="00603629"/>
    <w:rsid w:val="00611DB5"/>
    <w:rsid w:val="006127AA"/>
    <w:rsid w:val="006130D5"/>
    <w:rsid w:val="0061444D"/>
    <w:rsid w:val="00617B1A"/>
    <w:rsid w:val="00620CEF"/>
    <w:rsid w:val="00622A04"/>
    <w:rsid w:val="00635492"/>
    <w:rsid w:val="0063584C"/>
    <w:rsid w:val="00636A27"/>
    <w:rsid w:val="00660733"/>
    <w:rsid w:val="00660CAE"/>
    <w:rsid w:val="006630D4"/>
    <w:rsid w:val="006910FC"/>
    <w:rsid w:val="006937F5"/>
    <w:rsid w:val="00696B49"/>
    <w:rsid w:val="006A2F69"/>
    <w:rsid w:val="006A3A34"/>
    <w:rsid w:val="006A3BBB"/>
    <w:rsid w:val="006B3CE8"/>
    <w:rsid w:val="006B45C9"/>
    <w:rsid w:val="006B52B0"/>
    <w:rsid w:val="006B6207"/>
    <w:rsid w:val="006C06F5"/>
    <w:rsid w:val="006C5F04"/>
    <w:rsid w:val="006C6F82"/>
    <w:rsid w:val="006D4943"/>
    <w:rsid w:val="006E4A04"/>
    <w:rsid w:val="006F1166"/>
    <w:rsid w:val="006F3A73"/>
    <w:rsid w:val="006F4929"/>
    <w:rsid w:val="00707E44"/>
    <w:rsid w:val="00713A3E"/>
    <w:rsid w:val="00715B04"/>
    <w:rsid w:val="0072199D"/>
    <w:rsid w:val="007230AA"/>
    <w:rsid w:val="00723304"/>
    <w:rsid w:val="00727F4B"/>
    <w:rsid w:val="00732034"/>
    <w:rsid w:val="00743128"/>
    <w:rsid w:val="00743DEB"/>
    <w:rsid w:val="00747320"/>
    <w:rsid w:val="0075529F"/>
    <w:rsid w:val="00756B5A"/>
    <w:rsid w:val="00760B9D"/>
    <w:rsid w:val="00761C4A"/>
    <w:rsid w:val="0077109E"/>
    <w:rsid w:val="007713B8"/>
    <w:rsid w:val="00781328"/>
    <w:rsid w:val="0078353E"/>
    <w:rsid w:val="00786560"/>
    <w:rsid w:val="00787BE6"/>
    <w:rsid w:val="007A04CA"/>
    <w:rsid w:val="007A08A0"/>
    <w:rsid w:val="007A1643"/>
    <w:rsid w:val="007A50DF"/>
    <w:rsid w:val="007B288E"/>
    <w:rsid w:val="007C30CD"/>
    <w:rsid w:val="007C4C87"/>
    <w:rsid w:val="007E5EB7"/>
    <w:rsid w:val="007E6FA3"/>
    <w:rsid w:val="007F0DFF"/>
    <w:rsid w:val="007F31FE"/>
    <w:rsid w:val="007F43E1"/>
    <w:rsid w:val="007F646D"/>
    <w:rsid w:val="00802246"/>
    <w:rsid w:val="00811B79"/>
    <w:rsid w:val="00812100"/>
    <w:rsid w:val="00815B4B"/>
    <w:rsid w:val="0082162A"/>
    <w:rsid w:val="00824B9F"/>
    <w:rsid w:val="008308D6"/>
    <w:rsid w:val="008319FE"/>
    <w:rsid w:val="00832B02"/>
    <w:rsid w:val="00834FEA"/>
    <w:rsid w:val="00836F1D"/>
    <w:rsid w:val="00840FFE"/>
    <w:rsid w:val="00841AC4"/>
    <w:rsid w:val="00841CFE"/>
    <w:rsid w:val="008431F4"/>
    <w:rsid w:val="0084392C"/>
    <w:rsid w:val="00846A16"/>
    <w:rsid w:val="00846CC5"/>
    <w:rsid w:val="00850472"/>
    <w:rsid w:val="00850A78"/>
    <w:rsid w:val="00853D7F"/>
    <w:rsid w:val="00865A75"/>
    <w:rsid w:val="00867715"/>
    <w:rsid w:val="00874A1D"/>
    <w:rsid w:val="00877D42"/>
    <w:rsid w:val="0088511D"/>
    <w:rsid w:val="008864EC"/>
    <w:rsid w:val="00897B83"/>
    <w:rsid w:val="008A4AE6"/>
    <w:rsid w:val="008B7E21"/>
    <w:rsid w:val="008C2272"/>
    <w:rsid w:val="008C7624"/>
    <w:rsid w:val="008E6445"/>
    <w:rsid w:val="008F1711"/>
    <w:rsid w:val="008F45DB"/>
    <w:rsid w:val="008F5C71"/>
    <w:rsid w:val="008F66F5"/>
    <w:rsid w:val="008F6E43"/>
    <w:rsid w:val="009103D1"/>
    <w:rsid w:val="00911C95"/>
    <w:rsid w:val="00912EE8"/>
    <w:rsid w:val="00915296"/>
    <w:rsid w:val="00921512"/>
    <w:rsid w:val="009236C1"/>
    <w:rsid w:val="00923B8F"/>
    <w:rsid w:val="00924021"/>
    <w:rsid w:val="00927A5A"/>
    <w:rsid w:val="00935936"/>
    <w:rsid w:val="00937BAA"/>
    <w:rsid w:val="00941CBA"/>
    <w:rsid w:val="009429A2"/>
    <w:rsid w:val="00944B57"/>
    <w:rsid w:val="00944DED"/>
    <w:rsid w:val="00945FB7"/>
    <w:rsid w:val="00950B5D"/>
    <w:rsid w:val="0095124B"/>
    <w:rsid w:val="00953B67"/>
    <w:rsid w:val="009569C4"/>
    <w:rsid w:val="0096149A"/>
    <w:rsid w:val="00970A82"/>
    <w:rsid w:val="0097324A"/>
    <w:rsid w:val="00974DE4"/>
    <w:rsid w:val="0097541A"/>
    <w:rsid w:val="00975844"/>
    <w:rsid w:val="0097788D"/>
    <w:rsid w:val="009834F2"/>
    <w:rsid w:val="00983CEF"/>
    <w:rsid w:val="0098696C"/>
    <w:rsid w:val="00993C2D"/>
    <w:rsid w:val="009975C0"/>
    <w:rsid w:val="00997A57"/>
    <w:rsid w:val="009A21F0"/>
    <w:rsid w:val="009A7CB1"/>
    <w:rsid w:val="009B2D93"/>
    <w:rsid w:val="009B6ADE"/>
    <w:rsid w:val="009B6CA7"/>
    <w:rsid w:val="009C048C"/>
    <w:rsid w:val="009C1FC6"/>
    <w:rsid w:val="009C3C20"/>
    <w:rsid w:val="009C6AF9"/>
    <w:rsid w:val="009D3D21"/>
    <w:rsid w:val="009D3F57"/>
    <w:rsid w:val="009D5939"/>
    <w:rsid w:val="009D5FB3"/>
    <w:rsid w:val="009E0DDA"/>
    <w:rsid w:val="009E1123"/>
    <w:rsid w:val="009E4C17"/>
    <w:rsid w:val="009E564B"/>
    <w:rsid w:val="00A0656A"/>
    <w:rsid w:val="00A17D23"/>
    <w:rsid w:val="00A2322A"/>
    <w:rsid w:val="00A238D6"/>
    <w:rsid w:val="00A27FF1"/>
    <w:rsid w:val="00A373BC"/>
    <w:rsid w:val="00A43DCA"/>
    <w:rsid w:val="00A478EC"/>
    <w:rsid w:val="00A50907"/>
    <w:rsid w:val="00A50BD8"/>
    <w:rsid w:val="00A539AE"/>
    <w:rsid w:val="00A541BE"/>
    <w:rsid w:val="00A55CCE"/>
    <w:rsid w:val="00A5784D"/>
    <w:rsid w:val="00A57B0C"/>
    <w:rsid w:val="00A61063"/>
    <w:rsid w:val="00A64257"/>
    <w:rsid w:val="00A663E9"/>
    <w:rsid w:val="00A66772"/>
    <w:rsid w:val="00A72C46"/>
    <w:rsid w:val="00A77449"/>
    <w:rsid w:val="00A77ECA"/>
    <w:rsid w:val="00A90796"/>
    <w:rsid w:val="00A925B2"/>
    <w:rsid w:val="00A9586B"/>
    <w:rsid w:val="00A9755C"/>
    <w:rsid w:val="00AA4B73"/>
    <w:rsid w:val="00AA670E"/>
    <w:rsid w:val="00AC02D8"/>
    <w:rsid w:val="00AC5DE5"/>
    <w:rsid w:val="00AC6691"/>
    <w:rsid w:val="00AE17E3"/>
    <w:rsid w:val="00AF0BF3"/>
    <w:rsid w:val="00AF2D27"/>
    <w:rsid w:val="00AF365B"/>
    <w:rsid w:val="00B04342"/>
    <w:rsid w:val="00B0522A"/>
    <w:rsid w:val="00B11982"/>
    <w:rsid w:val="00B13086"/>
    <w:rsid w:val="00B13FDB"/>
    <w:rsid w:val="00B2326C"/>
    <w:rsid w:val="00B2461D"/>
    <w:rsid w:val="00B31E74"/>
    <w:rsid w:val="00B33181"/>
    <w:rsid w:val="00B37087"/>
    <w:rsid w:val="00B47319"/>
    <w:rsid w:val="00B473A5"/>
    <w:rsid w:val="00B7279E"/>
    <w:rsid w:val="00B7710C"/>
    <w:rsid w:val="00B91953"/>
    <w:rsid w:val="00B97362"/>
    <w:rsid w:val="00BA71E9"/>
    <w:rsid w:val="00BA754F"/>
    <w:rsid w:val="00BB3858"/>
    <w:rsid w:val="00BC1FAE"/>
    <w:rsid w:val="00BD0B70"/>
    <w:rsid w:val="00BE1B50"/>
    <w:rsid w:val="00BE685A"/>
    <w:rsid w:val="00C015D9"/>
    <w:rsid w:val="00C017FB"/>
    <w:rsid w:val="00C01BDB"/>
    <w:rsid w:val="00C03CF0"/>
    <w:rsid w:val="00C0410C"/>
    <w:rsid w:val="00C136D4"/>
    <w:rsid w:val="00C14674"/>
    <w:rsid w:val="00C16B16"/>
    <w:rsid w:val="00C237A6"/>
    <w:rsid w:val="00C241EC"/>
    <w:rsid w:val="00C241FD"/>
    <w:rsid w:val="00C24FB2"/>
    <w:rsid w:val="00C26878"/>
    <w:rsid w:val="00C32165"/>
    <w:rsid w:val="00C46F53"/>
    <w:rsid w:val="00C51D1B"/>
    <w:rsid w:val="00C60638"/>
    <w:rsid w:val="00C61CAA"/>
    <w:rsid w:val="00C65761"/>
    <w:rsid w:val="00C81881"/>
    <w:rsid w:val="00C818FB"/>
    <w:rsid w:val="00C82735"/>
    <w:rsid w:val="00CA3CAD"/>
    <w:rsid w:val="00CA6DE7"/>
    <w:rsid w:val="00CA7F3D"/>
    <w:rsid w:val="00CB07D2"/>
    <w:rsid w:val="00CB3705"/>
    <w:rsid w:val="00CB4A2D"/>
    <w:rsid w:val="00CB65F3"/>
    <w:rsid w:val="00CB6C87"/>
    <w:rsid w:val="00CC1A94"/>
    <w:rsid w:val="00CC5DC8"/>
    <w:rsid w:val="00CD067A"/>
    <w:rsid w:val="00CD0CB0"/>
    <w:rsid w:val="00CD40F4"/>
    <w:rsid w:val="00CD414C"/>
    <w:rsid w:val="00CE3B5B"/>
    <w:rsid w:val="00CE5B08"/>
    <w:rsid w:val="00CF1A94"/>
    <w:rsid w:val="00CF64AA"/>
    <w:rsid w:val="00CF76FE"/>
    <w:rsid w:val="00CF7D59"/>
    <w:rsid w:val="00D044A5"/>
    <w:rsid w:val="00D14FAF"/>
    <w:rsid w:val="00D160D8"/>
    <w:rsid w:val="00D16A89"/>
    <w:rsid w:val="00D25199"/>
    <w:rsid w:val="00D26DB4"/>
    <w:rsid w:val="00D2790F"/>
    <w:rsid w:val="00D319E2"/>
    <w:rsid w:val="00D351BC"/>
    <w:rsid w:val="00D36F61"/>
    <w:rsid w:val="00D4239B"/>
    <w:rsid w:val="00D45265"/>
    <w:rsid w:val="00D459D5"/>
    <w:rsid w:val="00D51746"/>
    <w:rsid w:val="00D53027"/>
    <w:rsid w:val="00D550BC"/>
    <w:rsid w:val="00D552E8"/>
    <w:rsid w:val="00D67F78"/>
    <w:rsid w:val="00D71130"/>
    <w:rsid w:val="00D73FE1"/>
    <w:rsid w:val="00D777B0"/>
    <w:rsid w:val="00D8228D"/>
    <w:rsid w:val="00D827AD"/>
    <w:rsid w:val="00D8517B"/>
    <w:rsid w:val="00D877C5"/>
    <w:rsid w:val="00D87ED8"/>
    <w:rsid w:val="00D95184"/>
    <w:rsid w:val="00D97170"/>
    <w:rsid w:val="00DA4955"/>
    <w:rsid w:val="00DA6EE2"/>
    <w:rsid w:val="00DB5D5D"/>
    <w:rsid w:val="00DC1750"/>
    <w:rsid w:val="00DC5219"/>
    <w:rsid w:val="00DC6FD2"/>
    <w:rsid w:val="00DD01E1"/>
    <w:rsid w:val="00DD2EA3"/>
    <w:rsid w:val="00DD6AFA"/>
    <w:rsid w:val="00DE7EC1"/>
    <w:rsid w:val="00DF3B6E"/>
    <w:rsid w:val="00E05E91"/>
    <w:rsid w:val="00E10756"/>
    <w:rsid w:val="00E16F97"/>
    <w:rsid w:val="00E2443B"/>
    <w:rsid w:val="00E27F11"/>
    <w:rsid w:val="00E309D5"/>
    <w:rsid w:val="00E61B3F"/>
    <w:rsid w:val="00E6245C"/>
    <w:rsid w:val="00E62DBB"/>
    <w:rsid w:val="00E73C4C"/>
    <w:rsid w:val="00E82035"/>
    <w:rsid w:val="00E92825"/>
    <w:rsid w:val="00EA3AD1"/>
    <w:rsid w:val="00EA41FA"/>
    <w:rsid w:val="00EA596B"/>
    <w:rsid w:val="00EA7A5E"/>
    <w:rsid w:val="00EC4045"/>
    <w:rsid w:val="00EC4F0C"/>
    <w:rsid w:val="00EC5C94"/>
    <w:rsid w:val="00EC61C3"/>
    <w:rsid w:val="00ED065F"/>
    <w:rsid w:val="00ED171A"/>
    <w:rsid w:val="00ED5DA6"/>
    <w:rsid w:val="00ED64EC"/>
    <w:rsid w:val="00EE275F"/>
    <w:rsid w:val="00EE34D7"/>
    <w:rsid w:val="00EE36A8"/>
    <w:rsid w:val="00EE4ABE"/>
    <w:rsid w:val="00EF04C0"/>
    <w:rsid w:val="00EF7359"/>
    <w:rsid w:val="00F00A21"/>
    <w:rsid w:val="00F034FB"/>
    <w:rsid w:val="00F03A67"/>
    <w:rsid w:val="00F11641"/>
    <w:rsid w:val="00F118D1"/>
    <w:rsid w:val="00F13441"/>
    <w:rsid w:val="00F16D08"/>
    <w:rsid w:val="00F307ED"/>
    <w:rsid w:val="00F41FC4"/>
    <w:rsid w:val="00F42D4E"/>
    <w:rsid w:val="00F437BB"/>
    <w:rsid w:val="00F43841"/>
    <w:rsid w:val="00F55D1B"/>
    <w:rsid w:val="00F6351A"/>
    <w:rsid w:val="00F6691B"/>
    <w:rsid w:val="00F66D07"/>
    <w:rsid w:val="00F66D1B"/>
    <w:rsid w:val="00F81F21"/>
    <w:rsid w:val="00F8377D"/>
    <w:rsid w:val="00F92884"/>
    <w:rsid w:val="00FB09A1"/>
    <w:rsid w:val="00FB44C9"/>
    <w:rsid w:val="00FC40F0"/>
    <w:rsid w:val="00FC7389"/>
    <w:rsid w:val="00FF122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26C75D"/>
  <w15:docId w15:val="{5BC28A9F-999D-4695-9D04-2CC49C547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6078"/>
    <w:rPr>
      <w:sz w:val="24"/>
      <w:szCs w:val="24"/>
      <w:lang w:val="es-ES" w:eastAsia="en-US" w:bidi="es-ES"/>
    </w:rPr>
  </w:style>
  <w:style w:type="paragraph" w:styleId="Ttulo1">
    <w:name w:val="heading 1"/>
    <w:basedOn w:val="Normal"/>
    <w:next w:val="Normal"/>
    <w:qFormat/>
    <w:pPr>
      <w:keepNext/>
      <w:jc w:val="right"/>
      <w:outlineLvl w:val="0"/>
    </w:pPr>
    <w:rPr>
      <w:rFonts w:ascii="Century Gothic" w:hAnsi="Century Gothic" w:cs="Century Gothic"/>
      <w:b/>
      <w:bCs/>
      <w:color w:val="333399"/>
      <w:kern w:val="32"/>
      <w:sz w:val="32"/>
      <w:szCs w:val="32"/>
    </w:rPr>
  </w:style>
  <w:style w:type="paragraph" w:styleId="Ttulo2">
    <w:name w:val="heading 2"/>
    <w:basedOn w:val="Normal"/>
    <w:next w:val="Normal"/>
    <w:link w:val="Ttulo2Car"/>
    <w:qFormat/>
    <w:pPr>
      <w:keepNext/>
      <w:spacing w:before="120"/>
      <w:outlineLvl w:val="1"/>
    </w:pPr>
    <w:rPr>
      <w:rFonts w:ascii="Arial" w:hAnsi="Arial" w:cs="Arial"/>
      <w:b/>
      <w:bCs/>
      <w:iCs/>
      <w:color w:val="333399"/>
      <w:sz w:val="28"/>
      <w:szCs w:val="28"/>
    </w:rPr>
  </w:style>
  <w:style w:type="paragraph" w:styleId="Ttulo5">
    <w:name w:val="heading 5"/>
    <w:basedOn w:val="Normal"/>
    <w:next w:val="Normal"/>
    <w:link w:val="Ttulo5Car"/>
    <w:unhideWhenUsed/>
    <w:qFormat/>
    <w:rsid w:val="00386036"/>
    <w:pPr>
      <w:keepNext/>
      <w:keepLines/>
      <w:spacing w:before="200"/>
      <w:outlineLvl w:val="4"/>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320"/>
        <w:tab w:val="right" w:pos="8640"/>
      </w:tabs>
    </w:pPr>
  </w:style>
  <w:style w:type="paragraph" w:styleId="Piedepgina">
    <w:name w:val="footer"/>
    <w:basedOn w:val="Normal"/>
    <w:pPr>
      <w:tabs>
        <w:tab w:val="center" w:pos="4320"/>
        <w:tab w:val="right" w:pos="8640"/>
      </w:tabs>
    </w:pPr>
  </w:style>
  <w:style w:type="paragraph" w:styleId="Textoindependiente">
    <w:name w:val="Body Text"/>
    <w:basedOn w:val="Normal"/>
    <w:link w:val="TextoindependienteCar"/>
    <w:rPr>
      <w:rFonts w:ascii="Arial" w:hAnsi="Arial" w:cs="Arial"/>
      <w:sz w:val="22"/>
      <w:szCs w:val="22"/>
    </w:rPr>
  </w:style>
  <w:style w:type="paragraph" w:styleId="Textoindependiente2">
    <w:name w:val="Body Text 2"/>
    <w:basedOn w:val="Normal"/>
    <w:pPr>
      <w:ind w:left="2160"/>
    </w:pPr>
    <w:rPr>
      <w:i/>
      <w:sz w:val="22"/>
      <w:szCs w:val="22"/>
    </w:rPr>
  </w:style>
  <w:style w:type="paragraph" w:styleId="Textodeglobo">
    <w:name w:val="Balloon Text"/>
    <w:basedOn w:val="Normal"/>
    <w:semiHidden/>
    <w:rPr>
      <w:rFonts w:ascii="Tahoma" w:hAnsi="Tahoma" w:cs="Tahoma"/>
      <w:sz w:val="16"/>
      <w:szCs w:val="16"/>
    </w:rPr>
  </w:style>
  <w:style w:type="table" w:customStyle="1" w:styleId="Tablanormal1">
    <w:name w:val="Tabla normal1"/>
    <w:semiHidden/>
    <w:tblPr>
      <w:tblCellMar>
        <w:top w:w="0" w:type="dxa"/>
        <w:left w:w="108" w:type="dxa"/>
        <w:bottom w:w="0" w:type="dxa"/>
        <w:right w:w="108" w:type="dxa"/>
      </w:tblCellMar>
    </w:tblPr>
  </w:style>
  <w:style w:type="table" w:customStyle="1" w:styleId="Tablaconcuadrcula1">
    <w:name w:val="Tabla con cuadrícula1"/>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link w:val="Encabezado"/>
    <w:uiPriority w:val="99"/>
    <w:rsid w:val="00586698"/>
    <w:rPr>
      <w:sz w:val="24"/>
      <w:szCs w:val="24"/>
      <w:lang w:val="es-ES" w:eastAsia="en-US" w:bidi="es-ES"/>
    </w:rPr>
  </w:style>
  <w:style w:type="paragraph" w:styleId="Sangra3detindependiente">
    <w:name w:val="Body Text Indent 3"/>
    <w:basedOn w:val="Normal"/>
    <w:link w:val="Sangra3detindependienteCar"/>
    <w:rsid w:val="009D3F57"/>
    <w:pPr>
      <w:spacing w:after="120"/>
      <w:ind w:left="283"/>
    </w:pPr>
    <w:rPr>
      <w:sz w:val="16"/>
      <w:szCs w:val="16"/>
    </w:rPr>
  </w:style>
  <w:style w:type="character" w:customStyle="1" w:styleId="Sangra3detindependienteCar">
    <w:name w:val="Sangría 3 de t. independiente Car"/>
    <w:basedOn w:val="Fuentedeprrafopredeter"/>
    <w:link w:val="Sangra3detindependiente"/>
    <w:rsid w:val="009D3F57"/>
    <w:rPr>
      <w:sz w:val="16"/>
      <w:szCs w:val="16"/>
      <w:lang w:val="es-ES" w:eastAsia="en-US" w:bidi="es-ES"/>
    </w:rPr>
  </w:style>
  <w:style w:type="paragraph" w:styleId="Textocomentario">
    <w:name w:val="annotation text"/>
    <w:basedOn w:val="Normal"/>
    <w:link w:val="TextocomentarioCar"/>
    <w:uiPriority w:val="99"/>
    <w:rsid w:val="009D3F57"/>
    <w:rPr>
      <w:sz w:val="20"/>
      <w:szCs w:val="20"/>
      <w:lang w:eastAsia="es-ES" w:bidi="ar-SA"/>
    </w:rPr>
  </w:style>
  <w:style w:type="character" w:customStyle="1" w:styleId="TextocomentarioCar">
    <w:name w:val="Texto comentario Car"/>
    <w:basedOn w:val="Fuentedeprrafopredeter"/>
    <w:link w:val="Textocomentario"/>
    <w:uiPriority w:val="99"/>
    <w:rsid w:val="009D3F57"/>
    <w:rPr>
      <w:lang w:val="es-ES" w:eastAsia="es-ES"/>
    </w:rPr>
  </w:style>
  <w:style w:type="table" w:styleId="Tablaconcuadrcula">
    <w:name w:val="Table Grid"/>
    <w:basedOn w:val="Tablanormal"/>
    <w:uiPriority w:val="39"/>
    <w:rsid w:val="006A2F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B33A5"/>
    <w:pPr>
      <w:ind w:left="720"/>
      <w:contextualSpacing/>
    </w:pPr>
  </w:style>
  <w:style w:type="character" w:customStyle="1" w:styleId="Ttulo5Car">
    <w:name w:val="Título 5 Car"/>
    <w:basedOn w:val="Fuentedeprrafopredeter"/>
    <w:link w:val="Ttulo5"/>
    <w:rsid w:val="00386036"/>
    <w:rPr>
      <w:rFonts w:asciiTheme="majorHAnsi" w:eastAsiaTheme="majorEastAsia" w:hAnsiTheme="majorHAnsi" w:cstheme="majorBidi"/>
      <w:color w:val="243F60" w:themeColor="accent1" w:themeShade="7F"/>
      <w:sz w:val="24"/>
      <w:szCs w:val="24"/>
      <w:lang w:val="es-ES" w:eastAsia="en-US" w:bidi="es-ES"/>
    </w:rPr>
  </w:style>
  <w:style w:type="paragraph" w:styleId="Sangradetextonormal">
    <w:name w:val="Body Text Indent"/>
    <w:basedOn w:val="Normal"/>
    <w:link w:val="SangradetextonormalCar"/>
    <w:rsid w:val="00620CEF"/>
    <w:pPr>
      <w:spacing w:after="120"/>
      <w:ind w:left="283"/>
    </w:pPr>
  </w:style>
  <w:style w:type="character" w:customStyle="1" w:styleId="SangradetextonormalCar">
    <w:name w:val="Sangría de texto normal Car"/>
    <w:basedOn w:val="Fuentedeprrafopredeter"/>
    <w:link w:val="Sangradetextonormal"/>
    <w:rsid w:val="00620CEF"/>
    <w:rPr>
      <w:sz w:val="24"/>
      <w:szCs w:val="24"/>
      <w:lang w:val="es-ES" w:eastAsia="en-US" w:bidi="es-ES"/>
    </w:rPr>
  </w:style>
  <w:style w:type="paragraph" w:styleId="Subttulo">
    <w:name w:val="Subtitle"/>
    <w:basedOn w:val="Normal"/>
    <w:link w:val="SubttuloCar"/>
    <w:qFormat/>
    <w:rsid w:val="00F6691B"/>
    <w:rPr>
      <w:sz w:val="28"/>
      <w:szCs w:val="20"/>
      <w:lang w:eastAsia="es-ES" w:bidi="ar-SA"/>
    </w:rPr>
  </w:style>
  <w:style w:type="character" w:customStyle="1" w:styleId="SubttuloCar">
    <w:name w:val="Subtítulo Car"/>
    <w:basedOn w:val="Fuentedeprrafopredeter"/>
    <w:link w:val="Subttulo"/>
    <w:rsid w:val="00F6691B"/>
    <w:rPr>
      <w:sz w:val="28"/>
      <w:lang w:val="es-ES" w:eastAsia="es-ES"/>
    </w:rPr>
  </w:style>
  <w:style w:type="paragraph" w:styleId="Sinespaciado">
    <w:name w:val="No Spacing"/>
    <w:uiPriority w:val="1"/>
    <w:qFormat/>
    <w:rsid w:val="00A72C46"/>
    <w:rPr>
      <w:rFonts w:ascii="Verdana" w:eastAsiaTheme="minorHAnsi" w:hAnsi="Verdana" w:cstheme="minorBidi"/>
      <w:sz w:val="18"/>
      <w:szCs w:val="22"/>
      <w:lang w:eastAsia="en-US"/>
    </w:rPr>
  </w:style>
  <w:style w:type="character" w:customStyle="1" w:styleId="Ttulo2Car">
    <w:name w:val="Título 2 Car"/>
    <w:basedOn w:val="Fuentedeprrafopredeter"/>
    <w:link w:val="Ttulo2"/>
    <w:rsid w:val="00426271"/>
    <w:rPr>
      <w:rFonts w:ascii="Arial" w:hAnsi="Arial" w:cs="Arial"/>
      <w:b/>
      <w:bCs/>
      <w:iCs/>
      <w:color w:val="333399"/>
      <w:sz w:val="28"/>
      <w:szCs w:val="28"/>
      <w:lang w:val="es-ES" w:eastAsia="en-US" w:bidi="es-ES"/>
    </w:rPr>
  </w:style>
  <w:style w:type="character" w:customStyle="1" w:styleId="TextoindependienteCar">
    <w:name w:val="Texto independiente Car"/>
    <w:basedOn w:val="Fuentedeprrafopredeter"/>
    <w:link w:val="Textoindependiente"/>
    <w:rsid w:val="003652A5"/>
    <w:rPr>
      <w:rFonts w:ascii="Arial" w:hAnsi="Arial" w:cs="Arial"/>
      <w:sz w:val="22"/>
      <w:szCs w:val="22"/>
      <w:lang w:val="es-ES" w:eastAsia="en-US" w:bidi="es-ES"/>
    </w:rPr>
  </w:style>
  <w:style w:type="paragraph" w:styleId="Ttulo">
    <w:name w:val="Title"/>
    <w:basedOn w:val="Normal"/>
    <w:link w:val="TtuloCar"/>
    <w:qFormat/>
    <w:rsid w:val="00A478EC"/>
    <w:pPr>
      <w:jc w:val="center"/>
    </w:pPr>
    <w:rPr>
      <w:rFonts w:ascii="Arial Narrow" w:hAnsi="Arial Narrow"/>
      <w:b/>
      <w:sz w:val="20"/>
      <w:szCs w:val="20"/>
      <w:lang w:val="es-CL" w:eastAsia="es-ES" w:bidi="ar-SA"/>
    </w:rPr>
  </w:style>
  <w:style w:type="character" w:customStyle="1" w:styleId="TtuloCar">
    <w:name w:val="Título Car"/>
    <w:basedOn w:val="Fuentedeprrafopredeter"/>
    <w:link w:val="Ttulo"/>
    <w:rsid w:val="00A478EC"/>
    <w:rPr>
      <w:rFonts w:ascii="Arial Narrow" w:hAnsi="Arial Narrow"/>
      <w:b/>
      <w:lang w:eastAsia="es-ES"/>
    </w:rPr>
  </w:style>
  <w:style w:type="paragraph" w:customStyle="1" w:styleId="Default">
    <w:name w:val="Default"/>
    <w:rsid w:val="009D5FB3"/>
    <w:pPr>
      <w:autoSpaceDE w:val="0"/>
      <w:autoSpaceDN w:val="0"/>
      <w:adjustRightInd w:val="0"/>
    </w:pPr>
    <w:rPr>
      <w:rFonts w:ascii="Calibri" w:hAnsi="Calibri" w:cs="Calibri"/>
      <w:color w:val="000000"/>
      <w:sz w:val="24"/>
      <w:szCs w:val="24"/>
    </w:rPr>
  </w:style>
  <w:style w:type="paragraph" w:customStyle="1" w:styleId="Prrafodelista1">
    <w:name w:val="Párrafo de lista1"/>
    <w:basedOn w:val="Normal"/>
    <w:rsid w:val="009E564B"/>
    <w:pPr>
      <w:spacing w:after="200" w:line="276" w:lineRule="auto"/>
      <w:ind w:left="720"/>
    </w:pPr>
    <w:rPr>
      <w:rFonts w:ascii="Calibri" w:hAnsi="Calibri"/>
      <w:sz w:val="22"/>
      <w:szCs w:val="22"/>
      <w:lang w:val="es-CL" w:bidi="ar-SA"/>
    </w:rPr>
  </w:style>
  <w:style w:type="paragraph" w:customStyle="1" w:styleId="xxmsonormal">
    <w:name w:val="x_xmsonormal"/>
    <w:basedOn w:val="Normal"/>
    <w:rsid w:val="00393770"/>
    <w:rPr>
      <w:rFonts w:ascii="Calibri" w:eastAsiaTheme="minorHAnsi" w:hAnsi="Calibri"/>
      <w:sz w:val="22"/>
      <w:szCs w:val="22"/>
      <w:lang w:eastAsia="es-ES" w:bidi="ar-SA"/>
    </w:rPr>
  </w:style>
  <w:style w:type="paragraph" w:customStyle="1" w:styleId="xxmsonormal0">
    <w:name w:val="xxmsonormal"/>
    <w:basedOn w:val="Normal"/>
    <w:rsid w:val="00393770"/>
    <w:rPr>
      <w:rFonts w:ascii="Calibri" w:eastAsiaTheme="minorHAnsi" w:hAnsi="Calibri" w:cs="Calibri"/>
      <w:sz w:val="22"/>
      <w:szCs w:val="22"/>
      <w:lang w:eastAsia="es-ES" w:bidi="ar-SA"/>
    </w:rPr>
  </w:style>
  <w:style w:type="paragraph" w:customStyle="1" w:styleId="xxmsonormal00">
    <w:name w:val="xxmsonormal0"/>
    <w:basedOn w:val="Normal"/>
    <w:rsid w:val="005B345A"/>
    <w:rPr>
      <w:rFonts w:ascii="Calibri" w:eastAsiaTheme="minorHAnsi" w:hAnsi="Calibri"/>
      <w:sz w:val="22"/>
      <w:szCs w:val="22"/>
      <w:lang w:val="es-CL" w:eastAsia="es-CL" w:bidi="ar-SA"/>
    </w:rPr>
  </w:style>
  <w:style w:type="character" w:styleId="Refdecomentario">
    <w:name w:val="annotation reference"/>
    <w:basedOn w:val="Fuentedeprrafopredeter"/>
    <w:semiHidden/>
    <w:unhideWhenUsed/>
    <w:rsid w:val="007713B8"/>
    <w:rPr>
      <w:sz w:val="16"/>
      <w:szCs w:val="16"/>
    </w:rPr>
  </w:style>
  <w:style w:type="paragraph" w:styleId="Asuntodelcomentario">
    <w:name w:val="annotation subject"/>
    <w:basedOn w:val="Textocomentario"/>
    <w:next w:val="Textocomentario"/>
    <w:link w:val="AsuntodelcomentarioCar"/>
    <w:semiHidden/>
    <w:unhideWhenUsed/>
    <w:rsid w:val="007713B8"/>
    <w:rPr>
      <w:b/>
      <w:bCs/>
      <w:lang w:eastAsia="en-US" w:bidi="es-ES"/>
    </w:rPr>
  </w:style>
  <w:style w:type="character" w:customStyle="1" w:styleId="AsuntodelcomentarioCar">
    <w:name w:val="Asunto del comentario Car"/>
    <w:basedOn w:val="TextocomentarioCar"/>
    <w:link w:val="Asuntodelcomentario"/>
    <w:semiHidden/>
    <w:rsid w:val="007713B8"/>
    <w:rPr>
      <w:b/>
      <w:bCs/>
      <w:lang w:val="es-ES" w:eastAsia="en-US" w:bidi="es-ES"/>
    </w:rPr>
  </w:style>
  <w:style w:type="character" w:styleId="nfasis">
    <w:name w:val="Emphasis"/>
    <w:basedOn w:val="Fuentedeprrafopredeter"/>
    <w:uiPriority w:val="20"/>
    <w:qFormat/>
    <w:rsid w:val="004D2E72"/>
    <w:rPr>
      <w:i/>
      <w:iCs/>
    </w:rPr>
  </w:style>
  <w:style w:type="paragraph" w:styleId="NormalWeb">
    <w:name w:val="Normal (Web)"/>
    <w:basedOn w:val="Normal"/>
    <w:uiPriority w:val="99"/>
    <w:unhideWhenUsed/>
    <w:rsid w:val="00A77ECA"/>
    <w:pPr>
      <w:spacing w:before="100" w:beforeAutospacing="1" w:after="100" w:afterAutospacing="1"/>
    </w:pPr>
    <w:rPr>
      <w:lang w:val="es-CL" w:eastAsia="es-CL" w:bidi="ar-SA"/>
    </w:rPr>
  </w:style>
  <w:style w:type="character" w:styleId="Textoennegrita">
    <w:name w:val="Strong"/>
    <w:basedOn w:val="Fuentedeprrafopredeter"/>
    <w:uiPriority w:val="22"/>
    <w:qFormat/>
    <w:rsid w:val="006354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04709">
      <w:bodyDiv w:val="1"/>
      <w:marLeft w:val="0"/>
      <w:marRight w:val="0"/>
      <w:marTop w:val="0"/>
      <w:marBottom w:val="0"/>
      <w:divBdr>
        <w:top w:val="none" w:sz="0" w:space="0" w:color="auto"/>
        <w:left w:val="none" w:sz="0" w:space="0" w:color="auto"/>
        <w:bottom w:val="none" w:sz="0" w:space="0" w:color="auto"/>
        <w:right w:val="none" w:sz="0" w:space="0" w:color="auto"/>
      </w:divBdr>
      <w:divsChild>
        <w:div w:id="321856561">
          <w:marLeft w:val="0"/>
          <w:marRight w:val="0"/>
          <w:marTop w:val="0"/>
          <w:marBottom w:val="0"/>
          <w:divBdr>
            <w:top w:val="none" w:sz="0" w:space="0" w:color="auto"/>
            <w:left w:val="none" w:sz="0" w:space="0" w:color="auto"/>
            <w:bottom w:val="none" w:sz="0" w:space="0" w:color="auto"/>
            <w:right w:val="none" w:sz="0" w:space="0" w:color="auto"/>
          </w:divBdr>
        </w:div>
      </w:divsChild>
    </w:div>
    <w:div w:id="177500037">
      <w:bodyDiv w:val="1"/>
      <w:marLeft w:val="0"/>
      <w:marRight w:val="0"/>
      <w:marTop w:val="0"/>
      <w:marBottom w:val="0"/>
      <w:divBdr>
        <w:top w:val="none" w:sz="0" w:space="0" w:color="auto"/>
        <w:left w:val="none" w:sz="0" w:space="0" w:color="auto"/>
        <w:bottom w:val="none" w:sz="0" w:space="0" w:color="auto"/>
        <w:right w:val="none" w:sz="0" w:space="0" w:color="auto"/>
      </w:divBdr>
    </w:div>
    <w:div w:id="491533496">
      <w:bodyDiv w:val="1"/>
      <w:marLeft w:val="0"/>
      <w:marRight w:val="0"/>
      <w:marTop w:val="0"/>
      <w:marBottom w:val="0"/>
      <w:divBdr>
        <w:top w:val="none" w:sz="0" w:space="0" w:color="auto"/>
        <w:left w:val="none" w:sz="0" w:space="0" w:color="auto"/>
        <w:bottom w:val="none" w:sz="0" w:space="0" w:color="auto"/>
        <w:right w:val="none" w:sz="0" w:space="0" w:color="auto"/>
      </w:divBdr>
    </w:div>
    <w:div w:id="604967469">
      <w:bodyDiv w:val="1"/>
      <w:marLeft w:val="0"/>
      <w:marRight w:val="0"/>
      <w:marTop w:val="0"/>
      <w:marBottom w:val="0"/>
      <w:divBdr>
        <w:top w:val="none" w:sz="0" w:space="0" w:color="auto"/>
        <w:left w:val="none" w:sz="0" w:space="0" w:color="auto"/>
        <w:bottom w:val="none" w:sz="0" w:space="0" w:color="auto"/>
        <w:right w:val="none" w:sz="0" w:space="0" w:color="auto"/>
      </w:divBdr>
    </w:div>
    <w:div w:id="743144563">
      <w:bodyDiv w:val="1"/>
      <w:marLeft w:val="0"/>
      <w:marRight w:val="0"/>
      <w:marTop w:val="0"/>
      <w:marBottom w:val="0"/>
      <w:divBdr>
        <w:top w:val="none" w:sz="0" w:space="0" w:color="auto"/>
        <w:left w:val="none" w:sz="0" w:space="0" w:color="auto"/>
        <w:bottom w:val="none" w:sz="0" w:space="0" w:color="auto"/>
        <w:right w:val="none" w:sz="0" w:space="0" w:color="auto"/>
      </w:divBdr>
    </w:div>
    <w:div w:id="1102189793">
      <w:bodyDiv w:val="1"/>
      <w:marLeft w:val="0"/>
      <w:marRight w:val="0"/>
      <w:marTop w:val="0"/>
      <w:marBottom w:val="0"/>
      <w:divBdr>
        <w:top w:val="none" w:sz="0" w:space="0" w:color="auto"/>
        <w:left w:val="none" w:sz="0" w:space="0" w:color="auto"/>
        <w:bottom w:val="none" w:sz="0" w:space="0" w:color="auto"/>
        <w:right w:val="none" w:sz="0" w:space="0" w:color="auto"/>
      </w:divBdr>
    </w:div>
    <w:div w:id="1249726744">
      <w:bodyDiv w:val="1"/>
      <w:marLeft w:val="0"/>
      <w:marRight w:val="0"/>
      <w:marTop w:val="0"/>
      <w:marBottom w:val="0"/>
      <w:divBdr>
        <w:top w:val="none" w:sz="0" w:space="0" w:color="auto"/>
        <w:left w:val="none" w:sz="0" w:space="0" w:color="auto"/>
        <w:bottom w:val="none" w:sz="0" w:space="0" w:color="auto"/>
        <w:right w:val="none" w:sz="0" w:space="0" w:color="auto"/>
      </w:divBdr>
    </w:div>
    <w:div w:id="1499494221">
      <w:bodyDiv w:val="1"/>
      <w:marLeft w:val="0"/>
      <w:marRight w:val="0"/>
      <w:marTop w:val="0"/>
      <w:marBottom w:val="0"/>
      <w:divBdr>
        <w:top w:val="none" w:sz="0" w:space="0" w:color="auto"/>
        <w:left w:val="none" w:sz="0" w:space="0" w:color="auto"/>
        <w:bottom w:val="none" w:sz="0" w:space="0" w:color="auto"/>
        <w:right w:val="none" w:sz="0" w:space="0" w:color="auto"/>
      </w:divBdr>
    </w:div>
    <w:div w:id="1529097381">
      <w:bodyDiv w:val="1"/>
      <w:marLeft w:val="0"/>
      <w:marRight w:val="0"/>
      <w:marTop w:val="0"/>
      <w:marBottom w:val="0"/>
      <w:divBdr>
        <w:top w:val="none" w:sz="0" w:space="0" w:color="auto"/>
        <w:left w:val="none" w:sz="0" w:space="0" w:color="auto"/>
        <w:bottom w:val="none" w:sz="0" w:space="0" w:color="auto"/>
        <w:right w:val="none" w:sz="0" w:space="0" w:color="auto"/>
      </w:divBdr>
    </w:div>
    <w:div w:id="1757481931">
      <w:bodyDiv w:val="1"/>
      <w:marLeft w:val="0"/>
      <w:marRight w:val="0"/>
      <w:marTop w:val="0"/>
      <w:marBottom w:val="0"/>
      <w:divBdr>
        <w:top w:val="none" w:sz="0" w:space="0" w:color="auto"/>
        <w:left w:val="none" w:sz="0" w:space="0" w:color="auto"/>
        <w:bottom w:val="none" w:sz="0" w:space="0" w:color="auto"/>
        <w:right w:val="none" w:sz="0" w:space="0" w:color="auto"/>
      </w:divBdr>
    </w:div>
    <w:div w:id="204108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ramirez\Datos%20de%20programa\Microsoft\Plantillas\Personal%20data%20form%20for%20trip.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A0D5A-B915-4776-AEAE-24B6B10DE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Personal data form for trip.dot</Template>
  <TotalTime>1</TotalTime>
  <Pages>1</Pages>
  <Words>7277</Words>
  <Characters>40025</Characters>
  <Application>Microsoft Office Word</Application>
  <DocSecurity>0</DocSecurity>
  <Lines>333</Lines>
  <Paragraphs>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Imprima y llévese una copia de este formulario para su viaje</vt:lpstr>
    </vt:vector>
  </TitlesOfParts>
  <Manager/>
  <Company>Microsoft Corporation</Company>
  <LinksUpToDate>false</LinksUpToDate>
  <CharactersWithSpaces>47208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ISABEL RAMIREZ</dc:creator>
  <cp:keywords/>
  <dc:description/>
  <cp:lastModifiedBy>Eliu Martinez</cp:lastModifiedBy>
  <cp:revision>4</cp:revision>
  <cp:lastPrinted>2026-06-18T23:47:00Z</cp:lastPrinted>
  <dcterms:created xsi:type="dcterms:W3CDTF">2023-12-05T13:22:00Z</dcterms:created>
  <dcterms:modified xsi:type="dcterms:W3CDTF">2026-06-18T23:47:00Z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TC060884943082</vt:lpwstr>
  </property>
</Properties>
</file>